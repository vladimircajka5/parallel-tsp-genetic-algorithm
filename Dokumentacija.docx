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620"/>
        <w:tblW w:w="10365" w:type="dxa"/>
        <w:tblLayout w:type="fixed"/>
        <w:tblLook w:val="0000" w:firstRow="0" w:lastRow="0" w:firstColumn="0" w:lastColumn="0" w:noHBand="0" w:noVBand="0"/>
      </w:tblPr>
      <w:tblGrid>
        <w:gridCol w:w="10365"/>
      </w:tblGrid>
      <w:tr w:rsidR="00154951" w:rsidRPr="0014028F" w14:paraId="1A8D7E3C" w14:textId="77777777" w:rsidTr="00CC7E6E">
        <w:trPr>
          <w:cantSplit/>
        </w:trPr>
        <w:tc>
          <w:tcPr>
            <w:tcW w:w="10365" w:type="dxa"/>
            <w:vAlign w:val="bottom"/>
          </w:tcPr>
          <w:tbl>
            <w:tblPr>
              <w:tblpPr w:leftFromText="180" w:rightFromText="180" w:vertAnchor="text" w:horzAnchor="page" w:tblpX="150" w:tblpY="-93"/>
              <w:tblW w:w="10106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86"/>
              <w:gridCol w:w="6819"/>
              <w:gridCol w:w="1601"/>
            </w:tblGrid>
            <w:tr w:rsidR="00C63820" w14:paraId="59E7D47E" w14:textId="77777777" w:rsidTr="00C63820">
              <w:trPr>
                <w:cantSplit/>
                <w:trHeight w:val="977"/>
              </w:trPr>
              <w:tc>
                <w:tcPr>
                  <w:tcW w:w="1686" w:type="dxa"/>
                  <w:vAlign w:val="center"/>
                </w:tcPr>
                <w:bookmarkStart w:id="0" w:name="_Hlk220102098"/>
                <w:bookmarkEnd w:id="0"/>
                <w:p w14:paraId="46B736C3" w14:textId="77777777" w:rsidR="008E4708" w:rsidRDefault="008E4708" w:rsidP="00CC7E6E">
                  <w:pPr>
                    <w:spacing w:line="240" w:lineRule="auto"/>
                    <w:ind w:firstLine="0"/>
                    <w:jc w:val="center"/>
                    <w:rPr>
                      <w:rFonts w:ascii="Arial" w:hAnsi="Arial"/>
                      <w:sz w:val="20"/>
                    </w:rPr>
                  </w:pPr>
                  <w:r w:rsidRPr="008C35EF">
                    <w:rPr>
                      <w:rFonts w:ascii="Tahoma" w:hAnsi="Tahoma"/>
                    </w:rPr>
                    <w:object w:dxaOrig="4590" w:dyaOrig="4635" w14:anchorId="13E8029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342" type="#_x0000_t75" style="width:63.55pt;height:59.55pt" o:ole="" fillcolor="window">
                        <v:imagedata r:id="rId8" o:title=""/>
                      </v:shape>
                      <o:OLEObject Type="Embed" ProgID="PBrush" ShapeID="_x0000_i1342" DrawAspect="Content" ObjectID="_1842937177" r:id="rId9"/>
                    </w:object>
                  </w:r>
                </w:p>
              </w:tc>
              <w:tc>
                <w:tcPr>
                  <w:tcW w:w="6819" w:type="dxa"/>
                  <w:vAlign w:val="center"/>
                </w:tcPr>
                <w:p w14:paraId="7DBCB89E" w14:textId="77777777" w:rsidR="008E4708" w:rsidRPr="00A07D1E" w:rsidRDefault="008E4708" w:rsidP="00CC7E6E">
                  <w:pPr>
                    <w:pStyle w:val="ime"/>
                    <w:spacing w:before="120" w:after="0" w:line="240" w:lineRule="auto"/>
                    <w:ind w:left="57" w:right="57"/>
                    <w:rPr>
                      <w:rFonts w:ascii="Arial" w:hAnsi="Arial"/>
                      <w:b/>
                      <w:spacing w:val="-8"/>
                      <w:sz w:val="40"/>
                      <w:szCs w:val="40"/>
                      <w:lang w:val="sr-Cyrl-CS"/>
                    </w:rPr>
                  </w:pPr>
                  <w:r w:rsidRPr="00A07D1E">
                    <w:rPr>
                      <w:rFonts w:ascii="Arial" w:hAnsi="Arial"/>
                      <w:b/>
                      <w:spacing w:val="-8"/>
                      <w:sz w:val="40"/>
                      <w:szCs w:val="40"/>
                    </w:rPr>
                    <w:t>УНИВЕРЗИТЕТ У НОВОМ САДУ</w:t>
                  </w:r>
                </w:p>
                <w:p w14:paraId="4C03872C" w14:textId="77777777" w:rsidR="008E4708" w:rsidRPr="00A07D1E" w:rsidRDefault="008E4708" w:rsidP="00CC7E6E">
                  <w:pPr>
                    <w:pStyle w:val="ime"/>
                    <w:spacing w:before="120" w:after="0" w:line="240" w:lineRule="auto"/>
                    <w:ind w:left="57" w:right="57"/>
                    <w:rPr>
                      <w:rFonts w:ascii="Arial" w:hAnsi="Arial"/>
                      <w:b/>
                      <w:spacing w:val="-8"/>
                      <w:sz w:val="32"/>
                      <w:szCs w:val="32"/>
                      <w:lang w:val="sr-Cyrl-CS"/>
                    </w:rPr>
                  </w:pPr>
                  <w:r w:rsidRPr="00A07D1E">
                    <w:rPr>
                      <w:rFonts w:ascii="Arial" w:hAnsi="Arial"/>
                      <w:b/>
                      <w:spacing w:val="-8"/>
                      <w:sz w:val="40"/>
                      <w:szCs w:val="40"/>
                    </w:rPr>
                    <w:t>ФАКУЛТЕТ ТЕХНИ</w:t>
                  </w:r>
                  <w:r w:rsidRPr="00A07D1E">
                    <w:rPr>
                      <w:rFonts w:ascii="Arial" w:hAnsi="Arial"/>
                      <w:b/>
                      <w:spacing w:val="-8"/>
                      <w:sz w:val="40"/>
                      <w:szCs w:val="40"/>
                      <w:lang w:val="sr-Cyrl-CS"/>
                    </w:rPr>
                    <w:t>Ч</w:t>
                  </w:r>
                  <w:r w:rsidRPr="00A07D1E">
                    <w:rPr>
                      <w:rFonts w:ascii="Arial" w:hAnsi="Arial"/>
                      <w:b/>
                      <w:spacing w:val="-8"/>
                      <w:sz w:val="40"/>
                      <w:szCs w:val="40"/>
                    </w:rPr>
                    <w:t>КИХ НАУКА</w:t>
                  </w:r>
                </w:p>
              </w:tc>
              <w:tc>
                <w:tcPr>
                  <w:tcW w:w="1601" w:type="dxa"/>
                </w:tcPr>
                <w:p w14:paraId="3E6593E7" w14:textId="77777777" w:rsidR="008E4708" w:rsidRPr="00A07D1E" w:rsidRDefault="008E4708" w:rsidP="00CC7E6E">
                  <w:pPr>
                    <w:pStyle w:val="ime"/>
                    <w:spacing w:before="120" w:after="0" w:line="240" w:lineRule="auto"/>
                    <w:ind w:left="57" w:right="57"/>
                    <w:rPr>
                      <w:rFonts w:ascii="Arial" w:hAnsi="Arial"/>
                      <w:b/>
                      <w:spacing w:val="-8"/>
                      <w:sz w:val="40"/>
                      <w:szCs w:val="4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DCFBBDE" wp14:editId="3622811D">
                        <wp:extent cx="781050" cy="857250"/>
                        <wp:effectExtent l="0" t="0" r="5715" b="0"/>
                        <wp:docPr id="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81050" cy="857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C210556" w14:textId="77777777" w:rsidR="00154951" w:rsidRPr="00171186" w:rsidRDefault="00154951" w:rsidP="00CC7E6E">
            <w:pPr>
              <w:spacing w:line="240" w:lineRule="auto"/>
              <w:ind w:firstLine="0"/>
              <w:rPr>
                <w:rFonts w:ascii="Tahoma" w:hAnsi="Tahoma"/>
                <w:sz w:val="28"/>
                <w:lang w:val="sr-Cyrl-CS"/>
              </w:rPr>
            </w:pPr>
          </w:p>
          <w:p w14:paraId="2E735B97" w14:textId="77777777" w:rsidR="00154951" w:rsidRPr="00171186" w:rsidRDefault="00154951" w:rsidP="00CC7E6E">
            <w:pPr>
              <w:spacing w:line="240" w:lineRule="auto"/>
              <w:ind w:firstLine="0"/>
              <w:rPr>
                <w:rFonts w:ascii="Tahoma" w:hAnsi="Tahoma"/>
                <w:sz w:val="28"/>
                <w:lang w:val="sr-Cyrl-CS"/>
              </w:rPr>
            </w:pPr>
          </w:p>
        </w:tc>
      </w:tr>
    </w:tbl>
    <w:tbl>
      <w:tblPr>
        <w:tblpPr w:leftFromText="180" w:rightFromText="180" w:vertAnchor="page" w:horzAnchor="margin" w:tblpXSpec="center" w:tblpY="2767"/>
        <w:tblOverlap w:val="never"/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38"/>
      </w:tblGrid>
      <w:tr w:rsidR="008E4708" w:rsidRPr="006B71EA" w14:paraId="7BE1363B" w14:textId="77777777" w:rsidTr="008E4708">
        <w:tc>
          <w:tcPr>
            <w:tcW w:w="10138" w:type="dxa"/>
          </w:tcPr>
          <w:p w14:paraId="611B3AA6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Cs w:val="24"/>
                <w:lang w:val="sr-Cyrl-CS"/>
              </w:rPr>
            </w:pPr>
          </w:p>
          <w:p w14:paraId="6CA5D2A9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b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УНИВЕРЗИТЕТ У НОВОМ САДУ</w:t>
            </w:r>
          </w:p>
          <w:p w14:paraId="308F8DDD" w14:textId="77777777" w:rsidR="008E4708" w:rsidRPr="00A73564" w:rsidRDefault="008E4708" w:rsidP="008E4708">
            <w:pPr>
              <w:spacing w:before="60" w:line="240" w:lineRule="auto"/>
              <w:rPr>
                <w:rFonts w:ascii="Arial" w:hAnsi="Arial"/>
                <w:b/>
                <w:szCs w:val="28"/>
                <w:lang w:val="sr-Cyrl-R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ФАКУЛТЕТ ТЕХНИЧКИХ НАУКА</w:t>
            </w:r>
          </w:p>
          <w:p w14:paraId="0E42237E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b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НОВИ САД</w:t>
            </w:r>
          </w:p>
          <w:p w14:paraId="1A5841D6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b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Департман за рачунарство и аутоматику</w:t>
            </w:r>
          </w:p>
          <w:p w14:paraId="46E276E6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Одсек за рачунарску технику и рачунарске комуникације</w:t>
            </w:r>
          </w:p>
          <w:p w14:paraId="78F82C52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63C92CAA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7C35EBC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5D161821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3A88EEB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647F9A8C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0E58CA26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F4FCCBF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36EBD63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A645E80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78A1EAE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48C7CC4E" w14:textId="77777777" w:rsidR="008E4708" w:rsidRPr="006B71EA" w:rsidRDefault="008E4708" w:rsidP="008E4708">
            <w:pPr>
              <w:spacing w:before="60" w:line="240" w:lineRule="auto"/>
              <w:jc w:val="center"/>
              <w:rPr>
                <w:rFonts w:ascii="Arial" w:hAnsi="Arial"/>
                <w:b/>
                <w:sz w:val="44"/>
                <w:szCs w:val="44"/>
                <w:lang w:val="sr-Cyrl-CS"/>
              </w:rPr>
            </w:pPr>
            <w:r w:rsidRPr="006B71EA">
              <w:rPr>
                <w:rFonts w:ascii="Arial" w:hAnsi="Arial"/>
                <w:b/>
                <w:sz w:val="44"/>
                <w:szCs w:val="44"/>
                <w:lang w:val="sr-Cyrl-CS"/>
              </w:rPr>
              <w:t>ИСПИТНИ РАД</w:t>
            </w:r>
          </w:p>
          <w:p w14:paraId="33F5B709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47BA0EB" w14:textId="77777777" w:rsidR="008E4708" w:rsidRPr="0014028F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RS"/>
              </w:rPr>
            </w:pPr>
          </w:p>
          <w:p w14:paraId="45D9509B" w14:textId="77777777" w:rsidR="008E4708" w:rsidRPr="009B39E1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Кандидат:</w:t>
            </w:r>
            <w:r w:rsidRPr="006B71EA">
              <w:rPr>
                <w:rFonts w:ascii="Arial" w:hAnsi="Arial"/>
                <w:b/>
                <w:szCs w:val="28"/>
              </w:rPr>
              <w:tab/>
            </w:r>
            <w:r>
              <w:rPr>
                <w:rFonts w:ascii="Arial" w:hAnsi="Arial"/>
                <w:b/>
                <w:szCs w:val="28"/>
                <w:lang w:val="sr-Cyrl-CS"/>
              </w:rPr>
              <w:t xml:space="preserve">Владимир </w:t>
            </w:r>
            <w:proofErr w:type="spellStart"/>
            <w:r>
              <w:rPr>
                <w:rFonts w:ascii="Arial" w:hAnsi="Arial"/>
                <w:b/>
                <w:szCs w:val="28"/>
                <w:lang w:val="sr-Cyrl-CS"/>
              </w:rPr>
              <w:t>Чајка</w:t>
            </w:r>
            <w:proofErr w:type="spellEnd"/>
          </w:p>
          <w:p w14:paraId="3CF62040" w14:textId="77777777" w:rsidR="008E4708" w:rsidRPr="0014028F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RS"/>
              </w:rPr>
            </w:pPr>
            <w:r w:rsidRPr="009B39E1">
              <w:rPr>
                <w:rFonts w:ascii="Arial" w:hAnsi="Arial"/>
                <w:b/>
                <w:szCs w:val="28"/>
                <w:lang w:val="sr-Cyrl-CS"/>
              </w:rPr>
              <w:t>Број индекса: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</w:r>
            <w:r>
              <w:rPr>
                <w:rFonts w:ascii="Arial" w:hAnsi="Arial"/>
                <w:b/>
                <w:szCs w:val="28"/>
                <w:lang w:val="en-US"/>
              </w:rPr>
              <w:t>SV55/2024</w:t>
            </w:r>
          </w:p>
          <w:p w14:paraId="49401E34" w14:textId="77777777" w:rsidR="008E4708" w:rsidRPr="009B39E1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sz w:val="12"/>
                <w:lang w:val="sr-Cyrl-CS"/>
              </w:rPr>
            </w:pPr>
          </w:p>
          <w:p w14:paraId="3BD37A65" w14:textId="77777777" w:rsidR="008E4708" w:rsidRPr="009B39E1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sz w:val="12"/>
                <w:lang w:val="sr-Cyrl-CS"/>
              </w:rPr>
            </w:pPr>
          </w:p>
          <w:p w14:paraId="3B0B55CD" w14:textId="77777777" w:rsidR="008E4708" w:rsidRPr="00661879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RS"/>
              </w:rPr>
            </w:pPr>
            <w:r w:rsidRPr="009B39E1">
              <w:rPr>
                <w:rFonts w:ascii="Arial" w:hAnsi="Arial"/>
                <w:b/>
                <w:szCs w:val="28"/>
                <w:lang w:val="sr-Cyrl-CS"/>
              </w:rPr>
              <w:t>Предмет: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</w:r>
            <w:r>
              <w:rPr>
                <w:rFonts w:ascii="Arial" w:hAnsi="Arial"/>
                <w:b/>
                <w:szCs w:val="28"/>
                <w:lang w:val="sr-Cyrl-CS"/>
              </w:rPr>
              <w:t>Паралелно програмирање</w:t>
            </w:r>
          </w:p>
          <w:p w14:paraId="3CE75C89" w14:textId="77777777" w:rsidR="008E4708" w:rsidRPr="0014028F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RS"/>
              </w:rPr>
            </w:pPr>
            <w:r w:rsidRPr="009B39E1">
              <w:rPr>
                <w:rFonts w:ascii="Arial" w:hAnsi="Arial"/>
                <w:b/>
                <w:szCs w:val="28"/>
                <w:lang w:val="sr-Cyrl-CS"/>
              </w:rPr>
              <w:t>Тема рада: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</w:r>
            <w:proofErr w:type="spellStart"/>
            <w:r>
              <w:rPr>
                <w:rFonts w:ascii="Arial" w:hAnsi="Arial"/>
                <w:b/>
                <w:szCs w:val="28"/>
                <w:lang w:val="sr-Cyrl-RS"/>
              </w:rPr>
              <w:t>Паралелизација</w:t>
            </w:r>
            <w:proofErr w:type="spellEnd"/>
            <w:r>
              <w:rPr>
                <w:rFonts w:ascii="Arial" w:hAnsi="Arial"/>
                <w:b/>
                <w:szCs w:val="28"/>
                <w:lang w:val="sr-Cyrl-RS"/>
              </w:rPr>
              <w:t xml:space="preserve"> генетског алгоритма за решавање проблема путујућег трговца</w:t>
            </w:r>
          </w:p>
          <w:p w14:paraId="12D5BD0D" w14:textId="77777777" w:rsidR="008E4708" w:rsidRPr="009B39E1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CS"/>
              </w:rPr>
            </w:pPr>
          </w:p>
          <w:p w14:paraId="2CC267ED" w14:textId="77777777" w:rsidR="008E4708" w:rsidRPr="009B39E1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CS"/>
              </w:rPr>
            </w:pPr>
          </w:p>
          <w:p w14:paraId="3919BE86" w14:textId="77777777" w:rsidR="008E4708" w:rsidRPr="0014028F" w:rsidRDefault="008E4708" w:rsidP="008E4708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RS"/>
              </w:rPr>
            </w:pPr>
            <w:r w:rsidRPr="009B39E1">
              <w:rPr>
                <w:rFonts w:ascii="Arial" w:hAnsi="Arial"/>
                <w:b/>
                <w:szCs w:val="28"/>
                <w:lang w:val="sr-Cyrl-CS"/>
              </w:rPr>
              <w:t>Ментор рада: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  <w:t xml:space="preserve">др </w:t>
            </w:r>
            <w:r>
              <w:rPr>
                <w:rFonts w:ascii="Arial" w:hAnsi="Arial"/>
                <w:b/>
                <w:szCs w:val="28"/>
                <w:lang w:val="sr-Cyrl-RS"/>
              </w:rPr>
              <w:t xml:space="preserve">Душан </w:t>
            </w:r>
            <w:proofErr w:type="spellStart"/>
            <w:r>
              <w:rPr>
                <w:rFonts w:ascii="Arial" w:hAnsi="Arial"/>
                <w:b/>
                <w:szCs w:val="28"/>
                <w:lang w:val="sr-Cyrl-RS"/>
              </w:rPr>
              <w:t>Кењић</w:t>
            </w:r>
            <w:proofErr w:type="spellEnd"/>
          </w:p>
          <w:p w14:paraId="2BAEE2D6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b/>
                <w:szCs w:val="28"/>
                <w:lang w:val="sr-Cyrl-CS"/>
              </w:rPr>
            </w:pPr>
          </w:p>
          <w:p w14:paraId="6F410282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C0A1C1B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1AE4FA6C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5D67C711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14CBC1A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7D924FD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506CB4FB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567EE6D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F32C55C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49CA1457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687B371A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59FDD70E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A302287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3A98B35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A4E34F7" w14:textId="77777777" w:rsidR="008E4708" w:rsidRPr="009B39E1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6552B0DC" w14:textId="77777777" w:rsidR="008E4708" w:rsidRPr="009B39E1" w:rsidRDefault="008E4708" w:rsidP="008E4708">
            <w:pPr>
              <w:spacing w:before="60" w:line="240" w:lineRule="auto"/>
              <w:jc w:val="center"/>
              <w:rPr>
                <w:rFonts w:ascii="Arial" w:hAnsi="Arial"/>
                <w:sz w:val="12"/>
                <w:lang w:val="sr-Cyrl-CS"/>
              </w:rPr>
            </w:pPr>
            <w:r w:rsidRPr="009B39E1">
              <w:rPr>
                <w:rFonts w:ascii="Arial" w:hAnsi="Arial"/>
                <w:b/>
                <w:szCs w:val="24"/>
                <w:lang w:val="sr-Cyrl-CS"/>
              </w:rPr>
              <w:t xml:space="preserve">Нови Сад, </w:t>
            </w:r>
            <w:r>
              <w:rPr>
                <w:rFonts w:ascii="Arial" w:hAnsi="Arial"/>
                <w:b/>
                <w:szCs w:val="24"/>
                <w:lang w:val="sr-Cyrl-CS"/>
              </w:rPr>
              <w:t>јун</w:t>
            </w:r>
            <w:r w:rsidRPr="009B39E1">
              <w:rPr>
                <w:rFonts w:ascii="Arial" w:hAnsi="Arial"/>
                <w:b/>
                <w:szCs w:val="24"/>
                <w:lang w:val="sr-Cyrl-CS"/>
              </w:rPr>
              <w:t>,</w:t>
            </w:r>
            <w:r>
              <w:rPr>
                <w:rFonts w:ascii="Arial" w:hAnsi="Arial"/>
                <w:b/>
                <w:szCs w:val="24"/>
                <w:lang w:val="sr-Cyrl-CS"/>
              </w:rPr>
              <w:t xml:space="preserve"> 2026 </w:t>
            </w:r>
          </w:p>
          <w:p w14:paraId="3057CC8D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334F14E4" w14:textId="77777777" w:rsidR="008E4708" w:rsidRPr="006B71EA" w:rsidRDefault="008E4708" w:rsidP="008E4708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</w:tc>
      </w:tr>
      <w:tr w:rsidR="008E4708" w:rsidRPr="006B71EA" w14:paraId="03481909" w14:textId="77777777" w:rsidTr="008E4708">
        <w:tc>
          <w:tcPr>
            <w:tcW w:w="10138" w:type="dxa"/>
          </w:tcPr>
          <w:p w14:paraId="09EA799C" w14:textId="77777777" w:rsidR="008E4708" w:rsidRPr="006B71EA" w:rsidRDefault="008E4708" w:rsidP="008E4708">
            <w:pPr>
              <w:spacing w:before="60" w:after="120" w:line="240" w:lineRule="auto"/>
              <w:rPr>
                <w:rFonts w:ascii="Arial" w:hAnsi="Arial"/>
                <w:szCs w:val="24"/>
                <w:lang w:val="sr-Cyrl-CS"/>
              </w:rPr>
            </w:pPr>
          </w:p>
        </w:tc>
      </w:tr>
    </w:tbl>
    <w:p w14:paraId="09679FA4" w14:textId="4F6471B5" w:rsidR="0021353B" w:rsidRPr="006A6C11" w:rsidRDefault="0021353B" w:rsidP="000654A5">
      <w:pPr>
        <w:spacing w:before="4000"/>
        <w:ind w:firstLine="0"/>
        <w:jc w:val="left"/>
        <w:rPr>
          <w:rFonts w:ascii="Tahoma" w:hAnsi="Tahoma" w:cs="Tahoma"/>
          <w:b/>
          <w:bCs/>
          <w:smallCaps/>
          <w:sz w:val="32"/>
          <w:lang w:val="sl-SI"/>
        </w:rPr>
      </w:pPr>
      <w:proofErr w:type="spellStart"/>
      <w:r w:rsidRPr="006A6C11">
        <w:rPr>
          <w:rFonts w:ascii="Tahoma" w:hAnsi="Tahoma" w:cs="Tahoma"/>
          <w:b/>
          <w:bCs/>
          <w:smallCaps/>
          <w:sz w:val="32"/>
        </w:rPr>
        <w:lastRenderedPageBreak/>
        <w:t>Садржај</w:t>
      </w:r>
      <w:proofErr w:type="spellEnd"/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  <w:lang w:val="sr-Latn-CS"/>
        </w:rPr>
        <w:id w:val="8193988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03030F" w14:textId="4CEDB127" w:rsidR="000708AF" w:rsidRDefault="000708AF">
          <w:pPr>
            <w:pStyle w:val="TOCHeading"/>
          </w:pPr>
        </w:p>
        <w:p w14:paraId="21FB2EF8" w14:textId="5D62BCCE" w:rsidR="00C63820" w:rsidRDefault="000708A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21894" w:history="1">
            <w:r w:rsidR="00C63820" w:rsidRPr="00D36229">
              <w:rPr>
                <w:rStyle w:val="Hyperlink"/>
                <w:noProof/>
              </w:rPr>
              <w:t>1.</w:t>
            </w:r>
            <w:r w:rsidR="00C63820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="00C63820" w:rsidRPr="00D36229">
              <w:rPr>
                <w:rStyle w:val="Hyperlink"/>
                <w:noProof/>
              </w:rPr>
              <w:t>Увод</w:t>
            </w:r>
            <w:r w:rsidR="00C63820">
              <w:rPr>
                <w:noProof/>
                <w:webHidden/>
              </w:rPr>
              <w:tab/>
            </w:r>
            <w:r w:rsidR="00C63820">
              <w:rPr>
                <w:noProof/>
                <w:webHidden/>
              </w:rPr>
              <w:fldChar w:fldCharType="begin"/>
            </w:r>
            <w:r w:rsidR="00C63820">
              <w:rPr>
                <w:noProof/>
                <w:webHidden/>
              </w:rPr>
              <w:instrText xml:space="preserve"> PAGEREF _Toc232321894 \h </w:instrText>
            </w:r>
            <w:r w:rsidR="00C63820">
              <w:rPr>
                <w:noProof/>
                <w:webHidden/>
              </w:rPr>
            </w:r>
            <w:r w:rsidR="00C63820"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4</w:t>
            </w:r>
            <w:r w:rsidR="00C63820">
              <w:rPr>
                <w:noProof/>
                <w:webHidden/>
              </w:rPr>
              <w:fldChar w:fldCharType="end"/>
            </w:r>
          </w:hyperlink>
        </w:p>
        <w:p w14:paraId="3C45A8DA" w14:textId="42C1E6BF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895" w:history="1">
            <w:r w:rsidRPr="00D3622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Проблем путујућег трговца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B74FB" w14:textId="4B59170E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896" w:history="1">
            <w:r w:rsidRPr="00D3622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Генетски алгоритам за TSP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3AD74" w14:textId="3DE02122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897" w:history="1">
            <w:r w:rsidRPr="00D3622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Циљ пројекта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2270B" w14:textId="48406C70" w:rsidR="00C63820" w:rsidRDefault="00C6382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898" w:history="1">
            <w:r w:rsidRPr="00D3622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Концепт решења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073B1" w14:textId="375908B3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899" w:history="1">
            <w:r w:rsidRPr="00D3622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Учитавање градова и матрица удаљености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30499" w14:textId="055EC9C5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0" w:history="1">
            <w:r w:rsidRPr="00D36229">
              <w:rPr>
                <w:rStyle w:val="Hyperlink"/>
                <w:noProof/>
                <w:lang w:val="sr-Cyrl-RS" w:eastAsia="sr-Latn-R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Cyrl-RS" w:eastAsia="sr-Latn-RS"/>
              </w:rPr>
              <w:t>Репрезентација јединке и популације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448DF" w14:textId="68106DA1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1" w:history="1">
            <w:r w:rsidRPr="00D36229">
              <w:rPr>
                <w:rStyle w:val="Hyperlink"/>
                <w:noProof/>
                <w:lang w:val="sr-Cyrl-RS" w:eastAsia="sr-Latn-R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eastAsia="sr-Latn-RS"/>
              </w:rPr>
              <w:t>Генетски оператори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C68CE" w14:textId="20D9E2F6" w:rsidR="00C63820" w:rsidRDefault="00C63820">
          <w:pPr>
            <w:pStyle w:val="TOC3"/>
            <w:tabs>
              <w:tab w:val="left" w:pos="1687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2" w:history="1">
            <w:r w:rsidRPr="00D36229">
              <w:rPr>
                <w:rStyle w:val="Hyperlink"/>
                <w:noProof/>
                <w:lang w:val="sr-Cyrl-RS"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Cyrl-RS"/>
              </w:rPr>
              <w:t>Селекција родитеља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D7FDA" w14:textId="1DEAE197" w:rsidR="00C63820" w:rsidRDefault="00C63820">
          <w:pPr>
            <w:pStyle w:val="TOC3"/>
            <w:tabs>
              <w:tab w:val="left" w:pos="1687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3" w:history="1">
            <w:r w:rsidRPr="00D36229">
              <w:rPr>
                <w:rStyle w:val="Hyperlink"/>
                <w:noProof/>
                <w:lang w:val="sr-Cyrl-RS"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SCX</w:t>
            </w:r>
            <w:r w:rsidRPr="00D36229">
              <w:rPr>
                <w:rStyle w:val="Hyperlink"/>
                <w:noProof/>
                <w:lang w:val="sr-Cyrl-RS"/>
              </w:rPr>
              <w:t xml:space="preserve"> укрштање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E9FF2" w14:textId="7B4D6BC5" w:rsidR="00C63820" w:rsidRDefault="00C63820">
          <w:pPr>
            <w:pStyle w:val="TOC3"/>
            <w:tabs>
              <w:tab w:val="left" w:pos="1687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4" w:history="1">
            <w:r w:rsidRPr="00D36229">
              <w:rPr>
                <w:rStyle w:val="Hyperlink"/>
                <w:noProof/>
                <w:lang w:val="sr-Cyrl-RS"/>
              </w:rPr>
              <w:t>2.3.3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Инверзиона мутација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AC0E8" w14:textId="15763313" w:rsidR="00C63820" w:rsidRDefault="00C63820">
          <w:pPr>
            <w:pStyle w:val="TOC3"/>
            <w:tabs>
              <w:tab w:val="left" w:pos="1687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5" w:history="1">
            <w:r w:rsidRPr="00D36229">
              <w:rPr>
                <w:rStyle w:val="Hyperlink"/>
                <w:noProof/>
                <w:lang w:val="sr-Cyrl-RS"/>
              </w:rPr>
              <w:t>2.3.4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Елитизам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774C0" w14:textId="6C87B92C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6" w:history="1">
            <w:r w:rsidRPr="00D36229">
              <w:rPr>
                <w:rStyle w:val="Hyperlink"/>
                <w:noProof/>
                <w:lang w:val="sr-Cyrl-RS" w:eastAsia="sr-Latn-R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Cyrl-RS" w:eastAsia="sr-Latn-RS"/>
              </w:rPr>
              <w:t>Серијска верзија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6B5E0" w14:textId="4607F450" w:rsidR="00C63820" w:rsidRDefault="00C6382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7" w:history="1">
            <w:r w:rsidRPr="00D3622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Опис решења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C4131" w14:textId="09282F6E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8" w:history="1">
            <w:r w:rsidRPr="00D36229">
              <w:rPr>
                <w:rStyle w:val="Hyperlink"/>
                <w:noProof/>
                <w:lang w:val="sr-Latn-RS" w:eastAsia="sr-Latn-R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Модул главног програма (</w:t>
            </w:r>
            <w:r w:rsidRPr="00D36229">
              <w:rPr>
                <w:rStyle w:val="Hyperlink"/>
                <w:rFonts w:ascii="Courier New" w:hAnsi="Courier New" w:cs="Courier New"/>
                <w:noProof/>
                <w:lang w:val="sr-Latn-RS" w:eastAsia="sr-Latn-RS"/>
              </w:rPr>
              <w:t>main.cpp</w:t>
            </w:r>
            <w:r w:rsidRPr="00D36229">
              <w:rPr>
                <w:rStyle w:val="Hyperlink"/>
                <w:noProof/>
                <w:lang w:val="sr-Latn-RS" w:eastAsia="sr-Latn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DE770" w14:textId="38B7946B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09" w:history="1">
            <w:r w:rsidRPr="00D36229">
              <w:rPr>
                <w:rStyle w:val="Hyperlink"/>
                <w:noProof/>
                <w:lang w:val="sr-Latn-RS" w:eastAsia="sr-Latn-R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Модул за аргументе командне линије (</w:t>
            </w:r>
            <w:r w:rsidRPr="00D36229">
              <w:rPr>
                <w:rStyle w:val="Hyperlink"/>
                <w:rFonts w:ascii="Courier New" w:hAnsi="Courier New" w:cs="Courier New"/>
                <w:noProof/>
                <w:lang w:val="sr-Latn-RS" w:eastAsia="sr-Latn-RS"/>
              </w:rPr>
              <w:t>CommandLineOptions</w:t>
            </w:r>
            <w:r w:rsidRPr="00D36229">
              <w:rPr>
                <w:rStyle w:val="Hyperlink"/>
                <w:noProof/>
                <w:lang w:val="sr-Latn-RS" w:eastAsia="sr-Latn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4B072" w14:textId="377769DF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0" w:history="1">
            <w:r w:rsidRPr="00D36229">
              <w:rPr>
                <w:rStyle w:val="Hyperlink"/>
                <w:noProof/>
                <w:lang w:val="sr-Latn-RS" w:eastAsia="sr-Latn-R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Модул TSP инстанце (</w:t>
            </w:r>
            <w:r w:rsidRPr="00D36229">
              <w:rPr>
                <w:rStyle w:val="Hyperlink"/>
                <w:rFonts w:ascii="Courier New" w:hAnsi="Courier New" w:cs="Courier New"/>
                <w:noProof/>
                <w:lang w:val="sr-Latn-RS" w:eastAsia="sr-Latn-RS"/>
              </w:rPr>
              <w:t>TspInstance</w:t>
            </w:r>
            <w:r w:rsidRPr="00D36229">
              <w:rPr>
                <w:rStyle w:val="Hyperlink"/>
                <w:noProof/>
                <w:lang w:val="sr-Latn-RS" w:eastAsia="sr-Latn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1C973" w14:textId="65212474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1" w:history="1">
            <w:r w:rsidRPr="00D36229">
              <w:rPr>
                <w:rStyle w:val="Hyperlink"/>
                <w:noProof/>
                <w:lang w:val="sr-Latn-RS" w:eastAsia="sr-Latn-RS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Структура јединке (</w:t>
            </w:r>
            <w:r w:rsidRPr="00D36229">
              <w:rPr>
                <w:rStyle w:val="Hyperlink"/>
                <w:rFonts w:ascii="Courier New" w:hAnsi="Courier New" w:cs="Courier New"/>
                <w:noProof/>
                <w:lang w:val="sr-Latn-RS" w:eastAsia="sr-Latn-RS"/>
              </w:rPr>
              <w:t>Individual</w:t>
            </w:r>
            <w:r w:rsidRPr="00D36229">
              <w:rPr>
                <w:rStyle w:val="Hyperlink"/>
                <w:noProof/>
                <w:lang w:val="sr-Latn-RS" w:eastAsia="sr-Latn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A17EB" w14:textId="2D58188C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2" w:history="1">
            <w:r w:rsidRPr="00D36229">
              <w:rPr>
                <w:rStyle w:val="Hyperlink"/>
                <w:noProof/>
                <w:lang w:val="sr-Latn-RS" w:eastAsia="sr-Latn-RS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Модул генетског алгоритма (</w:t>
            </w:r>
            <w:r w:rsidRPr="00D36229">
              <w:rPr>
                <w:rStyle w:val="Hyperlink"/>
                <w:rFonts w:ascii="Courier New" w:hAnsi="Courier New" w:cs="Courier New"/>
                <w:noProof/>
                <w:lang w:val="sr-Latn-RS" w:eastAsia="sr-Latn-RS"/>
              </w:rPr>
              <w:t>GeneticAlgorithm</w:t>
            </w:r>
            <w:r w:rsidRPr="00D36229">
              <w:rPr>
                <w:rStyle w:val="Hyperlink"/>
                <w:noProof/>
                <w:lang w:val="sr-Latn-RS" w:eastAsia="sr-Latn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475BA" w14:textId="0382721B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3" w:history="1">
            <w:r w:rsidRPr="00D36229">
              <w:rPr>
                <w:rStyle w:val="Hyperlink"/>
                <w:noProof/>
                <w:lang w:val="sr-Latn-RS" w:eastAsia="sr-Latn-RS"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Генерисање почетне популације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534DD" w14:textId="0A3F25A5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4" w:history="1">
            <w:r w:rsidRPr="00D36229">
              <w:rPr>
                <w:rStyle w:val="Hyperlink"/>
                <w:noProof/>
                <w:lang w:val="sr-Latn-RS" w:eastAsia="sr-Latn-RS"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Евалуација популације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9E962" w14:textId="490DD475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5" w:history="1">
            <w:r w:rsidRPr="00D36229">
              <w:rPr>
                <w:rStyle w:val="Hyperlink"/>
                <w:noProof/>
                <w:lang w:val="sr-Latn-RS" w:eastAsia="sr-Latn-RS"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Селекција, укрштање и мутација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B5269" w14:textId="381CEC77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6" w:history="1">
            <w:r w:rsidRPr="00D36229">
              <w:rPr>
                <w:rStyle w:val="Hyperlink"/>
                <w:noProof/>
                <w:lang w:val="sr-Latn-RS" w:eastAsia="sr-Latn-RS"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Сортирање и елитизам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538B9" w14:textId="7ECD3278" w:rsidR="00C63820" w:rsidRDefault="00C63820">
          <w:pPr>
            <w:pStyle w:val="TOC2"/>
            <w:tabs>
              <w:tab w:val="left" w:pos="16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7" w:history="1">
            <w:r w:rsidRPr="00D36229">
              <w:rPr>
                <w:rStyle w:val="Hyperlink"/>
                <w:noProof/>
                <w:lang w:val="sr-Latn-RS" w:eastAsia="sr-Latn-RS"/>
              </w:rPr>
              <w:t>3.10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Рачунање статистике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DDBFD" w14:textId="67C66B19" w:rsidR="00C63820" w:rsidRDefault="00C63820">
          <w:pPr>
            <w:pStyle w:val="TOC2"/>
            <w:tabs>
              <w:tab w:val="left" w:pos="16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8" w:history="1">
            <w:r w:rsidRPr="00D36229">
              <w:rPr>
                <w:rStyle w:val="Hyperlink"/>
                <w:noProof/>
                <w:lang w:val="sr-Latn-RS" w:eastAsia="sr-Latn-RS"/>
              </w:rPr>
              <w:t>3.11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Island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D3706" w14:textId="3747DF9A" w:rsidR="00C63820" w:rsidRDefault="00C63820">
          <w:pPr>
            <w:pStyle w:val="TOC2"/>
            <w:tabs>
              <w:tab w:val="left" w:pos="16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19" w:history="1">
            <w:r w:rsidRPr="00D36229">
              <w:rPr>
                <w:rStyle w:val="Hyperlink"/>
                <w:noProof/>
                <w:lang w:val="sr-Latn-RS" w:eastAsia="sr-Latn-RS"/>
              </w:rPr>
              <w:t>3.12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Мерење времена (</w:t>
            </w:r>
            <w:r w:rsidRPr="00D36229">
              <w:rPr>
                <w:rStyle w:val="Hyperlink"/>
                <w:rFonts w:ascii="Courier New" w:hAnsi="Courier New" w:cs="Courier New"/>
                <w:noProof/>
                <w:lang w:val="sr-Latn-RS" w:eastAsia="sr-Latn-RS"/>
              </w:rPr>
              <w:t>ExecutionResult</w:t>
            </w:r>
            <w:r w:rsidRPr="00D36229">
              <w:rPr>
                <w:rStyle w:val="Hyperlink"/>
                <w:noProof/>
                <w:lang w:val="sr-Latn-RS" w:eastAsia="sr-Latn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4D146" w14:textId="2132A654" w:rsidR="00C63820" w:rsidRDefault="00C63820">
          <w:pPr>
            <w:pStyle w:val="TOC2"/>
            <w:tabs>
              <w:tab w:val="left" w:pos="16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0" w:history="1">
            <w:r w:rsidRPr="00D36229">
              <w:rPr>
                <w:rStyle w:val="Hyperlink"/>
                <w:noProof/>
                <w:lang w:val="sr-Latn-RS" w:eastAsia="sr-Latn-RS"/>
              </w:rPr>
              <w:t>3.13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RS"/>
              </w:rPr>
              <w:t>Упис резултата (</w:t>
            </w:r>
            <w:r w:rsidRPr="00D36229">
              <w:rPr>
                <w:rStyle w:val="Hyperlink"/>
                <w:rFonts w:ascii="Courier New" w:hAnsi="Courier New" w:cs="Courier New"/>
                <w:noProof/>
                <w:lang w:val="sr-Latn-RS" w:eastAsia="sr-Latn-RS"/>
              </w:rPr>
              <w:t>ResultWriter</w:t>
            </w:r>
            <w:r w:rsidRPr="00D36229">
              <w:rPr>
                <w:rStyle w:val="Hyperlink"/>
                <w:noProof/>
                <w:lang w:val="sr-Latn-RS" w:eastAsia="sr-Latn-R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3A14" w14:textId="04F7CC86" w:rsidR="00C63820" w:rsidRDefault="00C6382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1" w:history="1">
            <w:r w:rsidRPr="00D3622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Тестирање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EE53" w14:textId="61D36D50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2" w:history="1">
            <w:r w:rsidRPr="00D36229">
              <w:rPr>
                <w:rStyle w:val="Hyperlink"/>
                <w:noProof/>
                <w:lang w:val="sr-Latn-RS" w:eastAsia="sr-Latn-C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Циљ тестирања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D6EB" w14:textId="5C4D6445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3" w:history="1">
            <w:r w:rsidRPr="00D36229">
              <w:rPr>
                <w:rStyle w:val="Hyperlink"/>
                <w:noProof/>
                <w:lang w:val="sr-Latn-RS" w:eastAsia="sr-Latn-C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Тестирање учитавања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9DD72" w14:textId="1D89D07A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4" w:history="1">
            <w:r w:rsidRPr="00D36229">
              <w:rPr>
                <w:rStyle w:val="Hyperlink"/>
                <w:noProof/>
                <w:lang w:val="sr-Latn-RS" w:eastAsia="sr-Latn-CS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Тестирање валидности рута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143CA" w14:textId="3332CC14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5" w:history="1">
            <w:r w:rsidRPr="00D36229">
              <w:rPr>
                <w:rStyle w:val="Hyperlink"/>
                <w:noProof/>
                <w:lang w:val="sr-Latn-RS" w:eastAsia="sr-Latn-CS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Тестирање серијске верзије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2935F" w14:textId="2EEEDC5B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6" w:history="1">
            <w:r w:rsidRPr="00D36229">
              <w:rPr>
                <w:rStyle w:val="Hyperlink"/>
                <w:noProof/>
                <w:lang w:val="sr-Latn-RS" w:eastAsia="sr-Latn-CS"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Тестирање паралелне верзије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C6813" w14:textId="370ABE4A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7" w:history="1">
            <w:r w:rsidRPr="00D36229">
              <w:rPr>
                <w:rStyle w:val="Hyperlink"/>
                <w:noProof/>
                <w:lang w:val="sr-Latn-RS" w:eastAsia="sr-Latn-CS"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Тестирање броја нити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15C19" w14:textId="6741539C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8" w:history="1">
            <w:r w:rsidRPr="00D36229">
              <w:rPr>
                <w:rStyle w:val="Hyperlink"/>
                <w:noProof/>
                <w:lang w:val="sr-Latn-RS" w:eastAsia="sr-Latn-CS"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Тестирање величине популације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6F198" w14:textId="16A99463" w:rsidR="00C63820" w:rsidRDefault="00C63820">
          <w:pPr>
            <w:pStyle w:val="TOC2"/>
            <w:tabs>
              <w:tab w:val="left" w:pos="14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29" w:history="1">
            <w:r w:rsidRPr="00D36229">
              <w:rPr>
                <w:rStyle w:val="Hyperlink"/>
                <w:noProof/>
                <w:lang w:val="sr-Cyrl-RS" w:eastAsia="sr-Latn-CS"/>
              </w:rPr>
              <w:t>4.8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  <w:lang w:val="sr-Latn-RS" w:eastAsia="sr-Latn-CS"/>
              </w:rPr>
              <w:t>Тестирање island модела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F04C7" w14:textId="75508909" w:rsidR="00C63820" w:rsidRDefault="00C6382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 w:eastAsia="sr-Latn-RS"/>
              <w14:ligatures w14:val="standardContextual"/>
            </w:rPr>
          </w:pPr>
          <w:hyperlink w:anchor="_Toc232321930" w:history="1">
            <w:r w:rsidRPr="00D3622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D36229">
              <w:rPr>
                <w:rStyle w:val="Hyperlink"/>
                <w:noProof/>
              </w:rPr>
              <w:t>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01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A3196" w14:textId="7466EE61" w:rsidR="005C13C0" w:rsidRPr="009D1B34" w:rsidRDefault="000708AF" w:rsidP="005C13C0">
          <w:pPr>
            <w:ind w:firstLine="0"/>
            <w:sectPr w:rsidR="005C13C0" w:rsidRPr="009D1B34" w:rsidSect="0021353B">
              <w:pgSz w:w="11907" w:h="16840" w:code="9"/>
              <w:pgMar w:top="1134" w:right="851" w:bottom="1134" w:left="1701" w:header="567" w:footer="567" w:gutter="0"/>
              <w:pgNumType w:fmt="upperRoman"/>
              <w:cols w:space="72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859B5A6" w14:textId="05A328C5" w:rsidR="00661879" w:rsidRDefault="0021353B" w:rsidP="00A26FA4">
      <w:pPr>
        <w:pStyle w:val="Heading1"/>
        <w:jc w:val="left"/>
      </w:pPr>
      <w:bookmarkStart w:id="1" w:name="_Toc232321894"/>
      <w:proofErr w:type="spellStart"/>
      <w:r>
        <w:lastRenderedPageBreak/>
        <w:t>Увод</w:t>
      </w:r>
      <w:bookmarkEnd w:id="1"/>
      <w:proofErr w:type="spellEnd"/>
    </w:p>
    <w:p w14:paraId="21C0FCC6" w14:textId="29C2CE0B" w:rsidR="001B7343" w:rsidRPr="001B7343" w:rsidRDefault="001B7343" w:rsidP="001B7343">
      <w:pPr>
        <w:pStyle w:val="Heading2"/>
      </w:pPr>
      <w:bookmarkStart w:id="2" w:name="_Toc232321895"/>
      <w:proofErr w:type="spellStart"/>
      <w:r w:rsidRPr="001B7343">
        <w:t>Проблем</w:t>
      </w:r>
      <w:proofErr w:type="spellEnd"/>
      <w:r w:rsidRPr="001B7343">
        <w:t xml:space="preserve"> </w:t>
      </w:r>
      <w:proofErr w:type="spellStart"/>
      <w:r w:rsidR="00C3260D">
        <w:t>путујућег</w:t>
      </w:r>
      <w:proofErr w:type="spellEnd"/>
      <w:r w:rsidR="00C3260D">
        <w:t xml:space="preserve"> </w:t>
      </w:r>
      <w:proofErr w:type="spellStart"/>
      <w:r w:rsidR="00C3260D">
        <w:t>трговца</w:t>
      </w:r>
      <w:bookmarkEnd w:id="2"/>
      <w:proofErr w:type="spellEnd"/>
    </w:p>
    <w:p w14:paraId="734D63BD" w14:textId="62551B6F" w:rsidR="001B7343" w:rsidRDefault="001B7343" w:rsidP="00F3694D">
      <w:proofErr w:type="spellStart"/>
      <w:r>
        <w:t>Проблем</w:t>
      </w:r>
      <w:proofErr w:type="spellEnd"/>
      <w:r>
        <w:t xml:space="preserve"> </w:t>
      </w:r>
      <w:proofErr w:type="spellStart"/>
      <w:r w:rsidR="00C3260D">
        <w:t>путујућег</w:t>
      </w:r>
      <w:proofErr w:type="spellEnd"/>
      <w:r w:rsidR="00C3260D">
        <w:t xml:space="preserve"> </w:t>
      </w:r>
      <w:proofErr w:type="spellStart"/>
      <w:r w:rsidR="00C3260D">
        <w:t>трговца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TSP (</w:t>
      </w:r>
      <w:proofErr w:type="spellStart"/>
      <w:r>
        <w:rPr>
          <w:rStyle w:val="Emphasis"/>
        </w:rPr>
        <w:t>Traveling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Salesman</w:t>
      </w:r>
      <w:proofErr w:type="spellEnd"/>
      <w:r>
        <w:rPr>
          <w:rStyle w:val="Emphasis"/>
        </w:rPr>
        <w:t xml:space="preserve"> Problem</w:t>
      </w:r>
      <w:r>
        <w:t xml:space="preserve">),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познатих</w:t>
      </w:r>
      <w:proofErr w:type="spellEnd"/>
      <w:r>
        <w:t xml:space="preserve"> </w:t>
      </w:r>
      <w:proofErr w:type="spellStart"/>
      <w:r>
        <w:t>комбинаторних</w:t>
      </w:r>
      <w:proofErr w:type="spellEnd"/>
      <w:r>
        <w:t xml:space="preserve"> </w:t>
      </w:r>
      <w:proofErr w:type="spellStart"/>
      <w:r>
        <w:t>оптимизационих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. </w:t>
      </w:r>
      <w:proofErr w:type="spellStart"/>
      <w:r>
        <w:t>Задатак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пронаћи</w:t>
      </w:r>
      <w:proofErr w:type="spellEnd"/>
      <w:r>
        <w:t xml:space="preserve"> </w:t>
      </w:r>
      <w:proofErr w:type="spellStart"/>
      <w:r>
        <w:t>најкраћу</w:t>
      </w:r>
      <w:proofErr w:type="spellEnd"/>
      <w:r>
        <w:t xml:space="preserve"> </w:t>
      </w:r>
      <w:proofErr w:type="spellStart"/>
      <w:r>
        <w:t>затворену</w:t>
      </w:r>
      <w:proofErr w:type="spellEnd"/>
      <w:r>
        <w:t xml:space="preserve"> </w:t>
      </w:r>
      <w:proofErr w:type="spellStart"/>
      <w:r>
        <w:t>туру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обилази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град</w:t>
      </w:r>
      <w:proofErr w:type="spellEnd"/>
      <w:r>
        <w:t xml:space="preserve"> </w:t>
      </w:r>
      <w:proofErr w:type="spellStart"/>
      <w:r>
        <w:t>тачно</w:t>
      </w:r>
      <w:proofErr w:type="spellEnd"/>
      <w:r>
        <w:t xml:space="preserve"> </w:t>
      </w:r>
      <w:proofErr w:type="spellStart"/>
      <w:r>
        <w:t>једном</w:t>
      </w:r>
      <w:proofErr w:type="spellEnd"/>
      <w:r>
        <w:t xml:space="preserve"> и </w:t>
      </w:r>
      <w:proofErr w:type="spellStart"/>
      <w:r>
        <w:t>враћа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почетни</w:t>
      </w:r>
      <w:proofErr w:type="spellEnd"/>
      <w:r>
        <w:t xml:space="preserve"> </w:t>
      </w:r>
      <w:proofErr w:type="spellStart"/>
      <w:r>
        <w:t>град</w:t>
      </w:r>
      <w:proofErr w:type="spellEnd"/>
      <w:r>
        <w:t>.</w:t>
      </w:r>
    </w:p>
    <w:p w14:paraId="576C238A" w14:textId="77777777" w:rsidR="001B7343" w:rsidRDefault="001B7343" w:rsidP="00F3694D">
      <w:pPr>
        <w:rPr>
          <w:lang w:val="sr-Latn-RS" w:eastAsia="sr-Latn-RS"/>
        </w:rPr>
      </w:pPr>
    </w:p>
    <w:p w14:paraId="7AF830AF" w14:textId="77777777" w:rsidR="001B7343" w:rsidRDefault="001B7343" w:rsidP="00F3694D">
      <w:r>
        <w:t xml:space="preserve">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пројекту</w:t>
      </w:r>
      <w:proofErr w:type="spellEnd"/>
      <w:r>
        <w:t xml:space="preserve"> </w:t>
      </w:r>
      <w:proofErr w:type="spellStart"/>
      <w:r>
        <w:t>решава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TSP </w:t>
      </w:r>
      <w:proofErr w:type="spellStart"/>
      <w:r>
        <w:t>инстанца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52 </w:t>
      </w:r>
      <w:proofErr w:type="spellStart"/>
      <w:r>
        <w:t>града</w:t>
      </w:r>
      <w:proofErr w:type="spellEnd"/>
      <w:r>
        <w:t xml:space="preserve">.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град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задат</w:t>
      </w:r>
      <w:proofErr w:type="spellEnd"/>
      <w:r>
        <w:t xml:space="preserve"> </w:t>
      </w:r>
      <w:proofErr w:type="spellStart"/>
      <w:r>
        <w:t>својим</w:t>
      </w:r>
      <w:proofErr w:type="spellEnd"/>
      <w:r>
        <w:t xml:space="preserve"> </w:t>
      </w:r>
      <w:proofErr w:type="spellStart"/>
      <w:r>
        <w:t>идентификатором</w:t>
      </w:r>
      <w:proofErr w:type="spellEnd"/>
      <w:r>
        <w:t xml:space="preserve"> и </w:t>
      </w:r>
      <w:proofErr w:type="spellStart"/>
      <w:r>
        <w:t>координатама</w:t>
      </w:r>
      <w:proofErr w:type="spellEnd"/>
      <w:r>
        <w:t xml:space="preserve"> у </w:t>
      </w:r>
      <w:proofErr w:type="spellStart"/>
      <w:r>
        <w:t>равни</w:t>
      </w:r>
      <w:proofErr w:type="spellEnd"/>
      <w:r>
        <w:t xml:space="preserve">, а </w:t>
      </w:r>
      <w:proofErr w:type="spellStart"/>
      <w:r>
        <w:t>растојање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града</w:t>
      </w:r>
      <w:proofErr w:type="spellEnd"/>
      <w:r>
        <w:t xml:space="preserve"> </w:t>
      </w:r>
      <w:proofErr w:type="spellStart"/>
      <w:r>
        <w:t>рачуна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применом</w:t>
      </w:r>
      <w:proofErr w:type="spellEnd"/>
      <w:r>
        <w:t xml:space="preserve"> </w:t>
      </w:r>
      <w:proofErr w:type="spellStart"/>
      <w:r>
        <w:t>Еуклидске</w:t>
      </w:r>
      <w:proofErr w:type="spellEnd"/>
      <w:r>
        <w:t xml:space="preserve"> </w:t>
      </w:r>
      <w:proofErr w:type="spellStart"/>
      <w:r>
        <w:t>метрике</w:t>
      </w:r>
      <w:proofErr w:type="spellEnd"/>
      <w:r>
        <w:t xml:space="preserve">. </w:t>
      </w:r>
      <w:proofErr w:type="spellStart"/>
      <w:r>
        <w:t>Циљ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пронађе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краћа</w:t>
      </w:r>
      <w:proofErr w:type="spellEnd"/>
      <w:r>
        <w:t xml:space="preserve"> </w:t>
      </w:r>
      <w:proofErr w:type="spellStart"/>
      <w:r>
        <w:t>рута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пермутација</w:t>
      </w:r>
      <w:proofErr w:type="spellEnd"/>
      <w:r>
        <w:t xml:space="preserve"> </w:t>
      </w:r>
      <w:proofErr w:type="spellStart"/>
      <w:r>
        <w:t>градова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минимизује</w:t>
      </w:r>
      <w:proofErr w:type="spellEnd"/>
      <w:r>
        <w:t xml:space="preserve"> </w:t>
      </w:r>
      <w:proofErr w:type="spellStart"/>
      <w:r>
        <w:t>укупну</w:t>
      </w:r>
      <w:proofErr w:type="spellEnd"/>
      <w:r>
        <w:t xml:space="preserve"> </w:t>
      </w:r>
      <w:proofErr w:type="spellStart"/>
      <w:r>
        <w:t>дужину</w:t>
      </w:r>
      <w:proofErr w:type="spellEnd"/>
      <w:r>
        <w:t xml:space="preserve"> </w:t>
      </w:r>
      <w:proofErr w:type="spellStart"/>
      <w:r>
        <w:t>затворене</w:t>
      </w:r>
      <w:proofErr w:type="spellEnd"/>
      <w:r>
        <w:t xml:space="preserve"> </w:t>
      </w:r>
      <w:proofErr w:type="spellStart"/>
      <w:r>
        <w:t>туре</w:t>
      </w:r>
      <w:proofErr w:type="spellEnd"/>
      <w:r>
        <w:t>.</w:t>
      </w:r>
    </w:p>
    <w:p w14:paraId="08ACB6AC" w14:textId="77777777" w:rsidR="001B7343" w:rsidRDefault="001B7343" w:rsidP="00F3694D"/>
    <w:p w14:paraId="1E70A07D" w14:textId="77777777" w:rsidR="001B7343" w:rsidRDefault="001B7343" w:rsidP="00F3694D">
      <w:proofErr w:type="spellStart"/>
      <w:r>
        <w:t>Овај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погодан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примену</w:t>
      </w:r>
      <w:proofErr w:type="spellEnd"/>
      <w:r>
        <w:t xml:space="preserve"> </w:t>
      </w:r>
      <w:proofErr w:type="spellStart"/>
      <w:r>
        <w:t>еволутивних</w:t>
      </w:r>
      <w:proofErr w:type="spellEnd"/>
      <w:r>
        <w:t xml:space="preserve"> </w:t>
      </w:r>
      <w:proofErr w:type="spellStart"/>
      <w:r>
        <w:t>алгоритама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могућих</w:t>
      </w:r>
      <w:proofErr w:type="spellEnd"/>
      <w:r>
        <w:t xml:space="preserve"> </w:t>
      </w:r>
      <w:proofErr w:type="spellStart"/>
      <w:r>
        <w:t>тура</w:t>
      </w:r>
      <w:proofErr w:type="spellEnd"/>
      <w:r>
        <w:t xml:space="preserve"> </w:t>
      </w:r>
      <w:proofErr w:type="spellStart"/>
      <w:r>
        <w:t>расте</w:t>
      </w:r>
      <w:proofErr w:type="spellEnd"/>
      <w:r>
        <w:t xml:space="preserve"> </w:t>
      </w:r>
      <w:proofErr w:type="spellStart"/>
      <w:r>
        <w:t>факторијелно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бројем</w:t>
      </w:r>
      <w:proofErr w:type="spellEnd"/>
      <w:r>
        <w:t xml:space="preserve"> </w:t>
      </w:r>
      <w:proofErr w:type="spellStart"/>
      <w:r>
        <w:t>градова</w:t>
      </w:r>
      <w:proofErr w:type="spellEnd"/>
      <w:r>
        <w:t xml:space="preserve">.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исцрпна</w:t>
      </w:r>
      <w:proofErr w:type="spellEnd"/>
      <w:r>
        <w:t xml:space="preserve"> </w:t>
      </w:r>
      <w:proofErr w:type="spellStart"/>
      <w:r>
        <w:t>претрага</w:t>
      </w:r>
      <w:proofErr w:type="spellEnd"/>
      <w:r>
        <w:t xml:space="preserve"> </w:t>
      </w:r>
      <w:proofErr w:type="spellStart"/>
      <w:r>
        <w:t>непрактична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приближни</w:t>
      </w:r>
      <w:proofErr w:type="spellEnd"/>
      <w:r>
        <w:t xml:space="preserve"> </w:t>
      </w:r>
      <w:proofErr w:type="spellStart"/>
      <w:r>
        <w:t>оптимизациони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заснован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генетском</w:t>
      </w:r>
      <w:proofErr w:type="spellEnd"/>
      <w:r>
        <w:t xml:space="preserve"> </w:t>
      </w:r>
      <w:proofErr w:type="spellStart"/>
      <w:r>
        <w:t>алгоритму</w:t>
      </w:r>
      <w:proofErr w:type="spellEnd"/>
      <w:r>
        <w:t>.</w:t>
      </w:r>
    </w:p>
    <w:p w14:paraId="1BC4F188" w14:textId="622D4C7B" w:rsidR="00F157F9" w:rsidRDefault="00F157F9" w:rsidP="00F3694D">
      <w:pPr>
        <w:pStyle w:val="Heading2"/>
        <w:jc w:val="both"/>
      </w:pPr>
      <w:bookmarkStart w:id="3" w:name="_Toc232321896"/>
      <w:proofErr w:type="spellStart"/>
      <w:r w:rsidRPr="00F157F9">
        <w:lastRenderedPageBreak/>
        <w:t>Генетски</w:t>
      </w:r>
      <w:proofErr w:type="spellEnd"/>
      <w:r w:rsidRPr="00F157F9">
        <w:t xml:space="preserve"> </w:t>
      </w:r>
      <w:proofErr w:type="spellStart"/>
      <w:r w:rsidRPr="00F157F9">
        <w:t>алгоритам</w:t>
      </w:r>
      <w:proofErr w:type="spellEnd"/>
      <w:r w:rsidRPr="00F157F9">
        <w:t xml:space="preserve"> </w:t>
      </w:r>
      <w:proofErr w:type="spellStart"/>
      <w:r w:rsidRPr="00F157F9">
        <w:t>за</w:t>
      </w:r>
      <w:proofErr w:type="spellEnd"/>
      <w:r w:rsidRPr="00F157F9">
        <w:t xml:space="preserve"> TSP</w:t>
      </w:r>
      <w:bookmarkEnd w:id="3"/>
    </w:p>
    <w:p w14:paraId="05B5B946" w14:textId="77777777" w:rsidR="00F157F9" w:rsidRDefault="00F157F9" w:rsidP="00F3694D">
      <w:pPr>
        <w:pStyle w:val="Slika"/>
        <w:ind w:firstLine="284"/>
        <w:jc w:val="both"/>
        <w:rPr>
          <w:lang w:val="sr-Latn-RS" w:eastAsia="sr-Latn-RS"/>
        </w:rPr>
      </w:pPr>
      <w:r>
        <w:t xml:space="preserve">Генетски алгоритам је </w:t>
      </w:r>
      <w:proofErr w:type="spellStart"/>
      <w:r>
        <w:t>метахеуристички</w:t>
      </w:r>
      <w:proofErr w:type="spellEnd"/>
      <w:r>
        <w:t xml:space="preserve"> </w:t>
      </w:r>
      <w:proofErr w:type="spellStart"/>
      <w:r>
        <w:t>оптимизациони</w:t>
      </w:r>
      <w:proofErr w:type="spellEnd"/>
      <w:r>
        <w:t xml:space="preserve"> алгоритам инспирисан природном еволуцијом. Основна идеја је да се кроз више генерација популација решења постепено побољшава применом селекције, укрштања, мутације и елитизма.</w:t>
      </w:r>
    </w:p>
    <w:p w14:paraId="27915CFE" w14:textId="1AF9CC78" w:rsidR="00F157F9" w:rsidRDefault="00F157F9" w:rsidP="00F3694D">
      <w:pPr>
        <w:pStyle w:val="Slika"/>
        <w:ind w:firstLine="284"/>
        <w:jc w:val="both"/>
      </w:pPr>
      <w:r>
        <w:t>У овом пројекту једна јединка представља једну могућу TSP туру, односно пермутацију индекса градова. Квалитет јединке одређује се дужином затворене туре. Што је дужина</w:t>
      </w:r>
      <w:r>
        <w:rPr>
          <w:lang w:val="en-US"/>
        </w:rPr>
        <w:t xml:space="preserve"> </w:t>
      </w:r>
      <w:r>
        <w:t>туре мања, јединка је боља.</w:t>
      </w:r>
    </w:p>
    <w:p w14:paraId="6E7CECBC" w14:textId="7C25D5B5" w:rsidR="00F157F9" w:rsidRDefault="00F157F9" w:rsidP="00F3694D">
      <w:pPr>
        <w:pStyle w:val="Slika"/>
        <w:ind w:firstLine="284"/>
        <w:jc w:val="both"/>
        <w:rPr>
          <w:lang w:val="en-US"/>
        </w:rPr>
      </w:pPr>
      <w:r>
        <w:t xml:space="preserve">У свакој генерацији алгоритам сортира популацију по квалитету, задржава најбоље јединке елитизмом, бира родитеље, генерише потомке применом SCX укрштања и примењује </w:t>
      </w:r>
      <w:proofErr w:type="spellStart"/>
      <w:r>
        <w:t>инверзиону</w:t>
      </w:r>
      <w:proofErr w:type="spellEnd"/>
      <w:r>
        <w:t xml:space="preserve"> мутацију. Овај поступак се понавља до задатог броја генерација или до испуњења услова раног заустављања.</w:t>
      </w:r>
    </w:p>
    <w:p w14:paraId="25554E3A" w14:textId="77777777" w:rsidR="00114605" w:rsidRDefault="00114605" w:rsidP="00F3694D">
      <w:pPr>
        <w:pStyle w:val="Slika"/>
        <w:ind w:firstLine="284"/>
        <w:jc w:val="both"/>
        <w:rPr>
          <w:lang w:val="en-US"/>
        </w:rPr>
      </w:pPr>
    </w:p>
    <w:p w14:paraId="1E20DE13" w14:textId="40689F01" w:rsidR="00114605" w:rsidRDefault="00114605" w:rsidP="00F3694D">
      <w:pPr>
        <w:pStyle w:val="Heading2"/>
        <w:jc w:val="both"/>
      </w:pPr>
      <w:bookmarkStart w:id="4" w:name="_Toc232321897"/>
      <w:proofErr w:type="spellStart"/>
      <w:r w:rsidRPr="00114605">
        <w:t>Циљ</w:t>
      </w:r>
      <w:proofErr w:type="spellEnd"/>
      <w:r w:rsidRPr="00114605">
        <w:t xml:space="preserve"> </w:t>
      </w:r>
      <w:proofErr w:type="spellStart"/>
      <w:r w:rsidRPr="00114605">
        <w:t>пројекта</w:t>
      </w:r>
      <w:bookmarkEnd w:id="4"/>
      <w:proofErr w:type="spellEnd"/>
    </w:p>
    <w:p w14:paraId="5B0CED6B" w14:textId="5579E583" w:rsidR="00114605" w:rsidRDefault="00114605" w:rsidP="00F3694D">
      <w:proofErr w:type="spellStart"/>
      <w:r w:rsidRPr="00114605">
        <w:t>Циљ</w:t>
      </w:r>
      <w:proofErr w:type="spellEnd"/>
      <w:r w:rsidRPr="00114605">
        <w:t xml:space="preserve"> </w:t>
      </w:r>
      <w:proofErr w:type="spellStart"/>
      <w:r w:rsidRPr="00114605">
        <w:t>пројекта</w:t>
      </w:r>
      <w:proofErr w:type="spellEnd"/>
      <w:r w:rsidRPr="00114605">
        <w:t xml:space="preserve"> </w:t>
      </w:r>
      <w:proofErr w:type="spellStart"/>
      <w:r w:rsidRPr="00114605">
        <w:t>је</w:t>
      </w:r>
      <w:proofErr w:type="spellEnd"/>
      <w:r w:rsidRPr="00114605">
        <w:t xml:space="preserve"> </w:t>
      </w:r>
      <w:proofErr w:type="spellStart"/>
      <w:r w:rsidRPr="00114605">
        <w:t>имплементација</w:t>
      </w:r>
      <w:proofErr w:type="spellEnd"/>
      <w:r w:rsidRPr="00114605">
        <w:t xml:space="preserve"> </w:t>
      </w:r>
      <w:proofErr w:type="spellStart"/>
      <w:r w:rsidRPr="00114605">
        <w:t>сер</w:t>
      </w:r>
      <w:r w:rsidR="008729EC">
        <w:rPr>
          <w:lang w:val="sr-Cyrl-RS"/>
        </w:rPr>
        <w:t>иј</w:t>
      </w:r>
      <w:r w:rsidRPr="00114605">
        <w:t>ске</w:t>
      </w:r>
      <w:proofErr w:type="spellEnd"/>
      <w:r w:rsidRPr="00114605">
        <w:t xml:space="preserve"> и </w:t>
      </w:r>
      <w:proofErr w:type="spellStart"/>
      <w:r w:rsidRPr="00114605">
        <w:t>паралелне</w:t>
      </w:r>
      <w:proofErr w:type="spellEnd"/>
      <w:r w:rsidRPr="00114605">
        <w:t xml:space="preserve"> </w:t>
      </w:r>
      <w:proofErr w:type="spellStart"/>
      <w:r w:rsidRPr="00114605">
        <w:t>верзије</w:t>
      </w:r>
      <w:proofErr w:type="spellEnd"/>
      <w:r w:rsidRPr="00114605">
        <w:t xml:space="preserve"> </w:t>
      </w:r>
      <w:proofErr w:type="spellStart"/>
      <w:r w:rsidRPr="00114605">
        <w:t>генетског</w:t>
      </w:r>
      <w:proofErr w:type="spellEnd"/>
      <w:r w:rsidRPr="00114605">
        <w:t xml:space="preserve"> </w:t>
      </w:r>
      <w:proofErr w:type="spellStart"/>
      <w:r w:rsidRPr="00114605">
        <w:t>алгоритма</w:t>
      </w:r>
      <w:proofErr w:type="spellEnd"/>
      <w:r w:rsidRPr="00114605">
        <w:t xml:space="preserve"> </w:t>
      </w:r>
      <w:proofErr w:type="spellStart"/>
      <w:r w:rsidRPr="00114605">
        <w:t>за</w:t>
      </w:r>
      <w:proofErr w:type="spellEnd"/>
      <w:r w:rsidRPr="00114605">
        <w:t xml:space="preserve"> </w:t>
      </w:r>
      <w:proofErr w:type="spellStart"/>
      <w:r w:rsidRPr="00114605">
        <w:t>решавање</w:t>
      </w:r>
      <w:proofErr w:type="spellEnd"/>
      <w:r w:rsidRPr="00114605">
        <w:t xml:space="preserve"> </w:t>
      </w:r>
      <w:proofErr w:type="spellStart"/>
      <w:r w:rsidRPr="00114605">
        <w:t>проблема</w:t>
      </w:r>
      <w:proofErr w:type="spellEnd"/>
      <w:r w:rsidRPr="00114605">
        <w:t xml:space="preserve"> </w:t>
      </w:r>
      <w:proofErr w:type="spellStart"/>
      <w:r w:rsidR="00C3260D">
        <w:t>путујућег</w:t>
      </w:r>
      <w:proofErr w:type="spellEnd"/>
      <w:r w:rsidR="00C3260D">
        <w:t xml:space="preserve"> </w:t>
      </w:r>
      <w:proofErr w:type="spellStart"/>
      <w:r w:rsidR="00C3260D">
        <w:t>трговца</w:t>
      </w:r>
      <w:proofErr w:type="spellEnd"/>
      <w:r w:rsidRPr="00114605">
        <w:t xml:space="preserve"> у </w:t>
      </w:r>
      <w:proofErr w:type="spellStart"/>
      <w:r w:rsidRPr="00114605">
        <w:t>програмском</w:t>
      </w:r>
      <w:proofErr w:type="spellEnd"/>
      <w:r w:rsidRPr="00114605">
        <w:t xml:space="preserve"> </w:t>
      </w:r>
      <w:proofErr w:type="spellStart"/>
      <w:r w:rsidRPr="00114605">
        <w:t>језику</w:t>
      </w:r>
      <w:proofErr w:type="spellEnd"/>
      <w:r w:rsidRPr="00114605">
        <w:t xml:space="preserve"> </w:t>
      </w:r>
      <w:r w:rsidRPr="00114605">
        <w:rPr>
          <w:i/>
          <w:iCs/>
        </w:rPr>
        <w:t>C++</w:t>
      </w:r>
      <w:r w:rsidRPr="00114605">
        <w:t xml:space="preserve">. </w:t>
      </w:r>
      <w:proofErr w:type="spellStart"/>
      <w:r w:rsidRPr="00114605">
        <w:t>Паралелизација</w:t>
      </w:r>
      <w:proofErr w:type="spellEnd"/>
      <w:r w:rsidRPr="00114605">
        <w:t xml:space="preserve"> </w:t>
      </w:r>
      <w:proofErr w:type="spellStart"/>
      <w:r w:rsidRPr="00114605">
        <w:t>је</w:t>
      </w:r>
      <w:proofErr w:type="spellEnd"/>
      <w:r w:rsidRPr="00114605">
        <w:t xml:space="preserve"> </w:t>
      </w:r>
      <w:proofErr w:type="spellStart"/>
      <w:r w:rsidRPr="00114605">
        <w:t>реализована</w:t>
      </w:r>
      <w:proofErr w:type="spellEnd"/>
      <w:r w:rsidRPr="00114605">
        <w:t xml:space="preserve"> </w:t>
      </w:r>
      <w:proofErr w:type="spellStart"/>
      <w:r w:rsidRPr="00114605">
        <w:t>коришћењем</w:t>
      </w:r>
      <w:proofErr w:type="spellEnd"/>
      <w:r w:rsidRPr="00114605">
        <w:t xml:space="preserve"> </w:t>
      </w:r>
      <w:r w:rsidRPr="00114605">
        <w:rPr>
          <w:i/>
          <w:iCs/>
        </w:rPr>
        <w:t>Intel TBB</w:t>
      </w:r>
      <w:r w:rsidRPr="00114605">
        <w:t xml:space="preserve"> </w:t>
      </w:r>
      <w:proofErr w:type="spellStart"/>
      <w:r w:rsidRPr="00114605">
        <w:t>библиотеке</w:t>
      </w:r>
      <w:proofErr w:type="spellEnd"/>
      <w:r w:rsidRPr="00114605">
        <w:t>.</w:t>
      </w:r>
    </w:p>
    <w:p w14:paraId="2826B6AD" w14:textId="77777777" w:rsidR="00114605" w:rsidRDefault="00114605" w:rsidP="00F3694D"/>
    <w:p w14:paraId="144FDFFC" w14:textId="77777777" w:rsidR="00114605" w:rsidRPr="00114605" w:rsidRDefault="00114605" w:rsidP="00F3694D">
      <w:pPr>
        <w:rPr>
          <w:lang w:val="sr-Latn-RS"/>
        </w:rPr>
      </w:pPr>
      <w:r w:rsidRPr="00114605">
        <w:rPr>
          <w:lang w:val="sr-Latn-RS"/>
        </w:rPr>
        <w:t xml:space="preserve">У </w:t>
      </w:r>
      <w:proofErr w:type="spellStart"/>
      <w:r w:rsidRPr="00114605">
        <w:rPr>
          <w:lang w:val="sr-Latn-RS"/>
        </w:rPr>
        <w:t>оквиру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пројекта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имплементирани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су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следећи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делови</w:t>
      </w:r>
      <w:proofErr w:type="spellEnd"/>
      <w:r w:rsidRPr="00114605">
        <w:rPr>
          <w:lang w:val="sr-Latn-RS"/>
        </w:rPr>
        <w:t>:</w:t>
      </w:r>
    </w:p>
    <w:p w14:paraId="57508915" w14:textId="714AF1BE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сер</w:t>
      </w:r>
      <w:r w:rsidR="00C3695D">
        <w:rPr>
          <w:lang w:val="sr-Cyrl-RS"/>
        </w:rPr>
        <w:t>иј</w:t>
      </w:r>
      <w:r w:rsidRPr="00114605">
        <w:rPr>
          <w:lang w:val="sr-Latn-RS"/>
        </w:rPr>
        <w:t>ска</w:t>
      </w:r>
      <w:proofErr w:type="spellEnd"/>
      <w:r w:rsidRPr="00114605">
        <w:rPr>
          <w:lang w:val="sr-Latn-RS"/>
        </w:rPr>
        <w:t xml:space="preserve"> C++ </w:t>
      </w:r>
      <w:proofErr w:type="spellStart"/>
      <w:r w:rsidRPr="00114605">
        <w:rPr>
          <w:lang w:val="sr-Latn-RS"/>
        </w:rPr>
        <w:t>верзија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генетског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алгоритма</w:t>
      </w:r>
      <w:proofErr w:type="spellEnd"/>
      <w:r w:rsidRPr="00114605">
        <w:rPr>
          <w:lang w:val="sr-Latn-RS"/>
        </w:rPr>
        <w:t xml:space="preserve">, </w:t>
      </w:r>
    </w:p>
    <w:p w14:paraId="47A7CFDB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паралелна</w:t>
      </w:r>
      <w:proofErr w:type="spellEnd"/>
      <w:r w:rsidRPr="00114605">
        <w:rPr>
          <w:lang w:val="sr-Latn-RS"/>
        </w:rPr>
        <w:t xml:space="preserve"> C++/TBB </w:t>
      </w:r>
      <w:proofErr w:type="spellStart"/>
      <w:r w:rsidRPr="00114605">
        <w:rPr>
          <w:lang w:val="sr-Latn-RS"/>
        </w:rPr>
        <w:t>верзија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алгоритма</w:t>
      </w:r>
      <w:proofErr w:type="spellEnd"/>
      <w:r w:rsidRPr="00114605">
        <w:rPr>
          <w:lang w:val="sr-Latn-RS"/>
        </w:rPr>
        <w:t xml:space="preserve">, </w:t>
      </w:r>
    </w:p>
    <w:p w14:paraId="0BDDED9D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паралелна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изградња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матрице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удаљености</w:t>
      </w:r>
      <w:proofErr w:type="spellEnd"/>
      <w:r w:rsidRPr="00114605">
        <w:rPr>
          <w:lang w:val="sr-Latn-RS"/>
        </w:rPr>
        <w:t xml:space="preserve">, </w:t>
      </w:r>
    </w:p>
    <w:p w14:paraId="5BF14679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паралелно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генерисање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почетне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популације</w:t>
      </w:r>
      <w:proofErr w:type="spellEnd"/>
      <w:r w:rsidRPr="00114605">
        <w:rPr>
          <w:lang w:val="sr-Latn-RS"/>
        </w:rPr>
        <w:t xml:space="preserve">, </w:t>
      </w:r>
    </w:p>
    <w:p w14:paraId="522970C3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паралелна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евалуација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популације</w:t>
      </w:r>
      <w:proofErr w:type="spellEnd"/>
      <w:r w:rsidRPr="00114605">
        <w:rPr>
          <w:lang w:val="sr-Latn-RS"/>
        </w:rPr>
        <w:t xml:space="preserve">, </w:t>
      </w:r>
    </w:p>
    <w:p w14:paraId="1AD7DCC2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паралелно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генерисање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потомака</w:t>
      </w:r>
      <w:proofErr w:type="spellEnd"/>
      <w:r w:rsidRPr="00114605">
        <w:rPr>
          <w:lang w:val="sr-Latn-RS"/>
        </w:rPr>
        <w:t xml:space="preserve">, </w:t>
      </w:r>
    </w:p>
    <w:p w14:paraId="663CB1E0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паралелно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сортирање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популације</w:t>
      </w:r>
      <w:proofErr w:type="spellEnd"/>
      <w:r w:rsidRPr="00114605">
        <w:rPr>
          <w:lang w:val="sr-Latn-RS"/>
        </w:rPr>
        <w:t xml:space="preserve">, </w:t>
      </w:r>
    </w:p>
    <w:p w14:paraId="4180CF71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паралелно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рачунање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статистике</w:t>
      </w:r>
      <w:proofErr w:type="spellEnd"/>
      <w:r w:rsidRPr="00114605">
        <w:rPr>
          <w:lang w:val="sr-Latn-RS"/>
        </w:rPr>
        <w:t xml:space="preserve">, </w:t>
      </w:r>
    </w:p>
    <w:p w14:paraId="05A2FF91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контрола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броја</w:t>
      </w:r>
      <w:proofErr w:type="spellEnd"/>
      <w:r w:rsidRPr="00114605">
        <w:rPr>
          <w:lang w:val="sr-Latn-RS"/>
        </w:rPr>
        <w:t xml:space="preserve"> </w:t>
      </w:r>
      <w:r w:rsidRPr="00114605">
        <w:rPr>
          <w:i/>
          <w:iCs/>
          <w:lang w:val="sr-Latn-RS"/>
        </w:rPr>
        <w:t>TBB</w:t>
      </w:r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нити</w:t>
      </w:r>
      <w:proofErr w:type="spellEnd"/>
      <w:r w:rsidRPr="00114605">
        <w:rPr>
          <w:lang w:val="sr-Latn-RS"/>
        </w:rPr>
        <w:t xml:space="preserve">, </w:t>
      </w:r>
    </w:p>
    <w:p w14:paraId="59330529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benchmark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режим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за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мерење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времена</w:t>
      </w:r>
      <w:proofErr w:type="spellEnd"/>
      <w:r w:rsidRPr="00114605">
        <w:rPr>
          <w:lang w:val="sr-Latn-RS"/>
        </w:rPr>
        <w:t xml:space="preserve"> и </w:t>
      </w:r>
      <w:proofErr w:type="spellStart"/>
      <w:r w:rsidRPr="00114605">
        <w:rPr>
          <w:lang w:val="sr-Latn-RS"/>
        </w:rPr>
        <w:t>убрзања</w:t>
      </w:r>
      <w:proofErr w:type="spellEnd"/>
      <w:r w:rsidRPr="00114605">
        <w:rPr>
          <w:lang w:val="sr-Latn-RS"/>
        </w:rPr>
        <w:t xml:space="preserve">, </w:t>
      </w:r>
    </w:p>
    <w:p w14:paraId="1559EB89" w14:textId="77777777" w:rsidR="00114605" w:rsidRPr="00114605" w:rsidRDefault="00114605" w:rsidP="00F3694D">
      <w:pPr>
        <w:numPr>
          <w:ilvl w:val="0"/>
          <w:numId w:val="30"/>
        </w:numPr>
        <w:rPr>
          <w:lang w:val="sr-Latn-RS"/>
        </w:rPr>
      </w:pPr>
      <w:proofErr w:type="spellStart"/>
      <w:r w:rsidRPr="00114605">
        <w:rPr>
          <w:lang w:val="sr-Latn-RS"/>
        </w:rPr>
        <w:t>island</w:t>
      </w:r>
      <w:proofErr w:type="spellEnd"/>
      <w:r w:rsidRPr="00114605">
        <w:rPr>
          <w:lang w:val="sr-Latn-RS"/>
        </w:rPr>
        <w:t xml:space="preserve"> model </w:t>
      </w:r>
      <w:proofErr w:type="spellStart"/>
      <w:r w:rsidRPr="00114605">
        <w:rPr>
          <w:lang w:val="sr-Latn-RS"/>
        </w:rPr>
        <w:t>као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напредна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паралелна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варијанта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генетског</w:t>
      </w:r>
      <w:proofErr w:type="spellEnd"/>
      <w:r w:rsidRPr="00114605">
        <w:rPr>
          <w:lang w:val="sr-Latn-RS"/>
        </w:rPr>
        <w:t xml:space="preserve"> </w:t>
      </w:r>
      <w:proofErr w:type="spellStart"/>
      <w:r w:rsidRPr="00114605">
        <w:rPr>
          <w:lang w:val="sr-Latn-RS"/>
        </w:rPr>
        <w:t>алгоритма</w:t>
      </w:r>
      <w:proofErr w:type="spellEnd"/>
      <w:r w:rsidRPr="00114605">
        <w:rPr>
          <w:lang w:val="sr-Latn-RS"/>
        </w:rPr>
        <w:t>.</w:t>
      </w:r>
    </w:p>
    <w:p w14:paraId="1D221419" w14:textId="77777777" w:rsidR="00114605" w:rsidRPr="00114605" w:rsidRDefault="00114605" w:rsidP="00114605">
      <w:pPr>
        <w:jc w:val="left"/>
      </w:pPr>
    </w:p>
    <w:p w14:paraId="48CDD666" w14:textId="77777777" w:rsidR="0021353B" w:rsidRDefault="0021353B" w:rsidP="00A26FA4">
      <w:pPr>
        <w:pStyle w:val="Heading1"/>
        <w:jc w:val="left"/>
      </w:pPr>
      <w:bookmarkStart w:id="5" w:name="_Toc232321898"/>
      <w:proofErr w:type="spellStart"/>
      <w:r w:rsidRPr="00A26FA4">
        <w:lastRenderedPageBreak/>
        <w:t>Концепт</w:t>
      </w:r>
      <w:proofErr w:type="spellEnd"/>
      <w:r>
        <w:t xml:space="preserve"> </w:t>
      </w:r>
      <w:proofErr w:type="spellStart"/>
      <w:r>
        <w:t>решења</w:t>
      </w:r>
      <w:bookmarkEnd w:id="5"/>
      <w:proofErr w:type="spellEnd"/>
    </w:p>
    <w:p w14:paraId="5C4B3279" w14:textId="0BA43D2D" w:rsidR="00DA60E2" w:rsidRPr="00DA60E2" w:rsidRDefault="00DA60E2" w:rsidP="00DA60E2">
      <w:pPr>
        <w:pStyle w:val="Heading2"/>
      </w:pPr>
      <w:bookmarkStart w:id="6" w:name="_Toc232321899"/>
      <w:proofErr w:type="spellStart"/>
      <w:r w:rsidRPr="00DA60E2">
        <w:t>Учитавање</w:t>
      </w:r>
      <w:proofErr w:type="spellEnd"/>
      <w:r w:rsidRPr="00DA60E2">
        <w:t xml:space="preserve"> </w:t>
      </w:r>
      <w:proofErr w:type="spellStart"/>
      <w:r w:rsidRPr="00DA60E2">
        <w:t>градова</w:t>
      </w:r>
      <w:proofErr w:type="spellEnd"/>
      <w:r w:rsidRPr="00DA60E2">
        <w:t xml:space="preserve"> и </w:t>
      </w:r>
      <w:proofErr w:type="spellStart"/>
      <w:r w:rsidRPr="00DA60E2">
        <w:t>матрица</w:t>
      </w:r>
      <w:proofErr w:type="spellEnd"/>
      <w:r w:rsidRPr="00DA60E2">
        <w:t xml:space="preserve"> </w:t>
      </w:r>
      <w:proofErr w:type="spellStart"/>
      <w:r w:rsidRPr="00DA60E2">
        <w:t>удаљености</w:t>
      </w:r>
      <w:bookmarkEnd w:id="6"/>
      <w:proofErr w:type="spellEnd"/>
    </w:p>
    <w:p w14:paraId="40BF7941" w14:textId="77777777" w:rsidR="00DA60E2" w:rsidRPr="00DA60E2" w:rsidRDefault="00DA60E2" w:rsidP="00F3694D">
      <w:pPr>
        <w:rPr>
          <w:lang w:val="sr-Latn-RS" w:eastAsia="sr-Latn-RS"/>
        </w:rPr>
      </w:pPr>
      <w:proofErr w:type="spellStart"/>
      <w:r w:rsidRPr="00DA60E2">
        <w:rPr>
          <w:lang w:val="sr-Latn-RS" w:eastAsia="sr-Latn-RS"/>
        </w:rPr>
        <w:t>Улазни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подаци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учитавају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из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текстуалне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датотеке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која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садржи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идентификатор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града</w:t>
      </w:r>
      <w:proofErr w:type="spellEnd"/>
      <w:r w:rsidRPr="00DA60E2">
        <w:rPr>
          <w:lang w:val="sr-Latn-RS" w:eastAsia="sr-Latn-RS"/>
        </w:rPr>
        <w:t xml:space="preserve"> и </w:t>
      </w:r>
      <w:proofErr w:type="spellStart"/>
      <w:r w:rsidRPr="00DA60E2">
        <w:rPr>
          <w:lang w:val="sr-Latn-RS" w:eastAsia="sr-Latn-RS"/>
        </w:rPr>
        <w:t>његове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координате</w:t>
      </w:r>
      <w:proofErr w:type="spellEnd"/>
      <w:r w:rsidRPr="00DA60E2">
        <w:rPr>
          <w:lang w:val="sr-Latn-RS" w:eastAsia="sr-Latn-RS"/>
        </w:rPr>
        <w:t xml:space="preserve">. </w:t>
      </w:r>
      <w:proofErr w:type="spellStart"/>
      <w:r w:rsidRPr="00DA60E2">
        <w:rPr>
          <w:lang w:val="sr-Latn-RS" w:eastAsia="sr-Latn-RS"/>
        </w:rPr>
        <w:t>Сваки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ред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датотеке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представља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један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град</w:t>
      </w:r>
      <w:proofErr w:type="spellEnd"/>
      <w:r w:rsidRPr="00DA60E2">
        <w:rPr>
          <w:lang w:val="sr-Latn-RS" w:eastAsia="sr-Latn-RS"/>
        </w:rPr>
        <w:t xml:space="preserve"> у </w:t>
      </w:r>
      <w:proofErr w:type="spellStart"/>
      <w:r w:rsidRPr="00DA60E2">
        <w:rPr>
          <w:lang w:val="sr-Latn-RS" w:eastAsia="sr-Latn-RS"/>
        </w:rPr>
        <w:t>формату</w:t>
      </w:r>
      <w:proofErr w:type="spellEnd"/>
      <w:r w:rsidRPr="00DA60E2">
        <w:rPr>
          <w:lang w:val="sr-Latn-RS" w:eastAsia="sr-Latn-RS"/>
        </w:rPr>
        <w:t>:</w:t>
      </w:r>
    </w:p>
    <w:p w14:paraId="6275E015" w14:textId="09D7404D" w:rsidR="001B1870" w:rsidRPr="001B1870" w:rsidRDefault="001B1870" w:rsidP="001B1870">
      <w:pPr>
        <w:rPr>
          <w:sz w:val="20"/>
          <w:lang w:val="sr-Latn-RS" w:eastAsia="sr-Latn-RS"/>
        </w:rPr>
      </w:pPr>
      <m:oMathPara>
        <m:oMath>
          <m:r>
            <w:rPr>
              <w:rFonts w:ascii="Cambria Math" w:hAnsi="Cambria Math"/>
              <w:szCs w:val="24"/>
              <w:lang w:val="sr-Latn-RS" w:eastAsia="sr-Latn-RS"/>
            </w:rPr>
            <m:t>id ×y</m:t>
          </m:r>
        </m:oMath>
      </m:oMathPara>
    </w:p>
    <w:p w14:paraId="44C462B2" w14:textId="77777777" w:rsidR="00DA60E2" w:rsidRPr="00DA60E2" w:rsidRDefault="00DA60E2" w:rsidP="00F3694D">
      <w:pPr>
        <w:rPr>
          <w:lang w:val="sr-Latn-RS" w:eastAsia="sr-Latn-RS"/>
        </w:rPr>
      </w:pPr>
      <w:proofErr w:type="spellStart"/>
      <w:r w:rsidRPr="00DA60E2">
        <w:rPr>
          <w:lang w:val="sr-Latn-RS" w:eastAsia="sr-Latn-RS"/>
        </w:rPr>
        <w:t>Након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учитавања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градова</w:t>
      </w:r>
      <w:proofErr w:type="spellEnd"/>
      <w:r w:rsidRPr="00DA60E2">
        <w:rPr>
          <w:lang w:val="sr-Latn-RS" w:eastAsia="sr-Latn-RS"/>
        </w:rPr>
        <w:t xml:space="preserve">, </w:t>
      </w:r>
      <w:proofErr w:type="spellStart"/>
      <w:r w:rsidRPr="00DA60E2">
        <w:rPr>
          <w:lang w:val="sr-Latn-RS" w:eastAsia="sr-Latn-RS"/>
        </w:rPr>
        <w:t>формира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матрица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удаљености</w:t>
      </w:r>
      <w:proofErr w:type="spellEnd"/>
      <w:r w:rsidRPr="00DA60E2">
        <w:rPr>
          <w:lang w:val="sr-Latn-RS" w:eastAsia="sr-Latn-RS"/>
        </w:rPr>
        <w:t xml:space="preserve">. </w:t>
      </w:r>
      <w:proofErr w:type="spellStart"/>
      <w:r w:rsidRPr="00DA60E2">
        <w:rPr>
          <w:lang w:val="sr-Latn-RS" w:eastAsia="sr-Latn-RS"/>
        </w:rPr>
        <w:t>Матрица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садржи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растојања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између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сваког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пара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градова</w:t>
      </w:r>
      <w:proofErr w:type="spellEnd"/>
      <w:r w:rsidRPr="00DA60E2">
        <w:rPr>
          <w:lang w:val="sr-Latn-RS" w:eastAsia="sr-Latn-RS"/>
        </w:rPr>
        <w:t xml:space="preserve">, </w:t>
      </w:r>
      <w:proofErr w:type="spellStart"/>
      <w:r w:rsidRPr="00DA60E2">
        <w:rPr>
          <w:lang w:val="sr-Latn-RS" w:eastAsia="sr-Latn-RS"/>
        </w:rPr>
        <w:t>тако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да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током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рада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генетског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алгоритма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растојање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између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два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града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може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добити</w:t>
      </w:r>
      <w:proofErr w:type="spellEnd"/>
      <w:r w:rsidRPr="00DA60E2">
        <w:rPr>
          <w:lang w:val="sr-Latn-RS" w:eastAsia="sr-Latn-RS"/>
        </w:rPr>
        <w:t xml:space="preserve"> у </w:t>
      </w:r>
      <w:proofErr w:type="spellStart"/>
      <w:r w:rsidRPr="00DA60E2">
        <w:rPr>
          <w:lang w:val="sr-Latn-RS" w:eastAsia="sr-Latn-RS"/>
        </w:rPr>
        <w:t>константном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времену</w:t>
      </w:r>
      <w:proofErr w:type="spellEnd"/>
      <w:r w:rsidRPr="00DA60E2">
        <w:rPr>
          <w:lang w:val="sr-Latn-RS" w:eastAsia="sr-Latn-RS"/>
        </w:rPr>
        <w:t>.</w:t>
      </w:r>
    </w:p>
    <w:p w14:paraId="74971F0B" w14:textId="4C9A5CFA" w:rsidR="00DA60E2" w:rsidRPr="00F3694D" w:rsidRDefault="00DA60E2" w:rsidP="00F3694D">
      <w:pPr>
        <w:rPr>
          <w:lang w:eastAsia="sr-Latn-RS"/>
        </w:rPr>
      </w:pPr>
      <w:proofErr w:type="spellStart"/>
      <w:r w:rsidRPr="00DA60E2">
        <w:rPr>
          <w:lang w:val="sr-Latn-RS" w:eastAsia="sr-Latn-RS"/>
        </w:rPr>
        <w:t>Растојање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између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два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града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рачуна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Еуклидском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формулом</w:t>
      </w:r>
      <w:proofErr w:type="spellEnd"/>
      <w:r w:rsidRPr="00DA60E2">
        <w:rPr>
          <w:lang w:val="sr-Latn-RS" w:eastAsia="sr-Latn-RS"/>
        </w:rPr>
        <w:t>:</w:t>
      </w:r>
      <w:r>
        <w:rPr>
          <w:lang w:val="sr-Latn-RS" w:eastAsia="sr-Latn-RS"/>
        </w:rPr>
        <w:br/>
      </w:r>
      <m:oMathPara>
        <m:oMath>
          <m:r>
            <w:rPr>
              <w:rFonts w:ascii="Cambria Math" w:hAnsi="Cambria Math"/>
              <w:lang w:eastAsia="sr-Latn-RS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eastAsia="sr-Latn-RS"/>
                </w:rPr>
              </m:ctrlPr>
            </m:dPr>
            <m:e>
              <m:r>
                <w:rPr>
                  <w:rFonts w:ascii="Cambria Math" w:hAnsi="Cambria Math"/>
                  <w:lang w:eastAsia="sr-Latn-RS"/>
                </w:rPr>
                <m:t>i,j</m:t>
              </m:r>
            </m:e>
          </m:d>
          <m:r>
            <w:rPr>
              <w:rFonts w:ascii="Cambria Math" w:hAnsi="Cambria Math"/>
              <w:lang w:eastAsia="sr-Latn-R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sr-Latn-R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eastAsia="sr-Latn-R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sr-Latn-R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sr-Latn-R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eastAsia="sr-Latn-RS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sr-Latn-R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eastAsia="sr-Latn-R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sr-Latn-RS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sr-Latn-R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sr-Latn-R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sr-Latn-R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eastAsia="sr-Latn-RS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sr-Latn-R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sr-Latn-RS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eastAsia="sr-Latn-RS"/>
                    </w:rPr>
                    <m:t>2</m:t>
                  </m:r>
                </m:sup>
              </m:sSup>
            </m:e>
          </m:rad>
        </m:oMath>
      </m:oMathPara>
    </w:p>
    <w:p w14:paraId="6199D187" w14:textId="77777777" w:rsidR="00DA60E2" w:rsidRDefault="00DA60E2" w:rsidP="00F3694D">
      <w:pPr>
        <w:rPr>
          <w:lang w:val="sr-Latn-RS" w:eastAsia="sr-Latn-RS"/>
        </w:rPr>
      </w:pPr>
      <w:proofErr w:type="spellStart"/>
      <w:r w:rsidRPr="00DA60E2">
        <w:rPr>
          <w:lang w:val="sr-Latn-RS" w:eastAsia="sr-Latn-RS"/>
        </w:rPr>
        <w:t>Изградња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матрице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удаљености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је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погодна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за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паралелизацију</w:t>
      </w:r>
      <w:proofErr w:type="spellEnd"/>
      <w:r w:rsidRPr="00DA60E2">
        <w:rPr>
          <w:lang w:val="sr-Latn-RS" w:eastAsia="sr-Latn-RS"/>
        </w:rPr>
        <w:t xml:space="preserve">, </w:t>
      </w:r>
      <w:proofErr w:type="spellStart"/>
      <w:r w:rsidRPr="00DA60E2">
        <w:rPr>
          <w:lang w:val="sr-Latn-RS" w:eastAsia="sr-Latn-RS"/>
        </w:rPr>
        <w:t>јер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сваки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ред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матрице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може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израчунати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независно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од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осталих</w:t>
      </w:r>
      <w:proofErr w:type="spellEnd"/>
      <w:r w:rsidRPr="00DA60E2">
        <w:rPr>
          <w:lang w:val="sr-Latn-RS" w:eastAsia="sr-Latn-RS"/>
        </w:rPr>
        <w:t xml:space="preserve"> </w:t>
      </w:r>
      <w:proofErr w:type="spellStart"/>
      <w:r w:rsidRPr="00DA60E2">
        <w:rPr>
          <w:lang w:val="sr-Latn-RS" w:eastAsia="sr-Latn-RS"/>
        </w:rPr>
        <w:t>редова</w:t>
      </w:r>
      <w:proofErr w:type="spellEnd"/>
      <w:r w:rsidRPr="00DA60E2">
        <w:rPr>
          <w:lang w:val="sr-Latn-RS" w:eastAsia="sr-Latn-RS"/>
        </w:rPr>
        <w:t>.</w:t>
      </w:r>
    </w:p>
    <w:p w14:paraId="3E3BF4A2" w14:textId="6825EEBD" w:rsidR="00BB7BF2" w:rsidRDefault="00BB7BF2" w:rsidP="00BB7BF2">
      <w:pPr>
        <w:pStyle w:val="Heading2"/>
        <w:rPr>
          <w:lang w:val="sr-Cyrl-RS" w:eastAsia="sr-Latn-RS"/>
        </w:rPr>
      </w:pPr>
      <w:bookmarkStart w:id="7" w:name="_Toc232321900"/>
      <w:r>
        <w:rPr>
          <w:lang w:val="sr-Cyrl-RS" w:eastAsia="sr-Latn-RS"/>
        </w:rPr>
        <w:t>Репрезентација јединке и популације</w:t>
      </w:r>
      <w:bookmarkEnd w:id="7"/>
    </w:p>
    <w:p w14:paraId="774A33C4" w14:textId="77777777" w:rsidR="00BB7BF2" w:rsidRPr="00BB7BF2" w:rsidRDefault="00BB7BF2" w:rsidP="00BB7BF2">
      <w:pPr>
        <w:rPr>
          <w:lang w:val="sr-Latn-RS" w:eastAsia="sr-Latn-RS"/>
        </w:rPr>
      </w:pPr>
      <w:proofErr w:type="spellStart"/>
      <w:r w:rsidRPr="00BB7BF2">
        <w:rPr>
          <w:lang w:val="sr-Latn-RS" w:eastAsia="sr-Latn-RS"/>
        </w:rPr>
        <w:t>Јединка</w:t>
      </w:r>
      <w:proofErr w:type="spellEnd"/>
      <w:r w:rsidRPr="00BB7BF2">
        <w:rPr>
          <w:lang w:val="sr-Latn-RS" w:eastAsia="sr-Latn-RS"/>
        </w:rPr>
        <w:t xml:space="preserve"> у </w:t>
      </w:r>
      <w:proofErr w:type="spellStart"/>
      <w:r w:rsidRPr="00BB7BF2">
        <w:rPr>
          <w:lang w:val="sr-Latn-RS" w:eastAsia="sr-Latn-RS"/>
        </w:rPr>
        <w:t>генетском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алгоритму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представља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једну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могућу</w:t>
      </w:r>
      <w:proofErr w:type="spellEnd"/>
      <w:r w:rsidRPr="00BB7BF2">
        <w:rPr>
          <w:lang w:val="sr-Latn-RS" w:eastAsia="sr-Latn-RS"/>
        </w:rPr>
        <w:t xml:space="preserve"> TSP </w:t>
      </w:r>
      <w:proofErr w:type="spellStart"/>
      <w:r w:rsidRPr="00BB7BF2">
        <w:rPr>
          <w:lang w:val="sr-Latn-RS" w:eastAsia="sr-Latn-RS"/>
        </w:rPr>
        <w:t>туру</w:t>
      </w:r>
      <w:proofErr w:type="spellEnd"/>
      <w:r w:rsidRPr="00BB7BF2">
        <w:rPr>
          <w:lang w:val="sr-Latn-RS" w:eastAsia="sr-Latn-RS"/>
        </w:rPr>
        <w:t xml:space="preserve">. У </w:t>
      </w:r>
      <w:proofErr w:type="spellStart"/>
      <w:r w:rsidRPr="00BB7BF2">
        <w:rPr>
          <w:lang w:val="sr-Latn-RS" w:eastAsia="sr-Latn-RS"/>
        </w:rPr>
        <w:t>имплементацији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је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јединка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моделована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структуром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rFonts w:ascii="Courier New" w:hAnsi="Courier New" w:cs="Courier New"/>
          <w:i/>
          <w:iCs/>
          <w:sz w:val="20"/>
          <w:lang w:val="sr-Latn-RS" w:eastAsia="sr-Latn-RS"/>
        </w:rPr>
        <w:t>Individual</w:t>
      </w:r>
      <w:proofErr w:type="spellEnd"/>
      <w:r w:rsidRPr="00BB7BF2">
        <w:rPr>
          <w:lang w:val="sr-Latn-RS" w:eastAsia="sr-Latn-RS"/>
        </w:rPr>
        <w:t xml:space="preserve">, </w:t>
      </w:r>
      <w:proofErr w:type="spellStart"/>
      <w:r w:rsidRPr="00BB7BF2">
        <w:rPr>
          <w:lang w:val="sr-Latn-RS" w:eastAsia="sr-Latn-RS"/>
        </w:rPr>
        <w:t>која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садржи</w:t>
      </w:r>
      <w:proofErr w:type="spellEnd"/>
      <w:r w:rsidRPr="00BB7BF2">
        <w:rPr>
          <w:lang w:val="sr-Latn-RS" w:eastAsia="sr-Latn-RS"/>
        </w:rPr>
        <w:t>:</w:t>
      </w:r>
    </w:p>
    <w:p w14:paraId="74B0DB50" w14:textId="77777777" w:rsidR="00BB7BF2" w:rsidRPr="00BB7BF2" w:rsidRDefault="00BB7BF2" w:rsidP="00BB7BF2">
      <w:pPr>
        <w:numPr>
          <w:ilvl w:val="0"/>
          <w:numId w:val="31"/>
        </w:numPr>
        <w:rPr>
          <w:lang w:val="sr-Latn-RS" w:eastAsia="sr-Latn-RS"/>
        </w:rPr>
      </w:pPr>
      <w:proofErr w:type="spellStart"/>
      <w:r w:rsidRPr="00BB7BF2">
        <w:rPr>
          <w:rFonts w:ascii="Courier New" w:hAnsi="Courier New" w:cs="Courier New"/>
          <w:sz w:val="20"/>
          <w:lang w:val="sr-Latn-RS" w:eastAsia="sr-Latn-RS"/>
        </w:rPr>
        <w:t>route</w:t>
      </w:r>
      <w:proofErr w:type="spellEnd"/>
      <w:r w:rsidRPr="00BB7BF2">
        <w:rPr>
          <w:lang w:val="sr-Latn-RS" w:eastAsia="sr-Latn-RS"/>
        </w:rPr>
        <w:t xml:space="preserve"> – </w:t>
      </w:r>
      <w:proofErr w:type="spellStart"/>
      <w:r w:rsidRPr="00BB7BF2">
        <w:rPr>
          <w:lang w:val="sr-Latn-RS" w:eastAsia="sr-Latn-RS"/>
        </w:rPr>
        <w:t>вектор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индекса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градова</w:t>
      </w:r>
      <w:proofErr w:type="spellEnd"/>
      <w:r w:rsidRPr="00BB7BF2">
        <w:rPr>
          <w:lang w:val="sr-Latn-RS" w:eastAsia="sr-Latn-RS"/>
        </w:rPr>
        <w:t xml:space="preserve">, </w:t>
      </w:r>
    </w:p>
    <w:p w14:paraId="3FDA88AB" w14:textId="77777777" w:rsidR="00BB7BF2" w:rsidRPr="00BB7BF2" w:rsidRDefault="00BB7BF2" w:rsidP="00BB7BF2">
      <w:pPr>
        <w:numPr>
          <w:ilvl w:val="0"/>
          <w:numId w:val="31"/>
        </w:numPr>
        <w:rPr>
          <w:lang w:val="sr-Latn-RS" w:eastAsia="sr-Latn-RS"/>
        </w:rPr>
      </w:pPr>
      <w:proofErr w:type="spellStart"/>
      <w:r w:rsidRPr="00BB7BF2">
        <w:rPr>
          <w:rFonts w:ascii="Courier New" w:hAnsi="Courier New" w:cs="Courier New"/>
          <w:sz w:val="20"/>
          <w:lang w:val="sr-Latn-RS" w:eastAsia="sr-Latn-RS"/>
        </w:rPr>
        <w:t>length</w:t>
      </w:r>
      <w:proofErr w:type="spellEnd"/>
      <w:r w:rsidRPr="00BB7BF2">
        <w:rPr>
          <w:lang w:val="sr-Latn-RS" w:eastAsia="sr-Latn-RS"/>
        </w:rPr>
        <w:t xml:space="preserve"> – </w:t>
      </w:r>
      <w:proofErr w:type="spellStart"/>
      <w:r w:rsidRPr="00BB7BF2">
        <w:rPr>
          <w:lang w:val="sr-Latn-RS" w:eastAsia="sr-Latn-RS"/>
        </w:rPr>
        <w:t>укупну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дужину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затворене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туре</w:t>
      </w:r>
      <w:proofErr w:type="spellEnd"/>
      <w:r w:rsidRPr="00BB7BF2">
        <w:rPr>
          <w:lang w:val="sr-Latn-RS" w:eastAsia="sr-Latn-RS"/>
        </w:rPr>
        <w:t xml:space="preserve">. </w:t>
      </w:r>
    </w:p>
    <w:p w14:paraId="3DB9E4A8" w14:textId="77777777" w:rsidR="00BB7BF2" w:rsidRPr="00BB7BF2" w:rsidRDefault="00BB7BF2" w:rsidP="00BB7BF2">
      <w:pPr>
        <w:rPr>
          <w:lang w:val="sr-Latn-RS" w:eastAsia="sr-Latn-RS"/>
        </w:rPr>
      </w:pPr>
      <w:proofErr w:type="spellStart"/>
      <w:r w:rsidRPr="00BB7BF2">
        <w:rPr>
          <w:lang w:val="sr-Latn-RS" w:eastAsia="sr-Latn-RS"/>
        </w:rPr>
        <w:t>Рута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мора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бити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валидна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пермутација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свих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градова</w:t>
      </w:r>
      <w:proofErr w:type="spellEnd"/>
      <w:r w:rsidRPr="00BB7BF2">
        <w:rPr>
          <w:lang w:val="sr-Latn-RS" w:eastAsia="sr-Latn-RS"/>
        </w:rPr>
        <w:t xml:space="preserve">. </w:t>
      </w:r>
      <w:proofErr w:type="spellStart"/>
      <w:r w:rsidRPr="00BB7BF2">
        <w:rPr>
          <w:lang w:val="sr-Latn-RS" w:eastAsia="sr-Latn-RS"/>
        </w:rPr>
        <w:t>То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значи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да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сваки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град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мора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да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се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појави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тачно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једном</w:t>
      </w:r>
      <w:proofErr w:type="spellEnd"/>
      <w:r w:rsidRPr="00BB7BF2">
        <w:rPr>
          <w:lang w:val="sr-Latn-RS" w:eastAsia="sr-Latn-RS"/>
        </w:rPr>
        <w:t xml:space="preserve">. </w:t>
      </w:r>
      <w:proofErr w:type="spellStart"/>
      <w:r w:rsidRPr="00BB7BF2">
        <w:rPr>
          <w:lang w:val="sr-Latn-RS" w:eastAsia="sr-Latn-RS"/>
        </w:rPr>
        <w:t>На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пример</w:t>
      </w:r>
      <w:proofErr w:type="spellEnd"/>
      <w:r w:rsidRPr="00BB7BF2">
        <w:rPr>
          <w:lang w:val="sr-Latn-RS" w:eastAsia="sr-Latn-RS"/>
        </w:rPr>
        <w:t xml:space="preserve">, </w:t>
      </w:r>
      <w:proofErr w:type="spellStart"/>
      <w:r w:rsidRPr="00BB7BF2">
        <w:rPr>
          <w:lang w:val="sr-Latn-RS" w:eastAsia="sr-Latn-RS"/>
        </w:rPr>
        <w:t>ако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постоји</w:t>
      </w:r>
      <w:proofErr w:type="spellEnd"/>
      <w:r w:rsidRPr="00BB7BF2">
        <w:rPr>
          <w:lang w:val="sr-Latn-RS" w:eastAsia="sr-Latn-RS"/>
        </w:rPr>
        <w:t xml:space="preserve"> 52 </w:t>
      </w:r>
      <w:proofErr w:type="spellStart"/>
      <w:r w:rsidRPr="00BB7BF2">
        <w:rPr>
          <w:lang w:val="sr-Latn-RS" w:eastAsia="sr-Latn-RS"/>
        </w:rPr>
        <w:t>града</w:t>
      </w:r>
      <w:proofErr w:type="spellEnd"/>
      <w:r w:rsidRPr="00BB7BF2">
        <w:rPr>
          <w:lang w:val="sr-Latn-RS" w:eastAsia="sr-Latn-RS"/>
        </w:rPr>
        <w:t xml:space="preserve">, </w:t>
      </w:r>
      <w:proofErr w:type="spellStart"/>
      <w:r w:rsidRPr="00BB7BF2">
        <w:rPr>
          <w:lang w:val="sr-Latn-RS" w:eastAsia="sr-Latn-RS"/>
        </w:rPr>
        <w:t>рута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мора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имати</w:t>
      </w:r>
      <w:proofErr w:type="spellEnd"/>
      <w:r w:rsidRPr="00BB7BF2">
        <w:rPr>
          <w:lang w:val="sr-Latn-RS" w:eastAsia="sr-Latn-RS"/>
        </w:rPr>
        <w:t xml:space="preserve"> 52 </w:t>
      </w:r>
      <w:proofErr w:type="spellStart"/>
      <w:r w:rsidRPr="00BB7BF2">
        <w:rPr>
          <w:lang w:val="sr-Latn-RS" w:eastAsia="sr-Latn-RS"/>
        </w:rPr>
        <w:t>различита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индекса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из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опсега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од</w:t>
      </w:r>
      <w:proofErr w:type="spellEnd"/>
      <w:r w:rsidRPr="00BB7BF2">
        <w:rPr>
          <w:lang w:val="sr-Latn-RS" w:eastAsia="sr-Latn-RS"/>
        </w:rPr>
        <w:t xml:space="preserve"> 0 </w:t>
      </w:r>
      <w:proofErr w:type="spellStart"/>
      <w:r w:rsidRPr="00BB7BF2">
        <w:rPr>
          <w:lang w:val="sr-Latn-RS" w:eastAsia="sr-Latn-RS"/>
        </w:rPr>
        <w:t>до</w:t>
      </w:r>
      <w:proofErr w:type="spellEnd"/>
      <w:r w:rsidRPr="00BB7BF2">
        <w:rPr>
          <w:lang w:val="sr-Latn-RS" w:eastAsia="sr-Latn-RS"/>
        </w:rPr>
        <w:t xml:space="preserve"> 51.</w:t>
      </w:r>
    </w:p>
    <w:p w14:paraId="1F85E763" w14:textId="77777777" w:rsidR="00BB7BF2" w:rsidRPr="00BB7BF2" w:rsidRDefault="00BB7BF2" w:rsidP="00BB7BF2">
      <w:pPr>
        <w:rPr>
          <w:lang w:val="sr-Latn-RS" w:eastAsia="sr-Latn-RS"/>
        </w:rPr>
      </w:pPr>
      <w:proofErr w:type="spellStart"/>
      <w:r w:rsidRPr="00BB7BF2">
        <w:rPr>
          <w:lang w:val="sr-Latn-RS" w:eastAsia="sr-Latn-RS"/>
        </w:rPr>
        <w:t>Популација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је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вектор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јединки</w:t>
      </w:r>
      <w:proofErr w:type="spellEnd"/>
      <w:r w:rsidRPr="00BB7BF2">
        <w:rPr>
          <w:lang w:val="sr-Latn-RS" w:eastAsia="sr-Latn-RS"/>
        </w:rPr>
        <w:t xml:space="preserve">. У </w:t>
      </w:r>
      <w:proofErr w:type="spellStart"/>
      <w:r w:rsidRPr="00BB7BF2">
        <w:rPr>
          <w:lang w:val="sr-Latn-RS" w:eastAsia="sr-Latn-RS"/>
        </w:rPr>
        <w:t>свакој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генерацији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популација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се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евалуира</w:t>
      </w:r>
      <w:proofErr w:type="spellEnd"/>
      <w:r w:rsidRPr="00BB7BF2">
        <w:rPr>
          <w:lang w:val="sr-Latn-RS" w:eastAsia="sr-Latn-RS"/>
        </w:rPr>
        <w:t xml:space="preserve">, </w:t>
      </w:r>
      <w:proofErr w:type="spellStart"/>
      <w:r w:rsidRPr="00BB7BF2">
        <w:rPr>
          <w:lang w:val="sr-Latn-RS" w:eastAsia="sr-Latn-RS"/>
        </w:rPr>
        <w:t>сортира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по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дужини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руте</w:t>
      </w:r>
      <w:proofErr w:type="spellEnd"/>
      <w:r w:rsidRPr="00BB7BF2">
        <w:rPr>
          <w:lang w:val="sr-Latn-RS" w:eastAsia="sr-Latn-RS"/>
        </w:rPr>
        <w:t xml:space="preserve"> и </w:t>
      </w:r>
      <w:proofErr w:type="spellStart"/>
      <w:r w:rsidRPr="00BB7BF2">
        <w:rPr>
          <w:lang w:val="sr-Latn-RS" w:eastAsia="sr-Latn-RS"/>
        </w:rPr>
        <w:t>на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основу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ње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се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формира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нова</w:t>
      </w:r>
      <w:proofErr w:type="spellEnd"/>
      <w:r w:rsidRPr="00BB7BF2">
        <w:rPr>
          <w:lang w:val="sr-Latn-RS" w:eastAsia="sr-Latn-RS"/>
        </w:rPr>
        <w:t xml:space="preserve"> </w:t>
      </w:r>
      <w:proofErr w:type="spellStart"/>
      <w:r w:rsidRPr="00BB7BF2">
        <w:rPr>
          <w:lang w:val="sr-Latn-RS" w:eastAsia="sr-Latn-RS"/>
        </w:rPr>
        <w:t>популација</w:t>
      </w:r>
      <w:proofErr w:type="spellEnd"/>
      <w:r w:rsidRPr="00BB7BF2">
        <w:rPr>
          <w:lang w:val="sr-Latn-RS" w:eastAsia="sr-Latn-RS"/>
        </w:rPr>
        <w:t>.</w:t>
      </w:r>
    </w:p>
    <w:p w14:paraId="70C41B85" w14:textId="7B78C9AB" w:rsidR="00BB7BF2" w:rsidRDefault="007538C4" w:rsidP="007538C4">
      <w:pPr>
        <w:pStyle w:val="Heading2"/>
        <w:rPr>
          <w:lang w:val="sr-Cyrl-RS" w:eastAsia="sr-Latn-RS"/>
        </w:rPr>
      </w:pPr>
      <w:bookmarkStart w:id="8" w:name="_Toc232321901"/>
      <w:proofErr w:type="spellStart"/>
      <w:r w:rsidRPr="007538C4">
        <w:rPr>
          <w:lang w:eastAsia="sr-Latn-RS"/>
        </w:rPr>
        <w:t>Генетски</w:t>
      </w:r>
      <w:proofErr w:type="spellEnd"/>
      <w:r w:rsidRPr="007538C4">
        <w:rPr>
          <w:lang w:eastAsia="sr-Latn-RS"/>
        </w:rPr>
        <w:t xml:space="preserve"> </w:t>
      </w:r>
      <w:proofErr w:type="spellStart"/>
      <w:r w:rsidRPr="007538C4">
        <w:rPr>
          <w:lang w:eastAsia="sr-Latn-RS"/>
        </w:rPr>
        <w:t>оператори</w:t>
      </w:r>
      <w:bookmarkEnd w:id="8"/>
      <w:proofErr w:type="spellEnd"/>
    </w:p>
    <w:p w14:paraId="01DC2FE1" w14:textId="3A69232C" w:rsidR="007538C4" w:rsidRDefault="007538C4" w:rsidP="007538C4">
      <w:pPr>
        <w:pStyle w:val="Heading3"/>
        <w:rPr>
          <w:lang w:val="sr-Cyrl-RS"/>
        </w:rPr>
      </w:pPr>
      <w:bookmarkStart w:id="9" w:name="_Toc232321902"/>
      <w:r>
        <w:rPr>
          <w:lang w:val="sr-Cyrl-RS"/>
        </w:rPr>
        <w:t>Селекција родитеља</w:t>
      </w:r>
      <w:bookmarkEnd w:id="9"/>
    </w:p>
    <w:p w14:paraId="61B6FA65" w14:textId="631361FD" w:rsidR="007538C4" w:rsidRDefault="007538C4" w:rsidP="007538C4">
      <w:proofErr w:type="spellStart"/>
      <w:r>
        <w:t>Селекција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врши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ранга</w:t>
      </w:r>
      <w:proofErr w:type="spellEnd"/>
      <w:r>
        <w:t xml:space="preserve"> </w:t>
      </w:r>
      <w:proofErr w:type="spellStart"/>
      <w:r>
        <w:t>јединки</w:t>
      </w:r>
      <w:proofErr w:type="spellEnd"/>
      <w:r>
        <w:t xml:space="preserve"> у </w:t>
      </w:r>
      <w:proofErr w:type="spellStart"/>
      <w:r>
        <w:t>сортираној</w:t>
      </w:r>
      <w:proofErr w:type="spellEnd"/>
      <w:r>
        <w:t xml:space="preserve"> </w:t>
      </w:r>
      <w:proofErr w:type="spellStart"/>
      <w:r>
        <w:t>популацији</w:t>
      </w:r>
      <w:proofErr w:type="spellEnd"/>
      <w:r>
        <w:t xml:space="preserve">. </w:t>
      </w:r>
      <w:proofErr w:type="spellStart"/>
      <w:r>
        <w:t>Боље</w:t>
      </w:r>
      <w:proofErr w:type="spellEnd"/>
      <w:r>
        <w:t xml:space="preserve"> </w:t>
      </w:r>
      <w:proofErr w:type="spellStart"/>
      <w:r>
        <w:t>јединке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већу</w:t>
      </w:r>
      <w:proofErr w:type="spellEnd"/>
      <w:r>
        <w:t xml:space="preserve"> </w:t>
      </w:r>
      <w:proofErr w:type="spellStart"/>
      <w:r>
        <w:t>вероватноћу</w:t>
      </w:r>
      <w:proofErr w:type="spellEnd"/>
      <w:r>
        <w:t xml:space="preserve"> </w:t>
      </w:r>
      <w:proofErr w:type="spellStart"/>
      <w:r>
        <w:t>избора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и </w:t>
      </w:r>
      <w:proofErr w:type="spellStart"/>
      <w:r>
        <w:t>слабије</w:t>
      </w:r>
      <w:proofErr w:type="spellEnd"/>
      <w:r>
        <w:t xml:space="preserve"> </w:t>
      </w:r>
      <w:proofErr w:type="spellStart"/>
      <w:r>
        <w:t>јединке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изабране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доприноси</w:t>
      </w:r>
      <w:proofErr w:type="spellEnd"/>
      <w:r>
        <w:t xml:space="preserve"> </w:t>
      </w:r>
      <w:proofErr w:type="spellStart"/>
      <w:r>
        <w:t>разноврсности</w:t>
      </w:r>
      <w:proofErr w:type="spellEnd"/>
      <w:r>
        <w:t xml:space="preserve"> </w:t>
      </w:r>
      <w:proofErr w:type="spellStart"/>
      <w:r>
        <w:t>популације</w:t>
      </w:r>
      <w:proofErr w:type="spellEnd"/>
      <w:r>
        <w:t>.</w:t>
      </w:r>
    </w:p>
    <w:p w14:paraId="1C99D317" w14:textId="77777777" w:rsidR="006D2B80" w:rsidRDefault="006D2B80" w:rsidP="007538C4"/>
    <w:p w14:paraId="43B0D533" w14:textId="77EBAEE8" w:rsidR="007538C4" w:rsidRDefault="007538C4" w:rsidP="007538C4">
      <w:pPr>
        <w:pStyle w:val="Heading3"/>
        <w:rPr>
          <w:rStyle w:val="Strong"/>
          <w:b/>
          <w:bCs/>
          <w:lang w:val="sr-Cyrl-RS"/>
        </w:rPr>
      </w:pPr>
      <w:bookmarkStart w:id="10" w:name="_Toc232321903"/>
      <w:r w:rsidRPr="007538C4">
        <w:rPr>
          <w:rStyle w:val="Strong"/>
          <w:b/>
          <w:bCs/>
        </w:rPr>
        <w:lastRenderedPageBreak/>
        <w:t>SCX</w:t>
      </w:r>
      <w:r w:rsidRPr="007538C4">
        <w:rPr>
          <w:rStyle w:val="Strong"/>
          <w:b/>
          <w:bCs/>
          <w:lang w:val="sr-Cyrl-RS"/>
        </w:rPr>
        <w:t xml:space="preserve"> укрштање</w:t>
      </w:r>
      <w:bookmarkEnd w:id="10"/>
    </w:p>
    <w:p w14:paraId="6E4B6F01" w14:textId="4B830274" w:rsidR="007538C4" w:rsidRDefault="007538C4" w:rsidP="007538C4">
      <w:pPr>
        <w:rPr>
          <w:lang w:val="sr-Cyrl-RS"/>
        </w:rPr>
      </w:pPr>
      <w:r w:rsidRPr="007538C4">
        <w:t>SCX (</w:t>
      </w:r>
      <w:proofErr w:type="spellStart"/>
      <w:r w:rsidRPr="007538C4">
        <w:rPr>
          <w:i/>
          <w:iCs/>
        </w:rPr>
        <w:t>Sequential</w:t>
      </w:r>
      <w:proofErr w:type="spellEnd"/>
      <w:r w:rsidRPr="007538C4">
        <w:rPr>
          <w:i/>
          <w:iCs/>
        </w:rPr>
        <w:t xml:space="preserve"> </w:t>
      </w:r>
      <w:proofErr w:type="spellStart"/>
      <w:r w:rsidRPr="007538C4">
        <w:rPr>
          <w:i/>
          <w:iCs/>
        </w:rPr>
        <w:t>Constructive</w:t>
      </w:r>
      <w:proofErr w:type="spellEnd"/>
      <w:r w:rsidRPr="007538C4">
        <w:rPr>
          <w:i/>
          <w:iCs/>
        </w:rPr>
        <w:t xml:space="preserve"> </w:t>
      </w:r>
      <w:proofErr w:type="spellStart"/>
      <w:r w:rsidRPr="007538C4">
        <w:rPr>
          <w:i/>
          <w:iCs/>
        </w:rPr>
        <w:t>Crossover</w:t>
      </w:r>
      <w:proofErr w:type="spellEnd"/>
      <w:r w:rsidRPr="007538C4">
        <w:t xml:space="preserve">) </w:t>
      </w:r>
      <w:proofErr w:type="spellStart"/>
      <w:r w:rsidRPr="007538C4">
        <w:t>конструише</w:t>
      </w:r>
      <w:proofErr w:type="spellEnd"/>
      <w:r w:rsidRPr="007538C4">
        <w:t xml:space="preserve"> </w:t>
      </w:r>
      <w:proofErr w:type="spellStart"/>
      <w:r w:rsidRPr="007538C4">
        <w:t>потомка</w:t>
      </w:r>
      <w:proofErr w:type="spellEnd"/>
      <w:r w:rsidRPr="007538C4">
        <w:t xml:space="preserve"> </w:t>
      </w:r>
      <w:proofErr w:type="spellStart"/>
      <w:r w:rsidRPr="007538C4">
        <w:t>корак</w:t>
      </w:r>
      <w:proofErr w:type="spellEnd"/>
      <w:r w:rsidRPr="007538C4">
        <w:t xml:space="preserve"> </w:t>
      </w:r>
      <w:proofErr w:type="spellStart"/>
      <w:r w:rsidRPr="007538C4">
        <w:t>по</w:t>
      </w:r>
      <w:proofErr w:type="spellEnd"/>
      <w:r w:rsidRPr="007538C4">
        <w:t xml:space="preserve"> </w:t>
      </w:r>
      <w:proofErr w:type="spellStart"/>
      <w:r w:rsidRPr="007538C4">
        <w:t>корак</w:t>
      </w:r>
      <w:proofErr w:type="spellEnd"/>
      <w:r w:rsidRPr="007538C4">
        <w:t xml:space="preserve">. </w:t>
      </w:r>
      <w:proofErr w:type="spellStart"/>
      <w:r w:rsidRPr="007538C4">
        <w:t>Полази</w:t>
      </w:r>
      <w:proofErr w:type="spellEnd"/>
      <w:r w:rsidRPr="007538C4">
        <w:t xml:space="preserve"> </w:t>
      </w:r>
      <w:proofErr w:type="spellStart"/>
      <w:r w:rsidRPr="007538C4">
        <w:t>се</w:t>
      </w:r>
      <w:proofErr w:type="spellEnd"/>
      <w:r w:rsidRPr="007538C4">
        <w:t xml:space="preserve"> </w:t>
      </w:r>
      <w:proofErr w:type="spellStart"/>
      <w:r w:rsidRPr="007538C4">
        <w:t>од</w:t>
      </w:r>
      <w:proofErr w:type="spellEnd"/>
      <w:r w:rsidRPr="007538C4">
        <w:t xml:space="preserve"> </w:t>
      </w:r>
      <w:proofErr w:type="spellStart"/>
      <w:r w:rsidRPr="007538C4">
        <w:t>почетног</w:t>
      </w:r>
      <w:proofErr w:type="spellEnd"/>
      <w:r w:rsidRPr="007538C4">
        <w:t xml:space="preserve"> </w:t>
      </w:r>
      <w:proofErr w:type="spellStart"/>
      <w:r w:rsidRPr="007538C4">
        <w:t>града</w:t>
      </w:r>
      <w:proofErr w:type="spellEnd"/>
      <w:r w:rsidRPr="007538C4">
        <w:t xml:space="preserve">, а </w:t>
      </w:r>
      <w:proofErr w:type="spellStart"/>
      <w:r w:rsidRPr="007538C4">
        <w:t>затим</w:t>
      </w:r>
      <w:proofErr w:type="spellEnd"/>
      <w:r w:rsidRPr="007538C4">
        <w:t xml:space="preserve"> </w:t>
      </w:r>
      <w:proofErr w:type="spellStart"/>
      <w:r w:rsidRPr="007538C4">
        <w:t>се</w:t>
      </w:r>
      <w:proofErr w:type="spellEnd"/>
      <w:r w:rsidRPr="007538C4">
        <w:t xml:space="preserve"> </w:t>
      </w:r>
      <w:proofErr w:type="spellStart"/>
      <w:r w:rsidRPr="007538C4">
        <w:t>на</w:t>
      </w:r>
      <w:proofErr w:type="spellEnd"/>
      <w:r w:rsidRPr="007538C4">
        <w:t xml:space="preserve"> </w:t>
      </w:r>
      <w:proofErr w:type="spellStart"/>
      <w:r w:rsidRPr="007538C4">
        <w:t>основу</w:t>
      </w:r>
      <w:proofErr w:type="spellEnd"/>
      <w:r w:rsidRPr="007538C4">
        <w:t xml:space="preserve"> </w:t>
      </w:r>
      <w:proofErr w:type="spellStart"/>
      <w:r w:rsidRPr="007538C4">
        <w:t>редоследа</w:t>
      </w:r>
      <w:proofErr w:type="spellEnd"/>
      <w:r w:rsidRPr="007538C4">
        <w:t xml:space="preserve"> у </w:t>
      </w:r>
      <w:proofErr w:type="spellStart"/>
      <w:r w:rsidRPr="007538C4">
        <w:t>родитељима</w:t>
      </w:r>
      <w:proofErr w:type="spellEnd"/>
      <w:r w:rsidRPr="007538C4">
        <w:t xml:space="preserve"> и </w:t>
      </w:r>
      <w:proofErr w:type="spellStart"/>
      <w:r w:rsidRPr="007538C4">
        <w:t>удаљености</w:t>
      </w:r>
      <w:proofErr w:type="spellEnd"/>
      <w:r w:rsidRPr="007538C4">
        <w:t xml:space="preserve"> </w:t>
      </w:r>
      <w:proofErr w:type="spellStart"/>
      <w:r w:rsidRPr="007538C4">
        <w:t>између</w:t>
      </w:r>
      <w:proofErr w:type="spellEnd"/>
      <w:r w:rsidRPr="007538C4">
        <w:t xml:space="preserve"> </w:t>
      </w:r>
      <w:proofErr w:type="spellStart"/>
      <w:r w:rsidRPr="007538C4">
        <w:t>градова</w:t>
      </w:r>
      <w:proofErr w:type="spellEnd"/>
      <w:r w:rsidRPr="007538C4">
        <w:t xml:space="preserve"> </w:t>
      </w:r>
      <w:proofErr w:type="spellStart"/>
      <w:r w:rsidRPr="007538C4">
        <w:t>бира</w:t>
      </w:r>
      <w:proofErr w:type="spellEnd"/>
      <w:r w:rsidRPr="007538C4">
        <w:t xml:space="preserve"> </w:t>
      </w:r>
      <w:proofErr w:type="spellStart"/>
      <w:r w:rsidRPr="007538C4">
        <w:t>следећи</w:t>
      </w:r>
      <w:proofErr w:type="spellEnd"/>
      <w:r w:rsidRPr="007538C4">
        <w:t xml:space="preserve"> </w:t>
      </w:r>
      <w:proofErr w:type="spellStart"/>
      <w:r w:rsidRPr="007538C4">
        <w:t>град</w:t>
      </w:r>
      <w:proofErr w:type="spellEnd"/>
      <w:r w:rsidRPr="007538C4">
        <w:t xml:space="preserve">. </w:t>
      </w:r>
      <w:proofErr w:type="spellStart"/>
      <w:r w:rsidRPr="007538C4">
        <w:t>Овај</w:t>
      </w:r>
      <w:proofErr w:type="spellEnd"/>
      <w:r w:rsidRPr="007538C4">
        <w:t xml:space="preserve"> </w:t>
      </w:r>
      <w:proofErr w:type="spellStart"/>
      <w:r w:rsidRPr="007538C4">
        <w:t>оператор</w:t>
      </w:r>
      <w:proofErr w:type="spellEnd"/>
      <w:r w:rsidRPr="007538C4">
        <w:t xml:space="preserve"> </w:t>
      </w:r>
      <w:proofErr w:type="spellStart"/>
      <w:r w:rsidRPr="007538C4">
        <w:t>је</w:t>
      </w:r>
      <w:proofErr w:type="spellEnd"/>
      <w:r w:rsidRPr="007538C4">
        <w:t xml:space="preserve"> </w:t>
      </w:r>
      <w:proofErr w:type="spellStart"/>
      <w:r w:rsidRPr="007538C4">
        <w:t>погодан</w:t>
      </w:r>
      <w:proofErr w:type="spellEnd"/>
      <w:r w:rsidRPr="007538C4">
        <w:t xml:space="preserve"> </w:t>
      </w:r>
      <w:proofErr w:type="spellStart"/>
      <w:r w:rsidRPr="007538C4">
        <w:t>за</w:t>
      </w:r>
      <w:proofErr w:type="spellEnd"/>
      <w:r w:rsidRPr="007538C4">
        <w:t xml:space="preserve"> TSP </w:t>
      </w:r>
      <w:proofErr w:type="spellStart"/>
      <w:r w:rsidRPr="007538C4">
        <w:t>јер</w:t>
      </w:r>
      <w:proofErr w:type="spellEnd"/>
      <w:r w:rsidRPr="007538C4">
        <w:t xml:space="preserve"> </w:t>
      </w:r>
      <w:proofErr w:type="spellStart"/>
      <w:r w:rsidRPr="007538C4">
        <w:t>чува</w:t>
      </w:r>
      <w:proofErr w:type="spellEnd"/>
      <w:r w:rsidRPr="007538C4">
        <w:t xml:space="preserve"> </w:t>
      </w:r>
      <w:proofErr w:type="spellStart"/>
      <w:r w:rsidRPr="007538C4">
        <w:t>пермутациону</w:t>
      </w:r>
      <w:proofErr w:type="spellEnd"/>
      <w:r w:rsidRPr="007538C4">
        <w:t xml:space="preserve"> </w:t>
      </w:r>
      <w:proofErr w:type="spellStart"/>
      <w:r w:rsidRPr="007538C4">
        <w:t>природу</w:t>
      </w:r>
      <w:proofErr w:type="spellEnd"/>
      <w:r w:rsidRPr="007538C4">
        <w:t xml:space="preserve"> </w:t>
      </w:r>
      <w:proofErr w:type="spellStart"/>
      <w:r w:rsidRPr="007538C4">
        <w:t>решења</w:t>
      </w:r>
      <w:proofErr w:type="spellEnd"/>
      <w:r w:rsidRPr="007538C4">
        <w:t>.</w:t>
      </w:r>
    </w:p>
    <w:p w14:paraId="32820A09" w14:textId="77777777" w:rsidR="007538C4" w:rsidRPr="007538C4" w:rsidRDefault="007538C4" w:rsidP="007538C4">
      <w:pPr>
        <w:rPr>
          <w:lang w:val="sr-Cyrl-RS"/>
        </w:rPr>
      </w:pPr>
    </w:p>
    <w:p w14:paraId="4EBDCBD4" w14:textId="77777777" w:rsidR="007538C4" w:rsidRPr="007538C4" w:rsidRDefault="007538C4" w:rsidP="007538C4">
      <w:pPr>
        <w:pStyle w:val="Heading3"/>
        <w:rPr>
          <w:rStyle w:val="Strong"/>
          <w:b/>
          <w:bCs/>
          <w:lang w:val="sr-Cyrl-RS"/>
        </w:rPr>
      </w:pPr>
      <w:bookmarkStart w:id="11" w:name="_Toc232321904"/>
      <w:proofErr w:type="spellStart"/>
      <w:r w:rsidRPr="007538C4">
        <w:rPr>
          <w:rStyle w:val="Strong"/>
          <w:b/>
          <w:bCs/>
        </w:rPr>
        <w:t>Инверзиона</w:t>
      </w:r>
      <w:proofErr w:type="spellEnd"/>
      <w:r w:rsidRPr="007538C4">
        <w:rPr>
          <w:rStyle w:val="Strong"/>
          <w:b/>
          <w:bCs/>
        </w:rPr>
        <w:t xml:space="preserve"> </w:t>
      </w:r>
      <w:proofErr w:type="spellStart"/>
      <w:r w:rsidRPr="007538C4">
        <w:rPr>
          <w:rStyle w:val="Strong"/>
          <w:b/>
          <w:bCs/>
        </w:rPr>
        <w:t>мутација</w:t>
      </w:r>
      <w:bookmarkEnd w:id="11"/>
      <w:proofErr w:type="spellEnd"/>
    </w:p>
    <w:p w14:paraId="71EFDD91" w14:textId="0D526B8C" w:rsidR="007538C4" w:rsidRDefault="007538C4" w:rsidP="007538C4">
      <w:pPr>
        <w:rPr>
          <w:lang w:val="sr-Cyrl-RS"/>
        </w:rPr>
      </w:pPr>
      <w:proofErr w:type="spellStart"/>
      <w:r>
        <w:t>Инверзиона</w:t>
      </w:r>
      <w:proofErr w:type="spellEnd"/>
      <w:r>
        <w:t xml:space="preserve"> </w:t>
      </w:r>
      <w:proofErr w:type="spellStart"/>
      <w:r>
        <w:t>мутација</w:t>
      </w:r>
      <w:proofErr w:type="spellEnd"/>
      <w:r>
        <w:t xml:space="preserve"> </w:t>
      </w:r>
      <w:proofErr w:type="spellStart"/>
      <w:r>
        <w:t>бира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индекса</w:t>
      </w:r>
      <w:proofErr w:type="spellEnd"/>
      <w:r>
        <w:t xml:space="preserve"> у </w:t>
      </w:r>
      <w:proofErr w:type="spellStart"/>
      <w:r>
        <w:t>рути</w:t>
      </w:r>
      <w:proofErr w:type="spellEnd"/>
      <w:r>
        <w:t xml:space="preserve"> и </w:t>
      </w:r>
      <w:proofErr w:type="spellStart"/>
      <w:r>
        <w:t>обрће</w:t>
      </w:r>
      <w:proofErr w:type="spellEnd"/>
      <w:r>
        <w:t xml:space="preserve"> </w:t>
      </w:r>
      <w:proofErr w:type="spellStart"/>
      <w:r>
        <w:t>редослед</w:t>
      </w:r>
      <w:proofErr w:type="spellEnd"/>
      <w:r>
        <w:t xml:space="preserve"> </w:t>
      </w:r>
      <w:proofErr w:type="spellStart"/>
      <w:r>
        <w:t>градова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њих</w:t>
      </w:r>
      <w:proofErr w:type="spellEnd"/>
      <w:r>
        <w:t xml:space="preserve">.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мутација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валидност</w:t>
      </w:r>
      <w:proofErr w:type="spellEnd"/>
      <w:r>
        <w:t xml:space="preserve"> </w:t>
      </w:r>
      <w:proofErr w:type="spellStart"/>
      <w:r>
        <w:t>пермутације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додаје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уклања</w:t>
      </w:r>
      <w:proofErr w:type="spellEnd"/>
      <w:r>
        <w:t xml:space="preserve"> </w:t>
      </w:r>
      <w:proofErr w:type="spellStart"/>
      <w:r>
        <w:t>градове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 </w:t>
      </w:r>
      <w:proofErr w:type="spellStart"/>
      <w:r>
        <w:t>редослед</w:t>
      </w:r>
      <w:proofErr w:type="spellEnd"/>
      <w:r>
        <w:t xml:space="preserve"> </w:t>
      </w:r>
      <w:proofErr w:type="spellStart"/>
      <w:r>
        <w:t>постојећих</w:t>
      </w:r>
      <w:proofErr w:type="spellEnd"/>
      <w:r>
        <w:t>.</w:t>
      </w:r>
    </w:p>
    <w:p w14:paraId="18973CA9" w14:textId="77777777" w:rsidR="007538C4" w:rsidRPr="007538C4" w:rsidRDefault="007538C4" w:rsidP="007538C4">
      <w:pPr>
        <w:jc w:val="left"/>
        <w:rPr>
          <w:lang w:val="sr-Cyrl-RS"/>
        </w:rPr>
      </w:pPr>
    </w:p>
    <w:p w14:paraId="5845772A" w14:textId="77777777" w:rsidR="007538C4" w:rsidRPr="007538C4" w:rsidRDefault="007538C4" w:rsidP="007538C4">
      <w:pPr>
        <w:pStyle w:val="Heading3"/>
        <w:rPr>
          <w:rStyle w:val="Strong"/>
          <w:b/>
          <w:bCs/>
          <w:lang w:val="sr-Cyrl-RS"/>
        </w:rPr>
      </w:pPr>
      <w:bookmarkStart w:id="12" w:name="_Toc232321905"/>
      <w:proofErr w:type="spellStart"/>
      <w:r w:rsidRPr="007538C4">
        <w:rPr>
          <w:rStyle w:val="Strong"/>
          <w:b/>
          <w:bCs/>
        </w:rPr>
        <w:t>Елитизам</w:t>
      </w:r>
      <w:bookmarkEnd w:id="12"/>
      <w:proofErr w:type="spellEnd"/>
    </w:p>
    <w:p w14:paraId="1A13EDED" w14:textId="025278C5" w:rsidR="007538C4" w:rsidRDefault="007538C4" w:rsidP="007538C4">
      <w:proofErr w:type="spellStart"/>
      <w:r>
        <w:t>Елитизам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најбоље</w:t>
      </w:r>
      <w:proofErr w:type="spellEnd"/>
      <w:r>
        <w:t xml:space="preserve"> </w:t>
      </w:r>
      <w:proofErr w:type="spellStart"/>
      <w:r>
        <w:t>јединке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тренутне</w:t>
      </w:r>
      <w:proofErr w:type="spellEnd"/>
      <w:r>
        <w:t xml:space="preserve"> </w:t>
      </w:r>
      <w:proofErr w:type="spellStart"/>
      <w:r>
        <w:t>генерације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пренесу</w:t>
      </w:r>
      <w:proofErr w:type="spellEnd"/>
      <w:r>
        <w:t xml:space="preserve"> у </w:t>
      </w:r>
      <w:proofErr w:type="spellStart"/>
      <w:r>
        <w:t>следећу</w:t>
      </w:r>
      <w:proofErr w:type="spellEnd"/>
      <w:r>
        <w:t xml:space="preserve"> </w:t>
      </w:r>
      <w:proofErr w:type="spellStart"/>
      <w:r>
        <w:t>генерацију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спречава</w:t>
      </w:r>
      <w:proofErr w:type="spellEnd"/>
      <w:r>
        <w:t xml:space="preserve"> </w:t>
      </w:r>
      <w:proofErr w:type="spellStart"/>
      <w:r>
        <w:t>губитак</w:t>
      </w:r>
      <w:proofErr w:type="spellEnd"/>
      <w:r>
        <w:t xml:space="preserve"> </w:t>
      </w:r>
      <w:proofErr w:type="spellStart"/>
      <w:r>
        <w:t>најбољег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сада</w:t>
      </w:r>
      <w:proofErr w:type="spellEnd"/>
      <w:r>
        <w:t xml:space="preserve"> </w:t>
      </w:r>
      <w:proofErr w:type="spellStart"/>
      <w:r>
        <w:t>пронађеног</w:t>
      </w:r>
      <w:proofErr w:type="spellEnd"/>
      <w:r>
        <w:t xml:space="preserve"> </w:t>
      </w:r>
      <w:proofErr w:type="spellStart"/>
      <w:r>
        <w:t>решења</w:t>
      </w:r>
      <w:proofErr w:type="spellEnd"/>
      <w:r>
        <w:t>.</w:t>
      </w:r>
    </w:p>
    <w:p w14:paraId="69E5C055" w14:textId="29424F10" w:rsidR="007538C4" w:rsidRDefault="006B1C0D" w:rsidP="006B1C0D">
      <w:pPr>
        <w:pStyle w:val="Heading2"/>
        <w:rPr>
          <w:lang w:val="sr-Cyrl-RS" w:eastAsia="sr-Latn-RS"/>
        </w:rPr>
      </w:pPr>
      <w:bookmarkStart w:id="13" w:name="_Toc232321906"/>
      <w:r>
        <w:rPr>
          <w:lang w:val="sr-Cyrl-RS" w:eastAsia="sr-Latn-RS"/>
        </w:rPr>
        <w:t>Серијска верзија алгоритма</w:t>
      </w:r>
      <w:bookmarkEnd w:id="13"/>
    </w:p>
    <w:p w14:paraId="078D0058" w14:textId="502913C4" w:rsidR="006B1C0D" w:rsidRDefault="006B1C0D" w:rsidP="006B1C0D">
      <w:pPr>
        <w:rPr>
          <w:lang w:val="sr-Latn-RS" w:eastAsia="sr-Latn-RS"/>
        </w:rPr>
      </w:pPr>
      <w:proofErr w:type="spellStart"/>
      <w:r>
        <w:t>Сер</w:t>
      </w:r>
      <w:r w:rsidR="001F762B">
        <w:rPr>
          <w:lang w:val="sr-Cyrl-RS"/>
        </w:rPr>
        <w:t>иј</w:t>
      </w:r>
      <w:r>
        <w:t>ска</w:t>
      </w:r>
      <w:proofErr w:type="spellEnd"/>
      <w:r>
        <w:t xml:space="preserve"> </w:t>
      </w:r>
      <w:proofErr w:type="spellStart"/>
      <w:r>
        <w:t>верзија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 xml:space="preserve"> </w:t>
      </w:r>
      <w:proofErr w:type="spellStart"/>
      <w:r>
        <w:t>извршава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кораке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другим</w:t>
      </w:r>
      <w:proofErr w:type="spellEnd"/>
      <w:r>
        <w:t xml:space="preserve">. </w:t>
      </w:r>
      <w:proofErr w:type="spellStart"/>
      <w:r>
        <w:t>Прво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генерише</w:t>
      </w:r>
      <w:proofErr w:type="spellEnd"/>
      <w:r>
        <w:t xml:space="preserve"> </w:t>
      </w:r>
      <w:proofErr w:type="spellStart"/>
      <w:r>
        <w:t>почетна</w:t>
      </w:r>
      <w:proofErr w:type="spellEnd"/>
      <w:r>
        <w:t xml:space="preserve"> </w:t>
      </w:r>
      <w:proofErr w:type="spellStart"/>
      <w:r>
        <w:t>популација</w:t>
      </w:r>
      <w:proofErr w:type="spellEnd"/>
      <w:r>
        <w:t xml:space="preserve">, </w:t>
      </w:r>
      <w:proofErr w:type="spellStart"/>
      <w:r>
        <w:t>затим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свака</w:t>
      </w:r>
      <w:proofErr w:type="spellEnd"/>
      <w:r>
        <w:t xml:space="preserve"> </w:t>
      </w:r>
      <w:proofErr w:type="spellStart"/>
      <w:r>
        <w:t>јединка</w:t>
      </w:r>
      <w:proofErr w:type="spellEnd"/>
      <w:r>
        <w:t xml:space="preserve"> </w:t>
      </w:r>
      <w:proofErr w:type="spellStart"/>
      <w:r>
        <w:t>евалуира</w:t>
      </w:r>
      <w:proofErr w:type="spellEnd"/>
      <w:r>
        <w:t xml:space="preserve"> </w:t>
      </w:r>
      <w:proofErr w:type="spellStart"/>
      <w:r>
        <w:t>рачунањем</w:t>
      </w:r>
      <w:proofErr w:type="spellEnd"/>
      <w:r>
        <w:t xml:space="preserve"> </w:t>
      </w:r>
      <w:proofErr w:type="spellStart"/>
      <w:r>
        <w:t>дужине</w:t>
      </w:r>
      <w:proofErr w:type="spellEnd"/>
      <w:r>
        <w:t xml:space="preserve"> </w:t>
      </w:r>
      <w:proofErr w:type="spellStart"/>
      <w:r>
        <w:t>руте</w:t>
      </w:r>
      <w:proofErr w:type="spellEnd"/>
      <w:r>
        <w:t xml:space="preserve">.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популација</w:t>
      </w:r>
      <w:proofErr w:type="spellEnd"/>
      <w:r>
        <w:t xml:space="preserve"> </w:t>
      </w:r>
      <w:proofErr w:type="spellStart"/>
      <w:r>
        <w:t>сортира</w:t>
      </w:r>
      <w:proofErr w:type="spellEnd"/>
      <w:r>
        <w:t xml:space="preserve"> и </w:t>
      </w:r>
      <w:proofErr w:type="spellStart"/>
      <w:r>
        <w:t>почиње</w:t>
      </w:r>
      <w:proofErr w:type="spellEnd"/>
      <w:r>
        <w:t xml:space="preserve"> </w:t>
      </w:r>
      <w:proofErr w:type="spellStart"/>
      <w:r>
        <w:t>итеративни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еволуције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генерације</w:t>
      </w:r>
      <w:proofErr w:type="spellEnd"/>
      <w:r>
        <w:t>.</w:t>
      </w:r>
    </w:p>
    <w:p w14:paraId="7B0B5DC1" w14:textId="2AC86E3B" w:rsidR="006B1C0D" w:rsidRPr="009507A4" w:rsidRDefault="006B1C0D" w:rsidP="009507A4">
      <w:r>
        <w:t xml:space="preserve">У </w:t>
      </w:r>
      <w:proofErr w:type="spellStart"/>
      <w:r>
        <w:t>свакој</w:t>
      </w:r>
      <w:proofErr w:type="spellEnd"/>
      <w:r>
        <w:t xml:space="preserve"> </w:t>
      </w:r>
      <w:proofErr w:type="spellStart"/>
      <w:r>
        <w:t>генерацији</w:t>
      </w:r>
      <w:proofErr w:type="spellEnd"/>
      <w:r>
        <w:t xml:space="preserve"> </w:t>
      </w:r>
      <w:proofErr w:type="spellStart"/>
      <w:r>
        <w:t>сер</w:t>
      </w:r>
      <w:r w:rsidR="00765757">
        <w:rPr>
          <w:lang w:val="sr-Cyrl-RS"/>
        </w:rPr>
        <w:t>иј</w:t>
      </w:r>
      <w:r>
        <w:t>ска</w:t>
      </w:r>
      <w:proofErr w:type="spellEnd"/>
      <w:r>
        <w:t xml:space="preserve"> </w:t>
      </w:r>
      <w:proofErr w:type="spellStart"/>
      <w:r>
        <w:t>верзија</w:t>
      </w:r>
      <w:proofErr w:type="spellEnd"/>
      <w:r>
        <w:t xml:space="preserve"> </w:t>
      </w:r>
      <w:proofErr w:type="spellStart"/>
      <w:r>
        <w:t>формира</w:t>
      </w:r>
      <w:proofErr w:type="spellEnd"/>
      <w:r>
        <w:t xml:space="preserve"> </w:t>
      </w:r>
      <w:proofErr w:type="spellStart"/>
      <w:r>
        <w:t>нову</w:t>
      </w:r>
      <w:proofErr w:type="spellEnd"/>
      <w:r>
        <w:t xml:space="preserve"> </w:t>
      </w:r>
      <w:proofErr w:type="spellStart"/>
      <w:r>
        <w:t>популацију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најбоље</w:t>
      </w:r>
      <w:proofErr w:type="spellEnd"/>
      <w:r>
        <w:t xml:space="preserve"> </w:t>
      </w:r>
      <w:proofErr w:type="spellStart"/>
      <w:r>
        <w:t>јединке</w:t>
      </w:r>
      <w:proofErr w:type="spellEnd"/>
      <w:r>
        <w:t xml:space="preserve"> </w:t>
      </w:r>
      <w:proofErr w:type="spellStart"/>
      <w:r>
        <w:t>преноси</w:t>
      </w:r>
      <w:proofErr w:type="spellEnd"/>
      <w:r>
        <w:t xml:space="preserve"> </w:t>
      </w:r>
      <w:proofErr w:type="spellStart"/>
      <w:r>
        <w:t>елитизмом</w:t>
      </w:r>
      <w:proofErr w:type="spellEnd"/>
      <w:r>
        <w:t xml:space="preserve">, а </w:t>
      </w:r>
      <w:proofErr w:type="spellStart"/>
      <w:r>
        <w:t>преостале</w:t>
      </w:r>
      <w:proofErr w:type="spellEnd"/>
      <w:r>
        <w:t xml:space="preserve"> </w:t>
      </w:r>
      <w:proofErr w:type="spellStart"/>
      <w:r>
        <w:t>јединке</w:t>
      </w:r>
      <w:proofErr w:type="spellEnd"/>
      <w:r>
        <w:t xml:space="preserve"> </w:t>
      </w:r>
      <w:proofErr w:type="spellStart"/>
      <w:r>
        <w:t>генерише</w:t>
      </w:r>
      <w:proofErr w:type="spellEnd"/>
      <w:r>
        <w:t xml:space="preserve"> </w:t>
      </w:r>
      <w:proofErr w:type="spellStart"/>
      <w:r>
        <w:t>применом</w:t>
      </w:r>
      <w:proofErr w:type="spellEnd"/>
      <w:r>
        <w:t xml:space="preserve"> </w:t>
      </w:r>
      <w:proofErr w:type="spellStart"/>
      <w:r>
        <w:t>селекције</w:t>
      </w:r>
      <w:proofErr w:type="spellEnd"/>
      <w:r>
        <w:t xml:space="preserve">, </w:t>
      </w:r>
      <w:proofErr w:type="spellStart"/>
      <w:r>
        <w:t>укрштања</w:t>
      </w:r>
      <w:proofErr w:type="spellEnd"/>
      <w:r>
        <w:t xml:space="preserve"> и </w:t>
      </w:r>
      <w:proofErr w:type="spellStart"/>
      <w:r>
        <w:t>мутације</w:t>
      </w:r>
      <w:proofErr w:type="spellEnd"/>
      <w:r>
        <w:t xml:space="preserve">.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формирања</w:t>
      </w:r>
      <w:proofErr w:type="spellEnd"/>
      <w:r>
        <w:t xml:space="preserve"> </w:t>
      </w:r>
      <w:proofErr w:type="spellStart"/>
      <w:r>
        <w:t>нове</w:t>
      </w:r>
      <w:proofErr w:type="spellEnd"/>
      <w:r>
        <w:t xml:space="preserve"> </w:t>
      </w:r>
      <w:proofErr w:type="spellStart"/>
      <w:r>
        <w:t>популације</w:t>
      </w:r>
      <w:proofErr w:type="spellEnd"/>
      <w:r>
        <w:t xml:space="preserve">,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јединке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поново</w:t>
      </w:r>
      <w:proofErr w:type="spellEnd"/>
      <w:r>
        <w:t xml:space="preserve"> </w:t>
      </w:r>
      <w:proofErr w:type="spellStart"/>
      <w:r>
        <w:t>евалуирају</w:t>
      </w:r>
      <w:proofErr w:type="spellEnd"/>
      <w:r>
        <w:t xml:space="preserve"> и </w:t>
      </w:r>
      <w:proofErr w:type="spellStart"/>
      <w:r>
        <w:t>сортирају</w:t>
      </w:r>
      <w:proofErr w:type="spellEnd"/>
    </w:p>
    <w:p w14:paraId="35DCD177" w14:textId="706D92B5" w:rsidR="0021353B" w:rsidRDefault="0021353B" w:rsidP="000654A5">
      <w:pPr>
        <w:pStyle w:val="Heading1"/>
        <w:rPr>
          <w:lang w:val="sl-SI"/>
        </w:rPr>
      </w:pPr>
      <w:bookmarkStart w:id="14" w:name="_Toc232321907"/>
      <w:proofErr w:type="spellStart"/>
      <w:r>
        <w:lastRenderedPageBreak/>
        <w:t>Опис</w:t>
      </w:r>
      <w:proofErr w:type="spellEnd"/>
      <w:r>
        <w:t xml:space="preserve"> </w:t>
      </w:r>
      <w:proofErr w:type="spellStart"/>
      <w:r>
        <w:t>решења</w:t>
      </w:r>
      <w:bookmarkEnd w:id="14"/>
      <w:proofErr w:type="spellEnd"/>
    </w:p>
    <w:p w14:paraId="0ADFE539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Решење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организовано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више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модула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при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чему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има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јасно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дефинисану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улогу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Основна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идеја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раздвоје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учитавање</w:t>
      </w:r>
      <w:proofErr w:type="spellEnd"/>
      <w:r w:rsidRPr="00231498">
        <w:rPr>
          <w:lang w:val="sr-Latn-RS" w:eastAsia="sr-Latn-RS"/>
        </w:rPr>
        <w:t xml:space="preserve"> TSP </w:t>
      </w:r>
      <w:proofErr w:type="spellStart"/>
      <w:r w:rsidRPr="00231498">
        <w:rPr>
          <w:lang w:val="sr-Latn-RS" w:eastAsia="sr-Latn-RS"/>
        </w:rPr>
        <w:t>инстанце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конфигурација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програма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логика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генетског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мерење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времена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упис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резултата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овај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начин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програм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прегледнији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лакши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тестирање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погоднији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проширење</w:t>
      </w:r>
      <w:proofErr w:type="spellEnd"/>
      <w:r w:rsidRPr="00231498">
        <w:rPr>
          <w:lang w:val="sr-Latn-RS" w:eastAsia="sr-Latn-RS"/>
        </w:rPr>
        <w:t>.</w:t>
      </w:r>
    </w:p>
    <w:p w14:paraId="4A696E49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Главни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део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решења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чини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класа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GeneticAlgorithm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која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садржи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имплементацију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серијске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паралелне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island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модела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Паралелизација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реализована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помоћу</w:t>
      </w:r>
      <w:proofErr w:type="spellEnd"/>
      <w:r w:rsidRPr="00231498">
        <w:rPr>
          <w:lang w:val="sr-Latn-RS" w:eastAsia="sr-Latn-RS"/>
        </w:rPr>
        <w:t xml:space="preserve"> Intel </w:t>
      </w:r>
      <w:proofErr w:type="spellStart"/>
      <w:r w:rsidRPr="00231498">
        <w:rPr>
          <w:lang w:val="sr-Latn-RS" w:eastAsia="sr-Latn-RS"/>
        </w:rPr>
        <w:t>oneTBB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библиотеке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док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контролисати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аргумента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командне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линије</w:t>
      </w:r>
      <w:proofErr w:type="spellEnd"/>
      <w:r w:rsidRPr="00231498">
        <w:rPr>
          <w:lang w:val="sr-Latn-RS" w:eastAsia="sr-Latn-RS"/>
        </w:rPr>
        <w:t>.</w:t>
      </w:r>
    </w:p>
    <w:p w14:paraId="49B8B14C" w14:textId="5FB87F24" w:rsidR="00231498" w:rsidRPr="00231498" w:rsidRDefault="00231498" w:rsidP="00231498">
      <w:pPr>
        <w:pStyle w:val="Heading2"/>
        <w:rPr>
          <w:lang w:val="sr-Latn-RS" w:eastAsia="sr-Latn-RS"/>
        </w:rPr>
      </w:pPr>
      <w:bookmarkStart w:id="15" w:name="_Toc232321908"/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главног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програма</w:t>
      </w:r>
      <w:proofErr w:type="spellEnd"/>
      <w:r w:rsidRPr="00231498">
        <w:rPr>
          <w:lang w:val="sr-Latn-RS" w:eastAsia="sr-Latn-RS"/>
        </w:rPr>
        <w:t xml:space="preserve"> (</w:t>
      </w:r>
      <w:r w:rsidRPr="00231498">
        <w:rPr>
          <w:rFonts w:ascii="Courier New" w:hAnsi="Courier New" w:cs="Courier New"/>
          <w:sz w:val="20"/>
          <w:lang w:val="sr-Latn-RS" w:eastAsia="sr-Latn-RS"/>
        </w:rPr>
        <w:t>main.cpp</w:t>
      </w:r>
      <w:r w:rsidRPr="00231498">
        <w:rPr>
          <w:lang w:val="sr-Latn-RS" w:eastAsia="sr-Latn-RS"/>
        </w:rPr>
        <w:t>)</w:t>
      </w:r>
      <w:bookmarkEnd w:id="15"/>
    </w:p>
    <w:p w14:paraId="4D769516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Главни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програм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представља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улазну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тачку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апликације</w:t>
      </w:r>
      <w:proofErr w:type="spellEnd"/>
      <w:r w:rsidRPr="00231498">
        <w:rPr>
          <w:lang w:val="sr-Latn-RS" w:eastAsia="sr-Latn-RS"/>
        </w:rPr>
        <w:t>.</w:t>
      </w:r>
    </w:p>
    <w:p w14:paraId="59425D15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main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argc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,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char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**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argv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);</w:t>
      </w:r>
    </w:p>
    <w:p w14:paraId="61F9E4A4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Функција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main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најпре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обрађује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аргументе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командне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линије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формира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објекат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CommandLineOptions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Након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тога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корисник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задао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нити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поставља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ограничење</w:t>
      </w:r>
      <w:proofErr w:type="spellEnd"/>
      <w:r w:rsidRPr="00231498">
        <w:rPr>
          <w:lang w:val="sr-Latn-RS" w:eastAsia="sr-Latn-RS"/>
        </w:rPr>
        <w:t xml:space="preserve"> TBB </w:t>
      </w:r>
      <w:proofErr w:type="spellStart"/>
      <w:r w:rsidRPr="00231498">
        <w:rPr>
          <w:lang w:val="sr-Latn-RS" w:eastAsia="sr-Latn-RS"/>
        </w:rPr>
        <w:t>паралелизма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помоћу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tbb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global_control</w:t>
      </w:r>
      <w:proofErr w:type="spellEnd"/>
      <w:r w:rsidRPr="00231498">
        <w:rPr>
          <w:lang w:val="sr-Latn-RS" w:eastAsia="sr-Latn-RS"/>
        </w:rPr>
        <w:t>.</w:t>
      </w:r>
    </w:p>
    <w:p w14:paraId="4AC544A4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lang w:val="sr-Latn-RS" w:eastAsia="sr-Latn-RS"/>
        </w:rPr>
        <w:t xml:space="preserve">У </w:t>
      </w:r>
      <w:proofErr w:type="spellStart"/>
      <w:r w:rsidRPr="00231498">
        <w:rPr>
          <w:lang w:val="sr-Latn-RS" w:eastAsia="sr-Latn-RS"/>
        </w:rPr>
        <w:t>зависности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режима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покретања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програм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изврши</w:t>
      </w:r>
      <w:proofErr w:type="spellEnd"/>
      <w:r w:rsidRPr="00231498">
        <w:rPr>
          <w:lang w:val="sr-Latn-RS" w:eastAsia="sr-Latn-RS"/>
        </w:rPr>
        <w:t>:</w:t>
      </w:r>
    </w:p>
    <w:p w14:paraId="0CE711FC" w14:textId="77777777" w:rsidR="00231498" w:rsidRPr="00F5120B" w:rsidRDefault="00231498" w:rsidP="00F5120B">
      <w:pPr>
        <w:pStyle w:val="ListParagraph"/>
        <w:numPr>
          <w:ilvl w:val="0"/>
          <w:numId w:val="37"/>
        </w:numPr>
        <w:rPr>
          <w:lang w:val="sr-Latn-RS" w:eastAsia="sr-Latn-RS"/>
        </w:rPr>
      </w:pPr>
      <w:proofErr w:type="spellStart"/>
      <w:r w:rsidRPr="00F5120B">
        <w:rPr>
          <w:lang w:val="sr-Latn-RS" w:eastAsia="sr-Latn-RS"/>
        </w:rPr>
        <w:t>серијску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верзију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алгоритма</w:t>
      </w:r>
      <w:proofErr w:type="spellEnd"/>
      <w:r w:rsidRPr="00F5120B">
        <w:rPr>
          <w:lang w:val="sr-Latn-RS" w:eastAsia="sr-Latn-RS"/>
        </w:rPr>
        <w:t>,</w:t>
      </w:r>
    </w:p>
    <w:p w14:paraId="17A9B230" w14:textId="77777777" w:rsidR="00231498" w:rsidRPr="00F5120B" w:rsidRDefault="00231498" w:rsidP="00F5120B">
      <w:pPr>
        <w:pStyle w:val="ListParagraph"/>
        <w:numPr>
          <w:ilvl w:val="0"/>
          <w:numId w:val="37"/>
        </w:numPr>
        <w:rPr>
          <w:lang w:val="sr-Latn-RS" w:eastAsia="sr-Latn-RS"/>
        </w:rPr>
      </w:pPr>
      <w:proofErr w:type="spellStart"/>
      <w:r w:rsidRPr="00F5120B">
        <w:rPr>
          <w:lang w:val="sr-Latn-RS" w:eastAsia="sr-Latn-RS"/>
        </w:rPr>
        <w:t>паралелну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верзију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алгоритма</w:t>
      </w:r>
      <w:proofErr w:type="spellEnd"/>
      <w:r w:rsidRPr="00F5120B">
        <w:rPr>
          <w:lang w:val="sr-Latn-RS" w:eastAsia="sr-Latn-RS"/>
        </w:rPr>
        <w:t>,</w:t>
      </w:r>
    </w:p>
    <w:p w14:paraId="64259368" w14:textId="77777777" w:rsidR="00231498" w:rsidRPr="00F5120B" w:rsidRDefault="00231498" w:rsidP="00F5120B">
      <w:pPr>
        <w:pStyle w:val="ListParagraph"/>
        <w:numPr>
          <w:ilvl w:val="0"/>
          <w:numId w:val="37"/>
        </w:numPr>
        <w:rPr>
          <w:lang w:val="sr-Latn-RS" w:eastAsia="sr-Latn-RS"/>
        </w:rPr>
      </w:pPr>
      <w:proofErr w:type="spellStart"/>
      <w:r w:rsidRPr="00F5120B">
        <w:rPr>
          <w:lang w:val="sr-Latn-RS" w:eastAsia="sr-Latn-RS"/>
        </w:rPr>
        <w:t>benchmark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режим</w:t>
      </w:r>
      <w:proofErr w:type="spellEnd"/>
      <w:r w:rsidRPr="00F5120B">
        <w:rPr>
          <w:lang w:val="sr-Latn-RS" w:eastAsia="sr-Latn-RS"/>
        </w:rPr>
        <w:t xml:space="preserve"> у </w:t>
      </w:r>
      <w:proofErr w:type="spellStart"/>
      <w:r w:rsidRPr="00F5120B">
        <w:rPr>
          <w:lang w:val="sr-Latn-RS" w:eastAsia="sr-Latn-RS"/>
        </w:rPr>
        <w:t>коме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се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покрећу</w:t>
      </w:r>
      <w:proofErr w:type="spellEnd"/>
      <w:r w:rsidRPr="00F5120B">
        <w:rPr>
          <w:lang w:val="sr-Latn-RS" w:eastAsia="sr-Latn-RS"/>
        </w:rPr>
        <w:t xml:space="preserve"> и </w:t>
      </w:r>
      <w:proofErr w:type="spellStart"/>
      <w:r w:rsidRPr="00F5120B">
        <w:rPr>
          <w:lang w:val="sr-Latn-RS" w:eastAsia="sr-Latn-RS"/>
        </w:rPr>
        <w:t>серијска</w:t>
      </w:r>
      <w:proofErr w:type="spellEnd"/>
      <w:r w:rsidRPr="00F5120B">
        <w:rPr>
          <w:lang w:val="sr-Latn-RS" w:eastAsia="sr-Latn-RS"/>
        </w:rPr>
        <w:t xml:space="preserve"> и </w:t>
      </w:r>
      <w:proofErr w:type="spellStart"/>
      <w:r w:rsidRPr="00F5120B">
        <w:rPr>
          <w:lang w:val="sr-Latn-RS" w:eastAsia="sr-Latn-RS"/>
        </w:rPr>
        <w:t>паралелна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верзија</w:t>
      </w:r>
      <w:proofErr w:type="spellEnd"/>
      <w:r w:rsidRPr="00F5120B">
        <w:rPr>
          <w:lang w:val="sr-Latn-RS" w:eastAsia="sr-Latn-RS"/>
        </w:rPr>
        <w:t>,</w:t>
      </w:r>
    </w:p>
    <w:p w14:paraId="1094F0EC" w14:textId="77777777" w:rsidR="00231498" w:rsidRPr="00F5120B" w:rsidRDefault="00231498" w:rsidP="00F5120B">
      <w:pPr>
        <w:pStyle w:val="ListParagraph"/>
        <w:numPr>
          <w:ilvl w:val="0"/>
          <w:numId w:val="37"/>
        </w:numPr>
        <w:rPr>
          <w:lang w:val="sr-Latn-RS" w:eastAsia="sr-Latn-RS"/>
        </w:rPr>
      </w:pPr>
      <w:proofErr w:type="spellStart"/>
      <w:r w:rsidRPr="00F5120B">
        <w:rPr>
          <w:lang w:val="sr-Latn-RS" w:eastAsia="sr-Latn-RS"/>
        </w:rPr>
        <w:t>island</w:t>
      </w:r>
      <w:proofErr w:type="spellEnd"/>
      <w:r w:rsidRPr="00F5120B">
        <w:rPr>
          <w:lang w:val="sr-Latn-RS" w:eastAsia="sr-Latn-RS"/>
        </w:rPr>
        <w:t xml:space="preserve"> model </w:t>
      </w:r>
      <w:proofErr w:type="spellStart"/>
      <w:r w:rsidRPr="00F5120B">
        <w:rPr>
          <w:lang w:val="sr-Latn-RS" w:eastAsia="sr-Latn-RS"/>
        </w:rPr>
        <w:t>ако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је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број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острва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већи</w:t>
      </w:r>
      <w:proofErr w:type="spellEnd"/>
      <w:r w:rsidRPr="00F5120B">
        <w:rPr>
          <w:lang w:val="sr-Latn-RS" w:eastAsia="sr-Latn-RS"/>
        </w:rPr>
        <w:t xml:space="preserve"> </w:t>
      </w:r>
      <w:proofErr w:type="spellStart"/>
      <w:r w:rsidRPr="00F5120B">
        <w:rPr>
          <w:lang w:val="sr-Latn-RS" w:eastAsia="sr-Latn-RS"/>
        </w:rPr>
        <w:t>од</w:t>
      </w:r>
      <w:proofErr w:type="spellEnd"/>
      <w:r w:rsidRPr="00F5120B">
        <w:rPr>
          <w:lang w:val="sr-Latn-RS" w:eastAsia="sr-Latn-RS"/>
        </w:rPr>
        <w:t xml:space="preserve"> 1.</w:t>
      </w:r>
    </w:p>
    <w:p w14:paraId="3CEB560A" w14:textId="14751ED2" w:rsidR="00231498" w:rsidRPr="00231498" w:rsidRDefault="00231498" w:rsidP="00231498">
      <w:pPr>
        <w:rPr>
          <w:lang w:val="sr-Latn-RS" w:eastAsia="sr-Latn-RS"/>
        </w:rPr>
      </w:pPr>
      <w:r w:rsidRPr="00231498">
        <w:rPr>
          <w:lang w:val="sr-Latn-RS" w:eastAsia="sr-Latn-RS"/>
        </w:rPr>
        <w:t xml:space="preserve">У </w:t>
      </w:r>
      <w:proofErr w:type="spellStart"/>
      <w:r w:rsidRPr="00231498">
        <w:rPr>
          <w:lang w:val="sr-Latn-RS" w:eastAsia="sr-Latn-RS"/>
        </w:rPr>
        <w:t>стандардном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режиму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програм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исписује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најбољу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пронађену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туру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њену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дужину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време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извршавања</w:t>
      </w:r>
      <w:proofErr w:type="spellEnd"/>
      <w:r w:rsidRPr="00231498">
        <w:rPr>
          <w:lang w:val="sr-Latn-RS" w:eastAsia="sr-Latn-RS"/>
        </w:rPr>
        <w:t xml:space="preserve">. У </w:t>
      </w:r>
      <w:proofErr w:type="spellStart"/>
      <w:r w:rsidRPr="00231498">
        <w:rPr>
          <w:lang w:val="sr-Latn-RS" w:eastAsia="sr-Latn-RS"/>
        </w:rPr>
        <w:t>benchmark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режиму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уписују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подаци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потребни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анализу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перформанси</w:t>
      </w:r>
      <w:proofErr w:type="spellEnd"/>
      <w:r w:rsidRPr="00231498">
        <w:rPr>
          <w:lang w:val="sr-Latn-RS" w:eastAsia="sr-Latn-RS"/>
        </w:rPr>
        <w:t xml:space="preserve">: </w:t>
      </w:r>
      <w:proofErr w:type="spellStart"/>
      <w:r w:rsidRPr="00231498">
        <w:rPr>
          <w:lang w:val="sr-Latn-RS" w:eastAsia="sr-Latn-RS"/>
        </w:rPr>
        <w:t>серијско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време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паралелно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време</w:t>
      </w:r>
      <w:proofErr w:type="spellEnd"/>
      <w:r w:rsidRPr="00231498">
        <w:rPr>
          <w:lang w:val="sr-Latn-RS" w:eastAsia="sr-Latn-RS"/>
        </w:rPr>
        <w:t xml:space="preserve">, </w:t>
      </w:r>
      <w:r w:rsidR="00F5120B">
        <w:rPr>
          <w:lang w:val="sr-Cyrl-RS" w:eastAsia="sr-Latn-RS"/>
        </w:rPr>
        <w:t xml:space="preserve">убрзање </w:t>
      </w:r>
      <w:r w:rsidRPr="00231498">
        <w:rPr>
          <w:lang w:val="sr-Latn-RS" w:eastAsia="sr-Latn-RS"/>
        </w:rPr>
        <w:t xml:space="preserve">и </w:t>
      </w:r>
      <w:r w:rsidR="00F5120B">
        <w:rPr>
          <w:lang w:val="sr-Cyrl-RS" w:eastAsia="sr-Latn-RS"/>
        </w:rPr>
        <w:t>ефикасност</w:t>
      </w:r>
      <w:r w:rsidRPr="00231498">
        <w:rPr>
          <w:lang w:val="sr-Latn-RS" w:eastAsia="sr-Latn-RS"/>
        </w:rPr>
        <w:t>.</w:t>
      </w:r>
    </w:p>
    <w:p w14:paraId="2B50A257" w14:textId="5D919405" w:rsidR="00231498" w:rsidRPr="00231498" w:rsidRDefault="00231498" w:rsidP="00231498">
      <w:pPr>
        <w:pStyle w:val="Heading2"/>
        <w:rPr>
          <w:lang w:val="sr-Latn-RS" w:eastAsia="sr-Latn-RS"/>
        </w:rPr>
      </w:pPr>
      <w:bookmarkStart w:id="16" w:name="_Toc232321909"/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аргументе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командне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линије</w:t>
      </w:r>
      <w:proofErr w:type="spellEnd"/>
      <w:r w:rsidRPr="00231498">
        <w:rPr>
          <w:lang w:val="sr-Latn-RS" w:eastAsia="sr-Latn-RS"/>
        </w:rPr>
        <w:t xml:space="preserve"> 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CommandLineOptions</w:t>
      </w:r>
      <w:proofErr w:type="spellEnd"/>
      <w:r w:rsidRPr="00231498">
        <w:rPr>
          <w:lang w:val="sr-Latn-RS" w:eastAsia="sr-Latn-RS"/>
        </w:rPr>
        <w:t>)</w:t>
      </w:r>
      <w:bookmarkEnd w:id="16"/>
    </w:p>
    <w:p w14:paraId="4F709BE0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CommandLineOptions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задужен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обраду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параметара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корисник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прослеђује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приликом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покретања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програма</w:t>
      </w:r>
      <w:proofErr w:type="spellEnd"/>
      <w:r w:rsidRPr="00231498">
        <w:rPr>
          <w:lang w:val="sr-Latn-RS" w:eastAsia="sr-Latn-RS"/>
        </w:rPr>
        <w:t>.</w:t>
      </w:r>
    </w:p>
    <w:p w14:paraId="2E18CA06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CommandLineOptions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parseArguments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argc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,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char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**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argv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);</w:t>
      </w:r>
    </w:p>
    <w:p w14:paraId="080B265E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Подржани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параметри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подешавање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величине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броја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вероватноће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укрштања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вероватноће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мутације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удела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елитних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seed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вредности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броја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нити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као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параметара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island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модела</w:t>
      </w:r>
      <w:proofErr w:type="spellEnd"/>
      <w:r w:rsidRPr="00231498">
        <w:rPr>
          <w:lang w:val="sr-Latn-RS" w:eastAsia="sr-Latn-RS"/>
        </w:rPr>
        <w:t>.</w:t>
      </w:r>
    </w:p>
    <w:p w14:paraId="2ECBA3FD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Најважнији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параметри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су</w:t>
      </w:r>
      <w:proofErr w:type="spellEnd"/>
      <w:r w:rsidRPr="00231498">
        <w:rPr>
          <w:lang w:val="sr-Latn-RS" w:eastAsia="sr-Latn-RS"/>
        </w:rPr>
        <w:t>:</w:t>
      </w:r>
    </w:p>
    <w:p w14:paraId="555EF175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--pop</w:t>
      </w:r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величина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популације</w:t>
      </w:r>
      <w:proofErr w:type="spellEnd"/>
      <w:r w:rsidRPr="00231498">
        <w:rPr>
          <w:lang w:val="sr-Latn-RS" w:eastAsia="sr-Latn-RS"/>
        </w:rPr>
        <w:t>,</w:t>
      </w:r>
    </w:p>
    <w:p w14:paraId="3661F976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--gen</w:t>
      </w:r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генерација</w:t>
      </w:r>
      <w:proofErr w:type="spellEnd"/>
      <w:r w:rsidRPr="00231498">
        <w:rPr>
          <w:lang w:val="sr-Latn-RS" w:eastAsia="sr-Latn-RS"/>
        </w:rPr>
        <w:t>,</w:t>
      </w:r>
    </w:p>
    <w:p w14:paraId="67ABE32E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lastRenderedPageBreak/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pc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вероватноћа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укрштања</w:t>
      </w:r>
      <w:proofErr w:type="spellEnd"/>
      <w:r w:rsidRPr="00231498">
        <w:rPr>
          <w:lang w:val="sr-Latn-RS" w:eastAsia="sr-Latn-RS"/>
        </w:rPr>
        <w:t>,</w:t>
      </w:r>
    </w:p>
    <w:p w14:paraId="48374835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pm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вероватноћа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мутације</w:t>
      </w:r>
      <w:proofErr w:type="spellEnd"/>
      <w:r w:rsidRPr="00231498">
        <w:rPr>
          <w:lang w:val="sr-Latn-RS" w:eastAsia="sr-Latn-RS"/>
        </w:rPr>
        <w:t>,</w:t>
      </w:r>
    </w:p>
    <w:p w14:paraId="0BD9F3B2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--elite</w:t>
      </w:r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удео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елитних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јединки</w:t>
      </w:r>
      <w:proofErr w:type="spellEnd"/>
      <w:r w:rsidRPr="00231498">
        <w:rPr>
          <w:lang w:val="sr-Latn-RS" w:eastAsia="sr-Latn-RS"/>
        </w:rPr>
        <w:t>,</w:t>
      </w:r>
    </w:p>
    <w:p w14:paraId="4366B05B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patience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без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побољшања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заустављања</w:t>
      </w:r>
      <w:proofErr w:type="spellEnd"/>
      <w:r w:rsidRPr="00231498">
        <w:rPr>
          <w:lang w:val="sr-Latn-RS" w:eastAsia="sr-Latn-RS"/>
        </w:rPr>
        <w:t>,</w:t>
      </w:r>
    </w:p>
    <w:p w14:paraId="558871D8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seed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seed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генератор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случајних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бројева</w:t>
      </w:r>
      <w:proofErr w:type="spellEnd"/>
      <w:r w:rsidRPr="00231498">
        <w:rPr>
          <w:lang w:val="sr-Latn-RS" w:eastAsia="sr-Latn-RS"/>
        </w:rPr>
        <w:t>,</w:t>
      </w:r>
    </w:p>
    <w:p w14:paraId="6E843CB0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parallel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покретање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верзије</w:t>
      </w:r>
      <w:proofErr w:type="spellEnd"/>
      <w:r w:rsidRPr="00231498">
        <w:rPr>
          <w:lang w:val="sr-Latn-RS" w:eastAsia="sr-Latn-RS"/>
        </w:rPr>
        <w:t>,</w:t>
      </w:r>
    </w:p>
    <w:p w14:paraId="6219283E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benchmark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покретање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benchmark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режима</w:t>
      </w:r>
      <w:proofErr w:type="spellEnd"/>
      <w:r w:rsidRPr="00231498">
        <w:rPr>
          <w:lang w:val="sr-Latn-RS" w:eastAsia="sr-Latn-RS"/>
        </w:rPr>
        <w:t>,</w:t>
      </w:r>
    </w:p>
    <w:p w14:paraId="7A29B98C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threads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максималан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TBB </w:t>
      </w:r>
      <w:proofErr w:type="spellStart"/>
      <w:r w:rsidRPr="00231498">
        <w:rPr>
          <w:lang w:val="sr-Latn-RS" w:eastAsia="sr-Latn-RS"/>
        </w:rPr>
        <w:t>нити</w:t>
      </w:r>
      <w:proofErr w:type="spellEnd"/>
      <w:r w:rsidRPr="00231498">
        <w:rPr>
          <w:lang w:val="sr-Latn-RS" w:eastAsia="sr-Latn-RS"/>
        </w:rPr>
        <w:t>,</w:t>
      </w:r>
    </w:p>
    <w:p w14:paraId="2DC026B2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islands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island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моделу</w:t>
      </w:r>
      <w:proofErr w:type="spellEnd"/>
      <w:r w:rsidRPr="00231498">
        <w:rPr>
          <w:lang w:val="sr-Latn-RS" w:eastAsia="sr-Latn-RS"/>
        </w:rPr>
        <w:t>,</w:t>
      </w:r>
    </w:p>
    <w:p w14:paraId="3F9957CD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migration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интервал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миграције</w:t>
      </w:r>
      <w:proofErr w:type="spellEnd"/>
      <w:r w:rsidRPr="00231498">
        <w:rPr>
          <w:lang w:val="sr-Latn-RS" w:eastAsia="sr-Latn-RS"/>
        </w:rPr>
        <w:t>,</w:t>
      </w:r>
    </w:p>
    <w:p w14:paraId="78CA24D7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--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migrants</w:t>
      </w:r>
      <w:proofErr w:type="spellEnd"/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миграната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острву</w:t>
      </w:r>
      <w:proofErr w:type="spellEnd"/>
      <w:r w:rsidRPr="00231498">
        <w:rPr>
          <w:lang w:val="sr-Latn-RS" w:eastAsia="sr-Latn-RS"/>
        </w:rPr>
        <w:t>.</w:t>
      </w:r>
    </w:p>
    <w:p w14:paraId="7DF45658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аргумент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непознат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или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недостаје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његова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вредност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програм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пријављује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грешку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изузетка</w:t>
      </w:r>
      <w:proofErr w:type="spellEnd"/>
      <w:r w:rsidRPr="00231498">
        <w:rPr>
          <w:lang w:val="sr-Latn-RS" w:eastAsia="sr-Latn-RS"/>
        </w:rPr>
        <w:t>.</w:t>
      </w:r>
    </w:p>
    <w:p w14:paraId="21A1731E" w14:textId="24A0A10E" w:rsidR="00231498" w:rsidRPr="00231498" w:rsidRDefault="00231498" w:rsidP="00231498">
      <w:pPr>
        <w:pStyle w:val="Heading2"/>
        <w:rPr>
          <w:lang w:val="sr-Latn-RS" w:eastAsia="sr-Latn-RS"/>
        </w:rPr>
      </w:pPr>
      <w:bookmarkStart w:id="17" w:name="_Toc232321910"/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TSP </w:t>
      </w:r>
      <w:proofErr w:type="spellStart"/>
      <w:r w:rsidRPr="00231498">
        <w:rPr>
          <w:lang w:val="sr-Latn-RS" w:eastAsia="sr-Latn-RS"/>
        </w:rPr>
        <w:t>инстанце</w:t>
      </w:r>
      <w:proofErr w:type="spellEnd"/>
      <w:r w:rsidRPr="00231498">
        <w:rPr>
          <w:lang w:val="sr-Latn-RS" w:eastAsia="sr-Latn-RS"/>
        </w:rPr>
        <w:t xml:space="preserve"> 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TspInstance</w:t>
      </w:r>
      <w:proofErr w:type="spellEnd"/>
      <w:r w:rsidRPr="00231498">
        <w:rPr>
          <w:lang w:val="sr-Latn-RS" w:eastAsia="sr-Latn-RS"/>
        </w:rPr>
        <w:t>)</w:t>
      </w:r>
      <w:bookmarkEnd w:id="17"/>
    </w:p>
    <w:p w14:paraId="1AD1495A" w14:textId="5E208281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Класа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TspInstance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задужена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учитавање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формирање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матрице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удаљености</w:t>
      </w:r>
      <w:proofErr w:type="spellEnd"/>
      <w:r w:rsidRPr="00231498">
        <w:rPr>
          <w:lang w:val="sr-Latn-RS" w:eastAsia="sr-Latn-RS"/>
        </w:rPr>
        <w:t>.</w:t>
      </w:r>
    </w:p>
    <w:p w14:paraId="5E6FB058" w14:textId="15E2CC55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TspInstance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const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std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::string&amp;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filePath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,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bool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useParallel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=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false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);</w:t>
      </w:r>
    </w:p>
    <w:p w14:paraId="429DD9BC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Улазна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датотека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садржи</w:t>
      </w:r>
      <w:proofErr w:type="spellEnd"/>
      <w:r w:rsidRPr="00231498">
        <w:rPr>
          <w:lang w:val="sr-Latn-RS" w:eastAsia="sr-Latn-RS"/>
        </w:rPr>
        <w:t xml:space="preserve"> ID </w:t>
      </w:r>
      <w:proofErr w:type="spellStart"/>
      <w:r w:rsidRPr="00231498">
        <w:rPr>
          <w:lang w:val="sr-Latn-RS" w:eastAsia="sr-Latn-RS"/>
        </w:rPr>
        <w:t>града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његове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координате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Након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учитавања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формира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матрица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удаљености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између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парова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Матрица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смештена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као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једнодимензиони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вектор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што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омогућава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брз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приступ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растојању</w:t>
      </w:r>
      <w:proofErr w:type="spellEnd"/>
      <w:r w:rsidRPr="00231498">
        <w:rPr>
          <w:lang w:val="sr-Latn-RS" w:eastAsia="sr-Latn-RS"/>
        </w:rPr>
        <w:t>:</w:t>
      </w:r>
    </w:p>
    <w:p w14:paraId="3CB6CB2D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distance(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fromIndex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,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toIndex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)</w:t>
      </w:r>
    </w:p>
    <w:p w14:paraId="4B9D5AEF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Серијска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матрицу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класичним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угнежђеним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петљама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Паралелна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tbb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parallel_for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јер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матрице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израчунати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независно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осталих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редова</w:t>
      </w:r>
      <w:proofErr w:type="spellEnd"/>
      <w:r w:rsidRPr="00231498">
        <w:rPr>
          <w:lang w:val="sr-Latn-RS" w:eastAsia="sr-Latn-RS"/>
        </w:rPr>
        <w:t>.</w:t>
      </w:r>
    </w:p>
    <w:p w14:paraId="6EB657A4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Овај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садржи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методе</w:t>
      </w:r>
      <w:proofErr w:type="spellEnd"/>
      <w:r w:rsidRPr="00231498">
        <w:rPr>
          <w:lang w:val="sr-Latn-RS" w:eastAsia="sr-Latn-RS"/>
        </w:rPr>
        <w:t>:</w:t>
      </w:r>
    </w:p>
    <w:p w14:paraId="644D2018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cityCount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()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const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;</w:t>
      </w:r>
    </w:p>
    <w:p w14:paraId="7DD519BF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const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std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vector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&lt;City&gt;&amp;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getCities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()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const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;</w:t>
      </w:r>
    </w:p>
    <w:p w14:paraId="7349BD34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double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distance(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fromIndex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,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toIndex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)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const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;</w:t>
      </w:r>
    </w:p>
    <w:p w14:paraId="6EEC67CD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Метода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cityCount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враћа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getCities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омогућава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приступ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учитаним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градовима</w:t>
      </w:r>
      <w:proofErr w:type="spellEnd"/>
      <w:r w:rsidRPr="00231498">
        <w:rPr>
          <w:lang w:val="sr-Latn-RS" w:eastAsia="sr-Latn-RS"/>
        </w:rPr>
        <w:t xml:space="preserve">, а </w:t>
      </w:r>
      <w:r w:rsidRPr="00231498">
        <w:rPr>
          <w:rFonts w:ascii="Courier New" w:hAnsi="Courier New" w:cs="Courier New"/>
          <w:sz w:val="20"/>
          <w:lang w:val="sr-Latn-RS" w:eastAsia="sr-Latn-RS"/>
        </w:rPr>
        <w:t>distance</w:t>
      </w:r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враћа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унапред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израчунато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растојање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између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града</w:t>
      </w:r>
      <w:proofErr w:type="spellEnd"/>
      <w:r w:rsidRPr="00231498">
        <w:rPr>
          <w:lang w:val="sr-Latn-RS" w:eastAsia="sr-Latn-RS"/>
        </w:rPr>
        <w:t>.</w:t>
      </w:r>
    </w:p>
    <w:p w14:paraId="7E5723AC" w14:textId="781F9DD8" w:rsidR="00231498" w:rsidRPr="00231498" w:rsidRDefault="00231498" w:rsidP="00231498">
      <w:pPr>
        <w:pStyle w:val="Heading2"/>
        <w:rPr>
          <w:lang w:val="sr-Latn-RS" w:eastAsia="sr-Latn-RS"/>
        </w:rPr>
      </w:pPr>
      <w:bookmarkStart w:id="18" w:name="_Toc232321911"/>
      <w:proofErr w:type="spellStart"/>
      <w:r w:rsidRPr="00231498">
        <w:rPr>
          <w:lang w:val="sr-Latn-RS" w:eastAsia="sr-Latn-RS"/>
        </w:rPr>
        <w:t>Структура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Individual</w:t>
      </w:r>
      <w:proofErr w:type="spellEnd"/>
      <w:r w:rsidRPr="00231498">
        <w:rPr>
          <w:lang w:val="sr-Latn-RS" w:eastAsia="sr-Latn-RS"/>
        </w:rPr>
        <w:t>)</w:t>
      </w:r>
      <w:bookmarkEnd w:id="18"/>
    </w:p>
    <w:p w14:paraId="70007598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Јединка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представљена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структуром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Individual</w:t>
      </w:r>
      <w:proofErr w:type="spellEnd"/>
      <w:r w:rsidRPr="00231498">
        <w:rPr>
          <w:lang w:val="sr-Latn-RS" w:eastAsia="sr-Latn-RS"/>
        </w:rPr>
        <w:t>.</w:t>
      </w:r>
    </w:p>
    <w:p w14:paraId="63AD531B" w14:textId="77777777" w:rsidR="003B7142" w:rsidRDefault="003B7142" w:rsidP="00231498">
      <w:pPr>
        <w:rPr>
          <w:rFonts w:ascii="Courier New" w:hAnsi="Courier New" w:cs="Courier New"/>
          <w:sz w:val="20"/>
          <w:lang w:val="sr-Cyrl-RS" w:eastAsia="sr-Latn-RS"/>
        </w:rPr>
      </w:pPr>
    </w:p>
    <w:p w14:paraId="19C05084" w14:textId="77777777" w:rsidR="003B7142" w:rsidRDefault="003B7142" w:rsidP="00231498">
      <w:pPr>
        <w:rPr>
          <w:rFonts w:ascii="Courier New" w:hAnsi="Courier New" w:cs="Courier New"/>
          <w:sz w:val="20"/>
          <w:lang w:val="sr-Cyrl-RS" w:eastAsia="sr-Latn-RS"/>
        </w:rPr>
      </w:pPr>
    </w:p>
    <w:p w14:paraId="5CAC28A6" w14:textId="338894C6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lastRenderedPageBreak/>
        <w:t>struct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Individual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{</w:t>
      </w:r>
    </w:p>
    <w:p w14:paraId="53A05FD0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  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std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vector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&lt;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&gt;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route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;</w:t>
      </w:r>
    </w:p>
    <w:p w14:paraId="4A88A3E6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  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double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length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;</w:t>
      </w:r>
    </w:p>
    <w:p w14:paraId="770499A0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};</w:t>
      </w:r>
    </w:p>
    <w:p w14:paraId="06867E9F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Поље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route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представља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редослед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обиласка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односно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једну</w:t>
      </w:r>
      <w:proofErr w:type="spellEnd"/>
      <w:r w:rsidRPr="00231498">
        <w:rPr>
          <w:lang w:val="sr-Latn-RS" w:eastAsia="sr-Latn-RS"/>
        </w:rPr>
        <w:t xml:space="preserve"> TSP </w:t>
      </w:r>
      <w:proofErr w:type="spellStart"/>
      <w:r w:rsidRPr="00231498">
        <w:rPr>
          <w:lang w:val="sr-Latn-RS" w:eastAsia="sr-Latn-RS"/>
        </w:rPr>
        <w:t>туру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Поље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length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представља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укупну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затворене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туре</w:t>
      </w:r>
      <w:proofErr w:type="spellEnd"/>
      <w:r w:rsidRPr="00231498">
        <w:rPr>
          <w:lang w:val="sr-Latn-RS" w:eastAsia="sr-Latn-RS"/>
        </w:rPr>
        <w:t>.</w:t>
      </w:r>
    </w:p>
    <w:p w14:paraId="70B45806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Валидна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рута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садржи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тачно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једном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Због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тога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рута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суштини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пермутација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индекса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. У </w:t>
      </w:r>
      <w:proofErr w:type="spellStart"/>
      <w:r w:rsidRPr="00231498">
        <w:rPr>
          <w:lang w:val="sr-Latn-RS" w:eastAsia="sr-Latn-RS"/>
        </w:rPr>
        <w:t>Debug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конфигурацији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постоји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додатна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провера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валидности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руте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чиме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лакше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откривају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грешке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укрштању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или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мутацији</w:t>
      </w:r>
      <w:proofErr w:type="spellEnd"/>
      <w:r w:rsidRPr="00231498">
        <w:rPr>
          <w:lang w:val="sr-Latn-RS" w:eastAsia="sr-Latn-RS"/>
        </w:rPr>
        <w:t>.</w:t>
      </w:r>
    </w:p>
    <w:p w14:paraId="51A1DC35" w14:textId="2FF3B406" w:rsidR="00231498" w:rsidRPr="00231498" w:rsidRDefault="00231498" w:rsidP="00231498">
      <w:pPr>
        <w:pStyle w:val="Heading2"/>
        <w:rPr>
          <w:lang w:val="sr-Latn-RS" w:eastAsia="sr-Latn-RS"/>
        </w:rPr>
      </w:pPr>
      <w:bookmarkStart w:id="19" w:name="_Toc232321912"/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генетског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 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GeneticAlgorithm</w:t>
      </w:r>
      <w:proofErr w:type="spellEnd"/>
      <w:r w:rsidRPr="00231498">
        <w:rPr>
          <w:lang w:val="sr-Latn-RS" w:eastAsia="sr-Latn-RS"/>
        </w:rPr>
        <w:t>)</w:t>
      </w:r>
      <w:bookmarkEnd w:id="19"/>
    </w:p>
    <w:p w14:paraId="4989CB2C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Класа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GeneticAlgorithm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представља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централни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део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решења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Она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садржи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комплетну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логику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серијског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паралелне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island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модела</w:t>
      </w:r>
      <w:proofErr w:type="spellEnd"/>
      <w:r w:rsidRPr="00231498">
        <w:rPr>
          <w:lang w:val="sr-Latn-RS" w:eastAsia="sr-Latn-RS"/>
        </w:rPr>
        <w:t>.</w:t>
      </w:r>
    </w:p>
    <w:p w14:paraId="464442BB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Основне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јавне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методе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су</w:t>
      </w:r>
      <w:proofErr w:type="spellEnd"/>
      <w:r w:rsidRPr="00231498">
        <w:rPr>
          <w:lang w:val="sr-Latn-RS" w:eastAsia="sr-Latn-RS"/>
        </w:rPr>
        <w:t>:</w:t>
      </w:r>
    </w:p>
    <w:p w14:paraId="43C0E16A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GAResult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runSerial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();</w:t>
      </w:r>
    </w:p>
    <w:p w14:paraId="59948569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GAResult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runParallel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();</w:t>
      </w:r>
    </w:p>
    <w:p w14:paraId="31CEE82F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Метода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runSerial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покреће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серијску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Метода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runParallel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покреће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верзију</w:t>
      </w:r>
      <w:proofErr w:type="spellEnd"/>
      <w:r w:rsidRPr="00231498">
        <w:rPr>
          <w:lang w:val="sr-Latn-RS" w:eastAsia="sr-Latn-RS"/>
        </w:rPr>
        <w:t xml:space="preserve">, а </w:t>
      </w:r>
      <w:proofErr w:type="spellStart"/>
      <w:r w:rsidRPr="00231498">
        <w:rPr>
          <w:lang w:val="sr-Latn-RS" w:eastAsia="sr-Latn-RS"/>
        </w:rPr>
        <w:t>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већи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</w:t>
      </w:r>
      <w:proofErr w:type="spellEnd"/>
      <w:r w:rsidRPr="00231498">
        <w:rPr>
          <w:lang w:val="sr-Latn-RS" w:eastAsia="sr-Latn-RS"/>
        </w:rPr>
        <w:t xml:space="preserve"> 1, </w:t>
      </w:r>
      <w:proofErr w:type="spellStart"/>
      <w:r w:rsidRPr="00231498">
        <w:rPr>
          <w:lang w:val="sr-Latn-RS" w:eastAsia="sr-Latn-RS"/>
        </w:rPr>
        <w:t>покреће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island</w:t>
      </w:r>
      <w:proofErr w:type="spellEnd"/>
      <w:r w:rsidRPr="00231498">
        <w:rPr>
          <w:lang w:val="sr-Latn-RS" w:eastAsia="sr-Latn-RS"/>
        </w:rPr>
        <w:t xml:space="preserve"> model.</w:t>
      </w:r>
    </w:p>
    <w:p w14:paraId="69AE2126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lang w:val="sr-Latn-RS" w:eastAsia="sr-Latn-RS"/>
        </w:rPr>
        <w:t xml:space="preserve">У </w:t>
      </w:r>
      <w:proofErr w:type="spellStart"/>
      <w:r w:rsidRPr="00231498">
        <w:rPr>
          <w:lang w:val="sr-Latn-RS" w:eastAsia="sr-Latn-RS"/>
        </w:rPr>
        <w:t>оквиру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извршавају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следећи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кораци</w:t>
      </w:r>
      <w:proofErr w:type="spellEnd"/>
      <w:r w:rsidRPr="00231498">
        <w:rPr>
          <w:lang w:val="sr-Latn-RS" w:eastAsia="sr-Latn-RS"/>
        </w:rPr>
        <w:t>:</w:t>
      </w:r>
    </w:p>
    <w:p w14:paraId="583A92FC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генерисање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почетне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популације</w:t>
      </w:r>
      <w:proofErr w:type="spellEnd"/>
      <w:r w:rsidRPr="003B7142">
        <w:rPr>
          <w:lang w:val="sr-Latn-RS" w:eastAsia="sr-Latn-RS"/>
        </w:rPr>
        <w:t>,</w:t>
      </w:r>
    </w:p>
    <w:p w14:paraId="5A25A1C4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евалуација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популације</w:t>
      </w:r>
      <w:proofErr w:type="spellEnd"/>
      <w:r w:rsidRPr="003B7142">
        <w:rPr>
          <w:lang w:val="sr-Latn-RS" w:eastAsia="sr-Latn-RS"/>
        </w:rPr>
        <w:t>,</w:t>
      </w:r>
    </w:p>
    <w:p w14:paraId="70BBBC55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сортирање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по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дужини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туре</w:t>
      </w:r>
      <w:proofErr w:type="spellEnd"/>
      <w:r w:rsidRPr="003B7142">
        <w:rPr>
          <w:lang w:val="sr-Latn-RS" w:eastAsia="sr-Latn-RS"/>
        </w:rPr>
        <w:t>,</w:t>
      </w:r>
    </w:p>
    <w:p w14:paraId="6D350ACD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пренос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елитних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јединки</w:t>
      </w:r>
      <w:proofErr w:type="spellEnd"/>
      <w:r w:rsidRPr="003B7142">
        <w:rPr>
          <w:lang w:val="sr-Latn-RS" w:eastAsia="sr-Latn-RS"/>
        </w:rPr>
        <w:t>,</w:t>
      </w:r>
    </w:p>
    <w:p w14:paraId="26EC597A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селекција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родитеља</w:t>
      </w:r>
      <w:proofErr w:type="spellEnd"/>
      <w:r w:rsidRPr="003B7142">
        <w:rPr>
          <w:lang w:val="sr-Latn-RS" w:eastAsia="sr-Latn-RS"/>
        </w:rPr>
        <w:t>,</w:t>
      </w:r>
    </w:p>
    <w:p w14:paraId="543172AA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r w:rsidRPr="003B7142">
        <w:rPr>
          <w:lang w:val="sr-Latn-RS" w:eastAsia="sr-Latn-RS"/>
        </w:rPr>
        <w:t xml:space="preserve">SCX </w:t>
      </w:r>
      <w:proofErr w:type="spellStart"/>
      <w:r w:rsidRPr="003B7142">
        <w:rPr>
          <w:lang w:val="sr-Latn-RS" w:eastAsia="sr-Latn-RS"/>
        </w:rPr>
        <w:t>укрштање</w:t>
      </w:r>
      <w:proofErr w:type="spellEnd"/>
      <w:r w:rsidRPr="003B7142">
        <w:rPr>
          <w:lang w:val="sr-Latn-RS" w:eastAsia="sr-Latn-RS"/>
        </w:rPr>
        <w:t>,</w:t>
      </w:r>
    </w:p>
    <w:p w14:paraId="0808B954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инверзиона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мутација</w:t>
      </w:r>
      <w:proofErr w:type="spellEnd"/>
      <w:r w:rsidRPr="003B7142">
        <w:rPr>
          <w:lang w:val="sr-Latn-RS" w:eastAsia="sr-Latn-RS"/>
        </w:rPr>
        <w:t>,</w:t>
      </w:r>
    </w:p>
    <w:p w14:paraId="51BA8FA0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формирање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нове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популације</w:t>
      </w:r>
      <w:proofErr w:type="spellEnd"/>
      <w:r w:rsidRPr="003B7142">
        <w:rPr>
          <w:lang w:val="sr-Latn-RS" w:eastAsia="sr-Latn-RS"/>
        </w:rPr>
        <w:t>,</w:t>
      </w:r>
    </w:p>
    <w:p w14:paraId="7D24CB3B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рачунање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статистике</w:t>
      </w:r>
      <w:proofErr w:type="spellEnd"/>
      <w:r w:rsidRPr="003B7142">
        <w:rPr>
          <w:lang w:val="sr-Latn-RS" w:eastAsia="sr-Latn-RS"/>
        </w:rPr>
        <w:t>,</w:t>
      </w:r>
    </w:p>
    <w:p w14:paraId="07959C09" w14:textId="77777777" w:rsidR="00231498" w:rsidRPr="003B7142" w:rsidRDefault="00231498" w:rsidP="003B7142">
      <w:pPr>
        <w:pStyle w:val="ListParagraph"/>
        <w:numPr>
          <w:ilvl w:val="0"/>
          <w:numId w:val="38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провера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услова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за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заустављање</w:t>
      </w:r>
      <w:proofErr w:type="spellEnd"/>
      <w:r w:rsidRPr="003B7142">
        <w:rPr>
          <w:lang w:val="sr-Latn-RS" w:eastAsia="sr-Latn-RS"/>
        </w:rPr>
        <w:t>.</w:t>
      </w:r>
    </w:p>
    <w:p w14:paraId="118FB3A7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серијску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паралелну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постоје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одвојене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помоћне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функције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пример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почетна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генерише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серијски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или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паралелно</w:t>
      </w:r>
      <w:proofErr w:type="spellEnd"/>
      <w:r w:rsidRPr="00231498">
        <w:rPr>
          <w:lang w:val="sr-Latn-RS" w:eastAsia="sr-Latn-RS"/>
        </w:rPr>
        <w:t>:</w:t>
      </w:r>
    </w:p>
    <w:p w14:paraId="50EBD1DA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createInitialPopulationSerial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();</w:t>
      </w:r>
    </w:p>
    <w:p w14:paraId="01DE7D47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createInitialPopulationParallel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();</w:t>
      </w:r>
    </w:p>
    <w:p w14:paraId="4F78C18B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Исто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важи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формирање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нове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евалуацију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сортирање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рачунање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просечне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дужине</w:t>
      </w:r>
      <w:proofErr w:type="spellEnd"/>
      <w:r w:rsidRPr="00231498">
        <w:rPr>
          <w:lang w:val="sr-Latn-RS" w:eastAsia="sr-Latn-RS"/>
        </w:rPr>
        <w:t>.</w:t>
      </w:r>
    </w:p>
    <w:p w14:paraId="66A5C68A" w14:textId="17749757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0" w:name="_Toc232321913"/>
      <w:proofErr w:type="spellStart"/>
      <w:r w:rsidRPr="00231498">
        <w:rPr>
          <w:lang w:val="sr-Latn-RS" w:eastAsia="sr-Latn-RS"/>
        </w:rPr>
        <w:lastRenderedPageBreak/>
        <w:t>Генерисање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почетне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популације</w:t>
      </w:r>
      <w:bookmarkEnd w:id="20"/>
      <w:proofErr w:type="spellEnd"/>
    </w:p>
    <w:p w14:paraId="00BE9333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Почетна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састоји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насумично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генерисаних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валидних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рута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Свака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рута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настаје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што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формира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вектор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индекса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, а </w:t>
      </w:r>
      <w:proofErr w:type="spellStart"/>
      <w:r w:rsidRPr="00231498">
        <w:rPr>
          <w:lang w:val="sr-Latn-RS" w:eastAsia="sr-Latn-RS"/>
        </w:rPr>
        <w:t>затим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насумично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измеша</w:t>
      </w:r>
      <w:proofErr w:type="spellEnd"/>
      <w:r w:rsidRPr="00231498">
        <w:rPr>
          <w:lang w:val="sr-Latn-RS" w:eastAsia="sr-Latn-RS"/>
        </w:rPr>
        <w:t>.</w:t>
      </w:r>
    </w:p>
    <w:p w14:paraId="2A21B0B2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Серијска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генерише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једну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Паралелна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tbb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parallel_for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јер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генерисати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независно</w:t>
      </w:r>
      <w:proofErr w:type="spellEnd"/>
      <w:r w:rsidRPr="00231498">
        <w:rPr>
          <w:lang w:val="sr-Latn-RS" w:eastAsia="sr-Latn-RS"/>
        </w:rPr>
        <w:t>.</w:t>
      </w:r>
    </w:p>
    <w:p w14:paraId="698453BC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резултати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били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стабилни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дошло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конкурентног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приступа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генератору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случајних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бројева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свака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добија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локални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генератор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Seed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формира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основу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основне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seed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вредности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индекса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индекса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>.</w:t>
      </w:r>
    </w:p>
    <w:p w14:paraId="148D4C0C" w14:textId="459289AC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1" w:name="_Toc232321914"/>
      <w:proofErr w:type="spellStart"/>
      <w:r w:rsidRPr="00231498">
        <w:rPr>
          <w:lang w:val="sr-Latn-RS" w:eastAsia="sr-Latn-RS"/>
        </w:rPr>
        <w:t>Евалуација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популације</w:t>
      </w:r>
      <w:bookmarkEnd w:id="21"/>
      <w:proofErr w:type="spellEnd"/>
    </w:p>
    <w:p w14:paraId="0BAB2401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Евалуација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подразумева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рачунање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туре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Дужина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туре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добија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сабирањем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растојања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између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суседних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рути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као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растојања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последњег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назад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првог</w:t>
      </w:r>
      <w:proofErr w:type="spellEnd"/>
      <w:r w:rsidRPr="00231498">
        <w:rPr>
          <w:lang w:val="sr-Latn-RS" w:eastAsia="sr-Latn-RS"/>
        </w:rPr>
        <w:t>.</w:t>
      </w:r>
    </w:p>
    <w:p w14:paraId="3F910451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double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calculateRouteLength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const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std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vector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&lt;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int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&gt;&amp;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route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)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const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;</w:t>
      </w:r>
    </w:p>
    <w:p w14:paraId="395F7BFB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Овај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део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погодан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паралелизацију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рачуна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независно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Због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тога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tbb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parallel_for</w:t>
      </w:r>
      <w:proofErr w:type="spellEnd"/>
      <w:r w:rsidRPr="00231498">
        <w:rPr>
          <w:lang w:val="sr-Latn-RS" w:eastAsia="sr-Latn-RS"/>
        </w:rPr>
        <w:t>.</w:t>
      </w:r>
    </w:p>
    <w:p w14:paraId="1F241CE2" w14:textId="1AA46083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2" w:name="_Toc232321915"/>
      <w:proofErr w:type="spellStart"/>
      <w:r w:rsidRPr="00231498">
        <w:rPr>
          <w:lang w:val="sr-Latn-RS" w:eastAsia="sr-Latn-RS"/>
        </w:rPr>
        <w:t>Селекција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укрштање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мутација</w:t>
      </w:r>
      <w:bookmarkEnd w:id="22"/>
      <w:proofErr w:type="spellEnd"/>
    </w:p>
    <w:p w14:paraId="4774D5A1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Селекција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родитеља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реализована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основу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ранга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јединки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сортираној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популацији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Боље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имају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већу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вероватноћу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избора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али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слабије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могу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бити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изабране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Ово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помаже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очувању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разноврсности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популације</w:t>
      </w:r>
      <w:proofErr w:type="spellEnd"/>
      <w:r w:rsidRPr="00231498">
        <w:rPr>
          <w:lang w:val="sr-Latn-RS" w:eastAsia="sr-Latn-RS"/>
        </w:rPr>
        <w:t>.</w:t>
      </w:r>
    </w:p>
    <w:p w14:paraId="68345EEC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Укрштање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реализовано</w:t>
      </w:r>
      <w:proofErr w:type="spellEnd"/>
      <w:r w:rsidRPr="00231498">
        <w:rPr>
          <w:lang w:val="sr-Latn-RS" w:eastAsia="sr-Latn-RS"/>
        </w:rPr>
        <w:t xml:space="preserve"> SCX </w:t>
      </w:r>
      <w:proofErr w:type="spellStart"/>
      <w:r w:rsidRPr="00231498">
        <w:rPr>
          <w:lang w:val="sr-Latn-RS" w:eastAsia="sr-Latn-RS"/>
        </w:rPr>
        <w:t>оператором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Овај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оператор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потомка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што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сваком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кораку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бира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следећи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основу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родитеља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удаљености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кандидата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начин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информација</w:t>
      </w:r>
      <w:proofErr w:type="spellEnd"/>
      <w:r w:rsidRPr="00231498">
        <w:rPr>
          <w:lang w:val="sr-Latn-RS" w:eastAsia="sr-Latn-RS"/>
        </w:rPr>
        <w:t xml:space="preserve"> о </w:t>
      </w:r>
      <w:proofErr w:type="spellStart"/>
      <w:r w:rsidRPr="00231498">
        <w:rPr>
          <w:lang w:val="sr-Latn-RS" w:eastAsia="sr-Latn-RS"/>
        </w:rPr>
        <w:t>структури</w:t>
      </w:r>
      <w:proofErr w:type="spellEnd"/>
      <w:r w:rsidRPr="00231498">
        <w:rPr>
          <w:lang w:val="sr-Latn-RS" w:eastAsia="sr-Latn-RS"/>
        </w:rPr>
        <w:t xml:space="preserve"> TSP </w:t>
      </w:r>
      <w:proofErr w:type="spellStart"/>
      <w:r w:rsidRPr="00231498">
        <w:rPr>
          <w:lang w:val="sr-Latn-RS" w:eastAsia="sr-Latn-RS"/>
        </w:rPr>
        <w:t>проблема</w:t>
      </w:r>
      <w:proofErr w:type="spellEnd"/>
      <w:r w:rsidRPr="00231498">
        <w:rPr>
          <w:lang w:val="sr-Latn-RS" w:eastAsia="sr-Latn-RS"/>
        </w:rPr>
        <w:t>.</w:t>
      </w:r>
    </w:p>
    <w:p w14:paraId="3C2A70FB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Мутација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реализована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као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инверзиона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мутација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Бирају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индекса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рути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обрће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редослед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између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њих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Ова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операција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нарушава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валидност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руте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додаје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уклања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градове</w:t>
      </w:r>
      <w:proofErr w:type="spellEnd"/>
      <w:r w:rsidRPr="00231498">
        <w:rPr>
          <w:lang w:val="sr-Latn-RS" w:eastAsia="sr-Latn-RS"/>
        </w:rPr>
        <w:t>.</w:t>
      </w:r>
    </w:p>
    <w:p w14:paraId="433D2094" w14:textId="2D630660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3" w:name="_Toc232321916"/>
      <w:proofErr w:type="spellStart"/>
      <w:r w:rsidRPr="00231498">
        <w:rPr>
          <w:lang w:val="sr-Latn-RS" w:eastAsia="sr-Latn-RS"/>
        </w:rPr>
        <w:t>Сортирање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елитизам</w:t>
      </w:r>
      <w:bookmarkEnd w:id="23"/>
      <w:proofErr w:type="spellEnd"/>
    </w:p>
    <w:p w14:paraId="1B17ADFA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Након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евалуације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популација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сортира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туре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Најбоље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налазе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почетку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вектора</w:t>
      </w:r>
      <w:proofErr w:type="spellEnd"/>
      <w:r w:rsidRPr="00231498">
        <w:rPr>
          <w:lang w:val="sr-Latn-RS" w:eastAsia="sr-Latn-RS"/>
        </w:rPr>
        <w:t>.</w:t>
      </w:r>
    </w:p>
    <w:p w14:paraId="767A0BFC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Серијска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std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sort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док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>:</w:t>
      </w:r>
    </w:p>
    <w:p w14:paraId="432ABD48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tbb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parallel_sort</w:t>
      </w:r>
      <w:proofErr w:type="spellEnd"/>
    </w:p>
    <w:p w14:paraId="59AC3B03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Елитизам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омогућава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одређени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најбољих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директно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пренесе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следећу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генерацију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Ово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спречава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губитак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најбољег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пронађеног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решења</w:t>
      </w:r>
      <w:proofErr w:type="spellEnd"/>
      <w:r w:rsidRPr="00231498">
        <w:rPr>
          <w:lang w:val="sr-Latn-RS" w:eastAsia="sr-Latn-RS"/>
        </w:rPr>
        <w:t>.</w:t>
      </w:r>
    </w:p>
    <w:p w14:paraId="3F60C359" w14:textId="1B44469C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4" w:name="_Toc232321917"/>
      <w:proofErr w:type="spellStart"/>
      <w:r w:rsidRPr="00231498">
        <w:rPr>
          <w:lang w:val="sr-Latn-RS" w:eastAsia="sr-Latn-RS"/>
        </w:rPr>
        <w:lastRenderedPageBreak/>
        <w:t>Рачунање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статистике</w:t>
      </w:r>
      <w:bookmarkEnd w:id="24"/>
      <w:proofErr w:type="spellEnd"/>
    </w:p>
    <w:p w14:paraId="7E32FE53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анализу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чува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историја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генерацијама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бележе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>:</w:t>
      </w:r>
    </w:p>
    <w:p w14:paraId="0553C3EC" w14:textId="77777777" w:rsidR="00231498" w:rsidRPr="003B7142" w:rsidRDefault="00231498" w:rsidP="003B7142">
      <w:pPr>
        <w:pStyle w:val="ListParagraph"/>
        <w:numPr>
          <w:ilvl w:val="0"/>
          <w:numId w:val="39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редни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број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генерације</w:t>
      </w:r>
      <w:proofErr w:type="spellEnd"/>
      <w:r w:rsidRPr="003B7142">
        <w:rPr>
          <w:lang w:val="sr-Latn-RS" w:eastAsia="sr-Latn-RS"/>
        </w:rPr>
        <w:t>,</w:t>
      </w:r>
    </w:p>
    <w:p w14:paraId="798FDB52" w14:textId="77777777" w:rsidR="00231498" w:rsidRPr="003B7142" w:rsidRDefault="00231498" w:rsidP="003B7142">
      <w:pPr>
        <w:pStyle w:val="ListParagraph"/>
        <w:numPr>
          <w:ilvl w:val="0"/>
          <w:numId w:val="39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најбоља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дужина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туре</w:t>
      </w:r>
      <w:proofErr w:type="spellEnd"/>
      <w:r w:rsidRPr="003B7142">
        <w:rPr>
          <w:lang w:val="sr-Latn-RS" w:eastAsia="sr-Latn-RS"/>
        </w:rPr>
        <w:t>,</w:t>
      </w:r>
    </w:p>
    <w:p w14:paraId="1EDDC789" w14:textId="77777777" w:rsidR="00231498" w:rsidRPr="003B7142" w:rsidRDefault="00231498" w:rsidP="003B7142">
      <w:pPr>
        <w:pStyle w:val="ListParagraph"/>
        <w:numPr>
          <w:ilvl w:val="0"/>
          <w:numId w:val="39"/>
        </w:numPr>
        <w:rPr>
          <w:lang w:val="sr-Latn-RS" w:eastAsia="sr-Latn-RS"/>
        </w:rPr>
      </w:pPr>
      <w:proofErr w:type="spellStart"/>
      <w:r w:rsidRPr="003B7142">
        <w:rPr>
          <w:lang w:val="sr-Latn-RS" w:eastAsia="sr-Latn-RS"/>
        </w:rPr>
        <w:t>просечна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дужина</w:t>
      </w:r>
      <w:proofErr w:type="spellEnd"/>
      <w:r w:rsidRPr="003B7142">
        <w:rPr>
          <w:lang w:val="sr-Latn-RS" w:eastAsia="sr-Latn-RS"/>
        </w:rPr>
        <w:t xml:space="preserve"> </w:t>
      </w:r>
      <w:proofErr w:type="spellStart"/>
      <w:r w:rsidRPr="003B7142">
        <w:rPr>
          <w:lang w:val="sr-Latn-RS" w:eastAsia="sr-Latn-RS"/>
        </w:rPr>
        <w:t>популације</w:t>
      </w:r>
      <w:proofErr w:type="spellEnd"/>
      <w:r w:rsidRPr="003B7142">
        <w:rPr>
          <w:lang w:val="sr-Latn-RS" w:eastAsia="sr-Latn-RS"/>
        </w:rPr>
        <w:t>.</w:t>
      </w:r>
    </w:p>
    <w:p w14:paraId="3D3C983B" w14:textId="77777777" w:rsidR="00231498" w:rsidRPr="006A78AD" w:rsidRDefault="00231498" w:rsidP="00231498">
      <w:pPr>
        <w:rPr>
          <w:lang w:val="sr-Cyrl-RS" w:eastAsia="sr-Latn-RS"/>
        </w:rPr>
      </w:pPr>
      <w:proofErr w:type="spellStart"/>
      <w:r w:rsidRPr="00231498">
        <w:rPr>
          <w:lang w:val="sr-Latn-RS" w:eastAsia="sr-Latn-RS"/>
        </w:rPr>
        <w:t>Просечна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дужина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серијској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рачуна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обичном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петљом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док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tbb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::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parallel_reduce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Овај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облик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паралелизације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омогућава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нит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израчуна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локалну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суму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након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чега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локалне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суме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спајају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коначан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резултат</w:t>
      </w:r>
      <w:proofErr w:type="spellEnd"/>
      <w:r w:rsidRPr="00231498">
        <w:rPr>
          <w:lang w:val="sr-Latn-RS" w:eastAsia="sr-Latn-RS"/>
        </w:rPr>
        <w:t>.</w:t>
      </w:r>
    </w:p>
    <w:p w14:paraId="58A8D185" w14:textId="6B5AE70F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5" w:name="_Toc232321918"/>
      <w:r w:rsidRPr="00231498">
        <w:rPr>
          <w:lang w:val="sr-Latn-RS" w:eastAsia="sr-Latn-RS"/>
        </w:rPr>
        <w:t>Island model</w:t>
      </w:r>
      <w:bookmarkEnd w:id="25"/>
    </w:p>
    <w:p w14:paraId="5F7ABD19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lang w:val="sr-Latn-RS" w:eastAsia="sr-Latn-RS"/>
        </w:rPr>
        <w:t xml:space="preserve">Island model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имплементиран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као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посебна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варијанта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Уместо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више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односно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>.</w:t>
      </w:r>
    </w:p>
    <w:p w14:paraId="02B54380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Свако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има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своју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популацију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еволуира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независно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осталих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Након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одређеног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броја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врши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миграција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Најбоље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пребацују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следеће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острво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прстенастој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топологији</w:t>
      </w:r>
      <w:proofErr w:type="spellEnd"/>
      <w:r w:rsidRPr="00231498">
        <w:rPr>
          <w:lang w:val="sr-Latn-RS" w:eastAsia="sr-Latn-RS"/>
        </w:rPr>
        <w:t>.</w:t>
      </w:r>
    </w:p>
    <w:p w14:paraId="7EEB29B0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Миграција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врши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што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најбоље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изворног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замењују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најлошије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јединке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циљном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острву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Након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миграције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популација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поново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сортира</w:t>
      </w:r>
      <w:proofErr w:type="spellEnd"/>
      <w:r w:rsidRPr="00231498">
        <w:rPr>
          <w:lang w:val="sr-Latn-RS" w:eastAsia="sr-Latn-RS"/>
        </w:rPr>
        <w:t>.</w:t>
      </w:r>
    </w:p>
    <w:p w14:paraId="1EAB3AE1" w14:textId="77777777" w:rsidR="00231498" w:rsidRPr="006A78AD" w:rsidRDefault="00231498" w:rsidP="00231498">
      <w:pPr>
        <w:rPr>
          <w:lang w:val="sr-Cyrl-RS" w:eastAsia="sr-Latn-RS"/>
        </w:rPr>
      </w:pPr>
      <w:r w:rsidRPr="00231498">
        <w:rPr>
          <w:lang w:val="sr-Latn-RS" w:eastAsia="sr-Latn-RS"/>
        </w:rPr>
        <w:t xml:space="preserve">У </w:t>
      </w:r>
      <w:proofErr w:type="spellStart"/>
      <w:r w:rsidRPr="00231498">
        <w:rPr>
          <w:lang w:val="sr-Latn-RS" w:eastAsia="sr-Latn-RS"/>
        </w:rPr>
        <w:t>коначној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island</w:t>
      </w:r>
      <w:proofErr w:type="spellEnd"/>
      <w:r w:rsidRPr="00231498">
        <w:rPr>
          <w:lang w:val="sr-Latn-RS" w:eastAsia="sr-Latn-RS"/>
        </w:rPr>
        <w:t xml:space="preserve"> model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два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нивоа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паралелизма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Први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ниво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паралелизам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између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док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други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ниво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представља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паралелизација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унутар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: </w:t>
      </w:r>
      <w:proofErr w:type="spellStart"/>
      <w:r w:rsidRPr="00231498">
        <w:rPr>
          <w:lang w:val="sr-Latn-RS" w:eastAsia="sr-Latn-RS"/>
        </w:rPr>
        <w:t>генерисање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потомака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евалуација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сортирање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рачунање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статистике</w:t>
      </w:r>
      <w:proofErr w:type="spellEnd"/>
      <w:r w:rsidRPr="00231498">
        <w:rPr>
          <w:lang w:val="sr-Latn-RS" w:eastAsia="sr-Latn-RS"/>
        </w:rPr>
        <w:t>.</w:t>
      </w:r>
    </w:p>
    <w:p w14:paraId="29FE908C" w14:textId="6523A617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6" w:name="_Toc232321919"/>
      <w:proofErr w:type="spellStart"/>
      <w:r w:rsidRPr="00231498">
        <w:rPr>
          <w:lang w:val="sr-Latn-RS" w:eastAsia="sr-Latn-RS"/>
        </w:rPr>
        <w:t>Мерење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времена</w:t>
      </w:r>
      <w:proofErr w:type="spellEnd"/>
      <w:r w:rsidRPr="00231498">
        <w:rPr>
          <w:lang w:val="sr-Latn-RS" w:eastAsia="sr-Latn-RS"/>
        </w:rPr>
        <w:t xml:space="preserve"> 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ExecutionResult</w:t>
      </w:r>
      <w:proofErr w:type="spellEnd"/>
      <w:r w:rsidRPr="00231498">
        <w:rPr>
          <w:lang w:val="sr-Latn-RS" w:eastAsia="sr-Latn-RS"/>
        </w:rPr>
        <w:t>)</w:t>
      </w:r>
      <w:bookmarkEnd w:id="26"/>
    </w:p>
    <w:p w14:paraId="25FC174A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ExecutionResult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служи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мерење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времена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извршавања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>.</w:t>
      </w:r>
    </w:p>
    <w:p w14:paraId="53162FD9" w14:textId="77777777" w:rsidR="00231498" w:rsidRPr="00231498" w:rsidRDefault="00231498" w:rsidP="00231498">
      <w:pPr>
        <w:rPr>
          <w:rFonts w:ascii="Courier New" w:hAnsi="Courier New" w:cs="Courier New"/>
          <w:sz w:val="20"/>
          <w:lang w:val="sr-Latn-RS" w:eastAsia="sr-Latn-RS"/>
        </w:rPr>
      </w:pP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ExecutionResult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runSolver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GeneticAlgorithm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&amp;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algorithm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,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bool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parallel</w:t>
      </w:r>
      <w:proofErr w:type="spellEnd"/>
      <w:r w:rsidRPr="00231498">
        <w:rPr>
          <w:rFonts w:ascii="Courier New" w:hAnsi="Courier New" w:cs="Courier New"/>
          <w:sz w:val="20"/>
          <w:lang w:val="sr-Latn-RS" w:eastAsia="sr-Latn-RS"/>
        </w:rPr>
        <w:t>);</w:t>
      </w:r>
    </w:p>
    <w:p w14:paraId="153679FE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lang w:val="sr-Latn-RS" w:eastAsia="sr-Latn-RS"/>
        </w:rPr>
        <w:t xml:space="preserve">У </w:t>
      </w:r>
      <w:proofErr w:type="spellStart"/>
      <w:r w:rsidRPr="00231498">
        <w:rPr>
          <w:lang w:val="sr-Latn-RS" w:eastAsia="sr-Latn-RS"/>
        </w:rPr>
        <w:t>стандардном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режиму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мери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време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извршавања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самог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алгоритма</w:t>
      </w:r>
      <w:proofErr w:type="spellEnd"/>
      <w:r w:rsidRPr="00231498">
        <w:rPr>
          <w:lang w:val="sr-Latn-RS" w:eastAsia="sr-Latn-RS"/>
        </w:rPr>
        <w:t xml:space="preserve">. У </w:t>
      </w:r>
      <w:proofErr w:type="spellStart"/>
      <w:r w:rsidRPr="00231498">
        <w:rPr>
          <w:lang w:val="sr-Latn-RS" w:eastAsia="sr-Latn-RS"/>
        </w:rPr>
        <w:t>benchmark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режиму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користи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посебна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функција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која</w:t>
      </w:r>
      <w:proofErr w:type="spellEnd"/>
      <w:r w:rsidRPr="00231498">
        <w:rPr>
          <w:lang w:val="sr-Latn-RS" w:eastAsia="sr-Latn-RS"/>
        </w:rPr>
        <w:t xml:space="preserve"> у </w:t>
      </w:r>
      <w:proofErr w:type="spellStart"/>
      <w:r w:rsidRPr="00231498">
        <w:rPr>
          <w:lang w:val="sr-Latn-RS" w:eastAsia="sr-Latn-RS"/>
        </w:rPr>
        <w:t>мерење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укључује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припрему</w:t>
      </w:r>
      <w:proofErr w:type="spellEnd"/>
      <w:r w:rsidRPr="00231498">
        <w:rPr>
          <w:lang w:val="sr-Latn-RS" w:eastAsia="sr-Latn-RS"/>
        </w:rPr>
        <w:t xml:space="preserve"> TSP </w:t>
      </w:r>
      <w:proofErr w:type="spellStart"/>
      <w:r w:rsidRPr="00231498">
        <w:rPr>
          <w:lang w:val="sr-Latn-RS" w:eastAsia="sr-Latn-RS"/>
        </w:rPr>
        <w:t>инстанце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односно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учитавање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података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изградњу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матрице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удаљености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начин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benchmark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реалније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пореди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серијску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паралелну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верзију</w:t>
      </w:r>
      <w:proofErr w:type="spellEnd"/>
      <w:r w:rsidRPr="00231498">
        <w:rPr>
          <w:lang w:val="sr-Latn-RS" w:eastAsia="sr-Latn-RS"/>
        </w:rPr>
        <w:t>.</w:t>
      </w:r>
    </w:p>
    <w:p w14:paraId="65F2B6CD" w14:textId="038E6646" w:rsidR="00231498" w:rsidRPr="00231498" w:rsidRDefault="00231498" w:rsidP="00231498">
      <w:pPr>
        <w:pStyle w:val="Heading2"/>
        <w:rPr>
          <w:lang w:val="sr-Latn-RS" w:eastAsia="sr-Latn-RS"/>
        </w:rPr>
      </w:pPr>
      <w:bookmarkStart w:id="27" w:name="_Toc232321920"/>
      <w:proofErr w:type="spellStart"/>
      <w:r w:rsidRPr="00231498">
        <w:rPr>
          <w:lang w:val="sr-Latn-RS" w:eastAsia="sr-Latn-RS"/>
        </w:rPr>
        <w:t>Упис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резултата</w:t>
      </w:r>
      <w:proofErr w:type="spellEnd"/>
      <w:r w:rsidRPr="00231498">
        <w:rPr>
          <w:lang w:val="sr-Latn-RS" w:eastAsia="sr-Latn-RS"/>
        </w:rPr>
        <w:t xml:space="preserve"> (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ResultWriter</w:t>
      </w:r>
      <w:proofErr w:type="spellEnd"/>
      <w:r w:rsidRPr="00231498">
        <w:rPr>
          <w:lang w:val="sr-Latn-RS" w:eastAsia="sr-Latn-RS"/>
        </w:rPr>
        <w:t>)</w:t>
      </w:r>
      <w:bookmarkEnd w:id="27"/>
    </w:p>
    <w:p w14:paraId="2B5BB2C9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Модул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rFonts w:ascii="Courier New" w:hAnsi="Courier New" w:cs="Courier New"/>
          <w:sz w:val="20"/>
          <w:lang w:val="sr-Latn-RS" w:eastAsia="sr-Latn-RS"/>
        </w:rPr>
        <w:t>ResultWriter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задужен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приказ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упис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резултата</w:t>
      </w:r>
      <w:proofErr w:type="spellEnd"/>
      <w:r w:rsidRPr="00231498">
        <w:rPr>
          <w:lang w:val="sr-Latn-RS" w:eastAsia="sr-Latn-RS"/>
        </w:rPr>
        <w:t xml:space="preserve">. </w:t>
      </w:r>
      <w:proofErr w:type="spellStart"/>
      <w:r w:rsidRPr="00231498">
        <w:rPr>
          <w:lang w:val="sr-Latn-RS" w:eastAsia="sr-Latn-RS"/>
        </w:rPr>
        <w:t>Најбоља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рута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конвертује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индекса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 у ID-</w:t>
      </w:r>
      <w:proofErr w:type="spellStart"/>
      <w:r w:rsidRPr="00231498">
        <w:rPr>
          <w:lang w:val="sr-Latn-RS" w:eastAsia="sr-Latn-RS"/>
        </w:rPr>
        <w:t>јеве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градова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након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чега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може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ротирати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почиње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од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задатог</w:t>
      </w:r>
      <w:proofErr w:type="spellEnd"/>
      <w:r w:rsidRPr="00231498">
        <w:rPr>
          <w:lang w:val="sr-Latn-RS" w:eastAsia="sr-Latn-RS"/>
        </w:rPr>
        <w:t xml:space="preserve"> ID-</w:t>
      </w:r>
      <w:proofErr w:type="spellStart"/>
      <w:r w:rsidRPr="00231498">
        <w:rPr>
          <w:lang w:val="sr-Latn-RS" w:eastAsia="sr-Latn-RS"/>
        </w:rPr>
        <w:t>ја</w:t>
      </w:r>
      <w:proofErr w:type="spellEnd"/>
      <w:r w:rsidRPr="00231498">
        <w:rPr>
          <w:lang w:val="sr-Latn-RS" w:eastAsia="sr-Latn-RS"/>
        </w:rPr>
        <w:t>.</w:t>
      </w:r>
    </w:p>
    <w:p w14:paraId="77E69A77" w14:textId="77777777" w:rsidR="00231498" w:rsidRPr="00231498" w:rsidRDefault="00231498" w:rsidP="00231498">
      <w:pPr>
        <w:rPr>
          <w:lang w:val="sr-Latn-RS" w:eastAsia="sr-Latn-RS"/>
        </w:rPr>
      </w:pPr>
      <w:proofErr w:type="spellStart"/>
      <w:r w:rsidRPr="00231498">
        <w:rPr>
          <w:lang w:val="sr-Latn-RS" w:eastAsia="sr-Latn-RS"/>
        </w:rPr>
        <w:t>Програм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генерише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следеће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излазне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датотеке</w:t>
      </w:r>
      <w:proofErr w:type="spellEnd"/>
      <w:r w:rsidRPr="00231498">
        <w:rPr>
          <w:lang w:val="sr-Latn-RS" w:eastAsia="sr-Latn-RS"/>
        </w:rPr>
        <w:t>:</w:t>
      </w:r>
    </w:p>
    <w:p w14:paraId="64C0B214" w14:textId="7AEB7913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lastRenderedPageBreak/>
        <w:t>best_route.txt</w:t>
      </w:r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најбоља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пронађена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тура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њена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дужина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време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извршавања</w:t>
      </w:r>
      <w:proofErr w:type="spellEnd"/>
      <w:r w:rsidRPr="00231498">
        <w:rPr>
          <w:lang w:val="sr-Latn-RS" w:eastAsia="sr-Latn-RS"/>
        </w:rPr>
        <w:t>,</w:t>
      </w:r>
    </w:p>
    <w:p w14:paraId="4F7C8401" w14:textId="77777777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history.csv</w:t>
      </w:r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историја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конвергенције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генерацијама</w:t>
      </w:r>
      <w:proofErr w:type="spellEnd"/>
      <w:r w:rsidRPr="00231498">
        <w:rPr>
          <w:lang w:val="sr-Latn-RS" w:eastAsia="sr-Latn-RS"/>
        </w:rPr>
        <w:t>,</w:t>
      </w:r>
    </w:p>
    <w:p w14:paraId="76E0F2ED" w14:textId="501524E6" w:rsidR="00231498" w:rsidRPr="00231498" w:rsidRDefault="00231498" w:rsidP="00231498">
      <w:pPr>
        <w:rPr>
          <w:lang w:val="sr-Latn-RS" w:eastAsia="sr-Latn-RS"/>
        </w:rPr>
      </w:pPr>
      <w:r w:rsidRPr="00231498">
        <w:rPr>
          <w:rFonts w:ascii="Courier New" w:hAnsi="Courier New" w:cs="Courier New"/>
          <w:sz w:val="20"/>
          <w:lang w:val="sr-Latn-RS" w:eastAsia="sr-Latn-RS"/>
        </w:rPr>
        <w:t>benchmark.csv</w:t>
      </w:r>
      <w:r w:rsidRPr="00231498">
        <w:rPr>
          <w:lang w:val="sr-Latn-RS" w:eastAsia="sr-Latn-RS"/>
        </w:rPr>
        <w:t xml:space="preserve"> - </w:t>
      </w:r>
      <w:proofErr w:type="spellStart"/>
      <w:r w:rsidRPr="00231498">
        <w:rPr>
          <w:lang w:val="sr-Latn-RS" w:eastAsia="sr-Latn-RS"/>
        </w:rPr>
        <w:t>резултати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benchmark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тестова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укључујући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време</w:t>
      </w:r>
      <w:proofErr w:type="spellEnd"/>
      <w:r w:rsidRPr="00231498">
        <w:rPr>
          <w:lang w:val="sr-Latn-RS" w:eastAsia="sr-Latn-RS"/>
        </w:rPr>
        <w:t xml:space="preserve">, </w:t>
      </w:r>
      <w:r w:rsidR="003B7142">
        <w:rPr>
          <w:lang w:val="sr-Cyrl-RS" w:eastAsia="sr-Latn-RS"/>
        </w:rPr>
        <w:t>убрзање</w:t>
      </w:r>
      <w:r w:rsidRPr="00231498">
        <w:rPr>
          <w:lang w:val="sr-Latn-RS" w:eastAsia="sr-Latn-RS"/>
        </w:rPr>
        <w:t xml:space="preserve"> и </w:t>
      </w:r>
      <w:r w:rsidR="003B7142">
        <w:rPr>
          <w:lang w:val="sr-Cyrl-RS" w:eastAsia="sr-Latn-RS"/>
        </w:rPr>
        <w:t>ефикасност</w:t>
      </w:r>
      <w:r w:rsidRPr="00231498">
        <w:rPr>
          <w:lang w:val="sr-Latn-RS" w:eastAsia="sr-Latn-RS"/>
        </w:rPr>
        <w:t>.</w:t>
      </w:r>
    </w:p>
    <w:p w14:paraId="2ED462C3" w14:textId="77777777" w:rsidR="00231498" w:rsidRPr="003B7142" w:rsidRDefault="00231498" w:rsidP="00231498">
      <w:pPr>
        <w:rPr>
          <w:lang w:val="sr-Cyrl-RS" w:eastAsia="sr-Latn-RS"/>
        </w:rPr>
      </w:pPr>
      <w:r w:rsidRPr="00231498">
        <w:rPr>
          <w:lang w:val="sr-Latn-RS" w:eastAsia="sr-Latn-RS"/>
        </w:rPr>
        <w:t xml:space="preserve">У </w:t>
      </w:r>
      <w:proofErr w:type="spellStart"/>
      <w:r w:rsidRPr="00231498">
        <w:rPr>
          <w:lang w:val="sr-Latn-RS" w:eastAsia="sr-Latn-RS"/>
        </w:rPr>
        <w:t>benchmark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датотеци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за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свако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покретање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чувају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параметри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експеримента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нити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острва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број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генерација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најбоља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дужина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време</w:t>
      </w:r>
      <w:proofErr w:type="spellEnd"/>
      <w:r w:rsidRPr="00231498">
        <w:rPr>
          <w:lang w:val="sr-Latn-RS" w:eastAsia="sr-Latn-RS"/>
        </w:rPr>
        <w:t xml:space="preserve"> </w:t>
      </w:r>
      <w:proofErr w:type="spellStart"/>
      <w:r w:rsidRPr="00231498">
        <w:rPr>
          <w:lang w:val="sr-Latn-RS" w:eastAsia="sr-Latn-RS"/>
        </w:rPr>
        <w:t>извршавања</w:t>
      </w:r>
      <w:proofErr w:type="spellEnd"/>
      <w:r w:rsidRPr="00231498">
        <w:rPr>
          <w:lang w:val="sr-Latn-RS" w:eastAsia="sr-Latn-RS"/>
        </w:rPr>
        <w:t xml:space="preserve">, </w:t>
      </w:r>
      <w:proofErr w:type="spellStart"/>
      <w:r w:rsidRPr="00231498">
        <w:rPr>
          <w:lang w:val="sr-Latn-RS" w:eastAsia="sr-Latn-RS"/>
        </w:rPr>
        <w:t>убрзање</w:t>
      </w:r>
      <w:proofErr w:type="spellEnd"/>
      <w:r w:rsidRPr="00231498">
        <w:rPr>
          <w:lang w:val="sr-Latn-RS" w:eastAsia="sr-Latn-RS"/>
        </w:rPr>
        <w:t xml:space="preserve"> и </w:t>
      </w:r>
      <w:proofErr w:type="spellStart"/>
      <w:r w:rsidRPr="00231498">
        <w:rPr>
          <w:lang w:val="sr-Latn-RS" w:eastAsia="sr-Latn-RS"/>
        </w:rPr>
        <w:t>ефикасност</w:t>
      </w:r>
      <w:proofErr w:type="spellEnd"/>
      <w:r w:rsidRPr="00231498">
        <w:rPr>
          <w:lang w:val="sr-Latn-RS" w:eastAsia="sr-Latn-RS"/>
        </w:rPr>
        <w:t>.</w:t>
      </w:r>
    </w:p>
    <w:p w14:paraId="6EBAA1A7" w14:textId="266BCD06" w:rsidR="009D1B34" w:rsidRDefault="009D1B34" w:rsidP="00231498">
      <w:pPr>
        <w:rPr>
          <w:lang w:val="sr-Latn-RS" w:eastAsia="sr-Latn-RS"/>
        </w:rPr>
      </w:pPr>
    </w:p>
    <w:p w14:paraId="548662D2" w14:textId="320AB869" w:rsidR="00CA1572" w:rsidRPr="003B7142" w:rsidRDefault="00837070" w:rsidP="003B7142">
      <w:pPr>
        <w:keepNext/>
        <w:ind w:firstLine="0"/>
        <w:rPr>
          <w:lang w:val="sr-Cyrl-RS"/>
        </w:rPr>
      </w:pPr>
      <w:r>
        <w:rPr>
          <w:noProof/>
          <w:lang w:val="sr-Latn-RS" w:eastAsia="sr-Latn-RS"/>
        </w:rPr>
        <w:drawing>
          <wp:anchor distT="0" distB="0" distL="114300" distR="114300" simplePos="0" relativeHeight="251659264" behindDoc="0" locked="0" layoutInCell="1" allowOverlap="1" wp14:anchorId="003E037F" wp14:editId="4A684903">
            <wp:simplePos x="1436914" y="2579914"/>
            <wp:positionH relativeFrom="margin">
              <wp:align>left</wp:align>
            </wp:positionH>
            <wp:positionV relativeFrom="margin">
              <wp:align>center</wp:align>
            </wp:positionV>
            <wp:extent cx="6792595" cy="5236029"/>
            <wp:effectExtent l="0" t="0" r="0" b="22225"/>
            <wp:wrapSquare wrapText="bothSides"/>
            <wp:docPr id="2137809227" name="Diagram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anchor>
        </w:drawing>
      </w:r>
    </w:p>
    <w:p w14:paraId="6D649F85" w14:textId="10A52DEF" w:rsidR="006A78AD" w:rsidRPr="006A78AD" w:rsidRDefault="003B7142" w:rsidP="003B7142">
      <w:pPr>
        <w:ind w:firstLine="0"/>
        <w:rPr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206DC9" wp14:editId="58A73AB7">
                <wp:simplePos x="0" y="0"/>
                <wp:positionH relativeFrom="page">
                  <wp:align>right</wp:align>
                </wp:positionH>
                <wp:positionV relativeFrom="paragraph">
                  <wp:posOffset>191135</wp:posOffset>
                </wp:positionV>
                <wp:extent cx="6792595" cy="1277620"/>
                <wp:effectExtent l="0" t="0" r="8255" b="0"/>
                <wp:wrapSquare wrapText="bothSides"/>
                <wp:docPr id="365462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2595" cy="12776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7996A9" w14:textId="77777777" w:rsidR="00D13FCE" w:rsidRPr="003B7142" w:rsidRDefault="00D13FCE" w:rsidP="003B7142">
                            <w:pPr>
                              <w:pStyle w:val="Caption"/>
                              <w:jc w:val="both"/>
                              <w:rPr>
                                <w:i/>
                                <w:iCs/>
                                <w:lang w:val="sr-Cyrl-RS"/>
                              </w:rPr>
                            </w:pPr>
                          </w:p>
                          <w:p w14:paraId="224B6A85" w14:textId="6FAC2093" w:rsidR="00D13FCE" w:rsidRPr="00D13FCE" w:rsidRDefault="00D13FCE" w:rsidP="00D13FCE">
                            <w:pPr>
                              <w:pStyle w:val="Caption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proofErr w:type="spellStart"/>
                            <w:r w:rsidRPr="000603A8">
                              <w:rPr>
                                <w:i/>
                                <w:iCs/>
                              </w:rPr>
                              <w:t>Слика</w:t>
                            </w:r>
                            <w:proofErr w:type="spellEnd"/>
                            <w:r w:rsidRPr="000603A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</w:rPr>
                              <w:t>1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i/>
                                <w:iCs/>
                                <w:lang w:val="sr-Cyrl-RS"/>
                              </w:rPr>
                              <w:t xml:space="preserve"> Архитектура програма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206D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83.65pt;margin-top:15.05pt;width:534.85pt;height:100.6pt;z-index:25166336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" stroked="f">
                <v:textbox inset="0,0,0,0">
                  <w:txbxContent>
                    <w:p w14:paraId="367996A9" w14:textId="77777777" w:rsidR="00D13FCE" w:rsidRPr="003B7142" w:rsidRDefault="00D13FCE" w:rsidP="003B7142">
                      <w:pPr>
                        <w:pStyle w:val="Caption"/>
                        <w:jc w:val="both"/>
                        <w:rPr>
                          <w:i/>
                          <w:iCs/>
                          <w:lang w:val="sr-Cyrl-RS"/>
                        </w:rPr>
                      </w:pPr>
                    </w:p>
                    <w:p w14:paraId="224B6A85" w14:textId="6FAC2093" w:rsidR="00D13FCE" w:rsidRPr="00D13FCE" w:rsidRDefault="00D13FCE" w:rsidP="00D13FCE">
                      <w:pPr>
                        <w:pStyle w:val="Caption"/>
                        <w:rPr>
                          <w:i/>
                          <w:iCs/>
                          <w:lang w:val="en-US"/>
                        </w:rPr>
                      </w:pPr>
                      <w:proofErr w:type="spellStart"/>
                      <w:r w:rsidRPr="000603A8">
                        <w:rPr>
                          <w:i/>
                          <w:iCs/>
                        </w:rPr>
                        <w:t>Слика</w:t>
                      </w:r>
                      <w:proofErr w:type="spellEnd"/>
                      <w:r w:rsidRPr="000603A8">
                        <w:rPr>
                          <w:i/>
                          <w:iCs/>
                        </w:rPr>
                        <w:t xml:space="preserve"> </w:t>
                      </w:r>
                      <w:r>
                        <w:rPr>
                          <w:i/>
                          <w:iCs/>
                        </w:rPr>
                        <w:t>1</w:t>
                      </w:r>
                      <w:r>
                        <w:rPr>
                          <w:i/>
                          <w:iCs/>
                          <w:lang w:val="en-US"/>
                        </w:rPr>
                        <w:t>:</w:t>
                      </w:r>
                      <w:r>
                        <w:rPr>
                          <w:i/>
                          <w:iCs/>
                          <w:lang w:val="sr-Cyrl-RS"/>
                        </w:rPr>
                        <w:t xml:space="preserve"> Архитектура програма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9392776" w14:textId="21FD6F41" w:rsidR="000603A8" w:rsidRPr="000603A8" w:rsidRDefault="00D13FCE" w:rsidP="000603A8">
      <w:pPr>
        <w:rPr>
          <w:lang w:val="sr-Cyrl-R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A1D267" wp14:editId="14AB5608">
                <wp:simplePos x="0" y="0"/>
                <wp:positionH relativeFrom="column">
                  <wp:posOffset>16510</wp:posOffset>
                </wp:positionH>
                <wp:positionV relativeFrom="paragraph">
                  <wp:posOffset>6196330</wp:posOffset>
                </wp:positionV>
                <wp:extent cx="5137785" cy="635"/>
                <wp:effectExtent l="0" t="0" r="0" b="0"/>
                <wp:wrapSquare wrapText="bothSides"/>
                <wp:docPr id="18484864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0FEF36" w14:textId="77777777" w:rsidR="00D13FCE" w:rsidRDefault="00D13FCE" w:rsidP="00D13FCE">
                            <w:pPr>
                              <w:pStyle w:val="Caption"/>
                              <w:rPr>
                                <w:i/>
                                <w:iCs/>
                              </w:rPr>
                            </w:pPr>
                          </w:p>
                          <w:p w14:paraId="7DFCCF4F" w14:textId="4C508F9C" w:rsidR="00D13FCE" w:rsidRPr="00D13FCE" w:rsidRDefault="00D13FCE" w:rsidP="00D13FCE">
                            <w:pPr>
                              <w:pStyle w:val="Caption"/>
                              <w:rPr>
                                <w:i/>
                                <w:iCs/>
                                <w:noProof/>
                                <w:lang w:val="sr-Cyrl-RS"/>
                              </w:rPr>
                            </w:pPr>
                            <w:proofErr w:type="spellStart"/>
                            <w:r w:rsidRPr="00D13FCE">
                              <w:rPr>
                                <w:i/>
                                <w:iCs/>
                              </w:rPr>
                              <w:t>Слика</w:t>
                            </w:r>
                            <w:proofErr w:type="spellEnd"/>
                            <w:r w:rsidRPr="00D13FCE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</w:rPr>
                              <w:t>2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i/>
                                <w:iCs/>
                                <w:lang w:val="sr-Cyrl-RS"/>
                              </w:rPr>
                              <w:t xml:space="preserve"> Ток генетског алгоритма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1D267" id="_x0000_s1027" type="#_x0000_t202" style="position:absolute;left:0;text-align:left;margin-left:1.3pt;margin-top:487.9pt;width:404.5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" stroked="f">
                <v:textbox style="mso-fit-shape-to-text:t" inset="0,0,0,0">
                  <w:txbxContent>
                    <w:p w14:paraId="090FEF36" w14:textId="77777777" w:rsidR="00D13FCE" w:rsidRDefault="00D13FCE" w:rsidP="00D13FCE">
                      <w:pPr>
                        <w:pStyle w:val="Caption"/>
                        <w:rPr>
                          <w:i/>
                          <w:iCs/>
                        </w:rPr>
                      </w:pPr>
                    </w:p>
                    <w:p w14:paraId="7DFCCF4F" w14:textId="4C508F9C" w:rsidR="00D13FCE" w:rsidRPr="00D13FCE" w:rsidRDefault="00D13FCE" w:rsidP="00D13FCE">
                      <w:pPr>
                        <w:pStyle w:val="Caption"/>
                        <w:rPr>
                          <w:i/>
                          <w:iCs/>
                          <w:noProof/>
                          <w:lang w:val="sr-Cyrl-RS"/>
                        </w:rPr>
                      </w:pPr>
                      <w:proofErr w:type="spellStart"/>
                      <w:r w:rsidRPr="00D13FCE">
                        <w:rPr>
                          <w:i/>
                          <w:iCs/>
                        </w:rPr>
                        <w:t>Слика</w:t>
                      </w:r>
                      <w:proofErr w:type="spellEnd"/>
                      <w:r w:rsidRPr="00D13FCE">
                        <w:rPr>
                          <w:i/>
                          <w:iCs/>
                        </w:rPr>
                        <w:t xml:space="preserve"> </w:t>
                      </w:r>
                      <w:r>
                        <w:rPr>
                          <w:i/>
                          <w:iCs/>
                        </w:rPr>
                        <w:t>2</w:t>
                      </w:r>
                      <w:r>
                        <w:rPr>
                          <w:i/>
                          <w:iCs/>
                          <w:lang w:val="en-US"/>
                        </w:rPr>
                        <w:t>:</w:t>
                      </w:r>
                      <w:r>
                        <w:rPr>
                          <w:i/>
                          <w:iCs/>
                          <w:lang w:val="sr-Cyrl-RS"/>
                        </w:rPr>
                        <w:t xml:space="preserve"> Ток генетског алгоритма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03A8">
        <w:rPr>
          <w:noProof/>
          <w:lang w:val="sr-Cyrl-RS"/>
        </w:rPr>
        <w:drawing>
          <wp:anchor distT="0" distB="0" distL="114300" distR="114300" simplePos="0" relativeHeight="251658240" behindDoc="0" locked="0" layoutInCell="1" allowOverlap="1" wp14:anchorId="65635F69" wp14:editId="387CD852">
            <wp:simplePos x="0" y="0"/>
            <wp:positionH relativeFrom="margin">
              <wp:posOffset>16510</wp:posOffset>
            </wp:positionH>
            <wp:positionV relativeFrom="margin">
              <wp:align>top</wp:align>
            </wp:positionV>
            <wp:extent cx="5137785" cy="6139180"/>
            <wp:effectExtent l="0" t="0" r="0" b="13970"/>
            <wp:wrapSquare wrapText="bothSides"/>
            <wp:docPr id="200922213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EE534" w14:textId="77777777" w:rsidR="0021353B" w:rsidRDefault="0021353B" w:rsidP="000654A5">
      <w:pPr>
        <w:pStyle w:val="Heading1"/>
        <w:rPr>
          <w:lang w:val="sl-SI"/>
        </w:rPr>
      </w:pPr>
      <w:bookmarkStart w:id="28" w:name="_Toc232321921"/>
      <w:proofErr w:type="spellStart"/>
      <w:r>
        <w:lastRenderedPageBreak/>
        <w:t>Тестирање</w:t>
      </w:r>
      <w:bookmarkEnd w:id="28"/>
      <w:proofErr w:type="spellEnd"/>
    </w:p>
    <w:p w14:paraId="643B4FBF" w14:textId="77777777" w:rsidR="0021353B" w:rsidRDefault="0021353B" w:rsidP="00F5668C"/>
    <w:p w14:paraId="2BCB5633" w14:textId="3644362E" w:rsidR="00F5668C" w:rsidRPr="00F5668C" w:rsidRDefault="00F5668C" w:rsidP="00F5668C">
      <w:pPr>
        <w:pStyle w:val="Heading2"/>
        <w:rPr>
          <w:lang w:val="sr-Latn-RS" w:eastAsia="sr-Latn-CS"/>
        </w:rPr>
      </w:pPr>
      <w:bookmarkStart w:id="29" w:name="_Toc232321922"/>
      <w:proofErr w:type="spellStart"/>
      <w:r w:rsidRPr="00F5668C">
        <w:rPr>
          <w:lang w:val="sr-Latn-RS" w:eastAsia="sr-Latn-CS"/>
        </w:rPr>
        <w:t>Циљ</w:t>
      </w:r>
      <w:proofErr w:type="spellEnd"/>
      <w:r w:rsidRPr="00F5668C">
        <w:rPr>
          <w:lang w:val="sr-Latn-RS" w:eastAsia="sr-Latn-CS"/>
        </w:rPr>
        <w:t xml:space="preserve"> </w:t>
      </w:r>
      <w:proofErr w:type="spellStart"/>
      <w:r w:rsidRPr="00F5668C">
        <w:rPr>
          <w:lang w:val="sr-Latn-RS" w:eastAsia="sr-Latn-CS"/>
        </w:rPr>
        <w:t>тестирања</w:t>
      </w:r>
      <w:bookmarkEnd w:id="29"/>
      <w:proofErr w:type="spellEnd"/>
    </w:p>
    <w:p w14:paraId="699D1888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Циљ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тестирања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провери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исправност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имплементације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генетског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алгоритма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исправност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серијске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паралелне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као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понашање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програма</w:t>
      </w:r>
      <w:proofErr w:type="spellEnd"/>
      <w:r w:rsidRPr="00DD29CF">
        <w:rPr>
          <w:lang w:val="sr-Latn-RS" w:eastAsia="sr-Latn-CS"/>
        </w:rPr>
        <w:t xml:space="preserve"> у </w:t>
      </w:r>
      <w:proofErr w:type="spellStart"/>
      <w:r w:rsidRPr="00DD29CF">
        <w:rPr>
          <w:lang w:val="sr-Latn-RS" w:eastAsia="sr-Latn-CS"/>
        </w:rPr>
        <w:t>benchmark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режиму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Поред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функционалне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исправности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обухвата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мерење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перформанси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односно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анализу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времена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извршавања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убрзања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ефикасности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паралелизације</w:t>
      </w:r>
      <w:proofErr w:type="spellEnd"/>
      <w:r w:rsidRPr="00DD29CF">
        <w:rPr>
          <w:lang w:val="sr-Latn-RS" w:eastAsia="sr-Latn-CS"/>
        </w:rPr>
        <w:t>.</w:t>
      </w:r>
    </w:p>
    <w:p w14:paraId="4AC315F0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подељено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неколико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целина</w:t>
      </w:r>
      <w:proofErr w:type="spellEnd"/>
      <w:r w:rsidRPr="00DD29CF">
        <w:rPr>
          <w:lang w:val="sr-Latn-RS" w:eastAsia="sr-Latn-CS"/>
        </w:rPr>
        <w:t>:</w:t>
      </w:r>
    </w:p>
    <w:p w14:paraId="392D6DAE" w14:textId="77777777" w:rsidR="00DD29CF" w:rsidRPr="00DD29CF" w:rsidRDefault="00DD29CF" w:rsidP="00DD29CF">
      <w:pPr>
        <w:pStyle w:val="ListParagraph"/>
        <w:numPr>
          <w:ilvl w:val="0"/>
          <w:numId w:val="35"/>
        </w:num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учитавања</w:t>
      </w:r>
      <w:proofErr w:type="spellEnd"/>
      <w:r w:rsidRPr="00DD29CF">
        <w:rPr>
          <w:lang w:val="sr-Latn-RS" w:eastAsia="sr-Latn-CS"/>
        </w:rPr>
        <w:t xml:space="preserve"> TSP </w:t>
      </w:r>
      <w:proofErr w:type="spellStart"/>
      <w:r w:rsidRPr="00DD29CF">
        <w:rPr>
          <w:lang w:val="sr-Latn-RS" w:eastAsia="sr-Latn-CS"/>
        </w:rPr>
        <w:t>инстанце</w:t>
      </w:r>
      <w:proofErr w:type="spellEnd"/>
      <w:r w:rsidRPr="00DD29CF">
        <w:rPr>
          <w:lang w:val="sr-Latn-RS" w:eastAsia="sr-Latn-CS"/>
        </w:rPr>
        <w:t>,</w:t>
      </w:r>
    </w:p>
    <w:p w14:paraId="1ED58FB8" w14:textId="77777777" w:rsidR="00DD29CF" w:rsidRPr="00DD29CF" w:rsidRDefault="00DD29CF" w:rsidP="00DD29CF">
      <w:pPr>
        <w:pStyle w:val="ListParagraph"/>
        <w:numPr>
          <w:ilvl w:val="0"/>
          <w:numId w:val="35"/>
        </w:num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валидности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генерисаних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рута</w:t>
      </w:r>
      <w:proofErr w:type="spellEnd"/>
      <w:r w:rsidRPr="00DD29CF">
        <w:rPr>
          <w:lang w:val="sr-Latn-RS" w:eastAsia="sr-Latn-CS"/>
        </w:rPr>
        <w:t>,</w:t>
      </w:r>
    </w:p>
    <w:p w14:paraId="01F741B7" w14:textId="77777777" w:rsidR="00DD29CF" w:rsidRPr="00DD29CF" w:rsidRDefault="00DD29CF" w:rsidP="00DD29CF">
      <w:pPr>
        <w:pStyle w:val="ListParagraph"/>
        <w:numPr>
          <w:ilvl w:val="0"/>
          <w:numId w:val="35"/>
        </w:num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серијске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алгоритма</w:t>
      </w:r>
      <w:proofErr w:type="spellEnd"/>
      <w:r w:rsidRPr="00DD29CF">
        <w:rPr>
          <w:lang w:val="sr-Latn-RS" w:eastAsia="sr-Latn-CS"/>
        </w:rPr>
        <w:t>,</w:t>
      </w:r>
    </w:p>
    <w:p w14:paraId="05A0C1FB" w14:textId="77777777" w:rsidR="00DD29CF" w:rsidRPr="00DD29CF" w:rsidRDefault="00DD29CF" w:rsidP="00DD29CF">
      <w:pPr>
        <w:pStyle w:val="ListParagraph"/>
        <w:numPr>
          <w:ilvl w:val="0"/>
          <w:numId w:val="35"/>
        </w:num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паралелне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алгоритма</w:t>
      </w:r>
      <w:proofErr w:type="spellEnd"/>
      <w:r w:rsidRPr="00DD29CF">
        <w:rPr>
          <w:lang w:val="sr-Latn-RS" w:eastAsia="sr-Latn-CS"/>
        </w:rPr>
        <w:t>,</w:t>
      </w:r>
    </w:p>
    <w:p w14:paraId="033E6C04" w14:textId="77777777" w:rsidR="00DD29CF" w:rsidRPr="00DD29CF" w:rsidRDefault="00DD29CF" w:rsidP="00DD29CF">
      <w:pPr>
        <w:pStyle w:val="ListParagraph"/>
        <w:numPr>
          <w:ilvl w:val="0"/>
          <w:numId w:val="35"/>
        </w:num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benchmark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режима</w:t>
      </w:r>
      <w:proofErr w:type="spellEnd"/>
      <w:r w:rsidRPr="00DD29CF">
        <w:rPr>
          <w:lang w:val="sr-Latn-RS" w:eastAsia="sr-Latn-CS"/>
        </w:rPr>
        <w:t>,</w:t>
      </w:r>
    </w:p>
    <w:p w14:paraId="0CC297E9" w14:textId="77777777" w:rsidR="00DD29CF" w:rsidRPr="00DD29CF" w:rsidRDefault="00DD29CF" w:rsidP="00DD29CF">
      <w:pPr>
        <w:pStyle w:val="ListParagraph"/>
        <w:numPr>
          <w:ilvl w:val="0"/>
          <w:numId w:val="35"/>
        </w:num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island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модела</w:t>
      </w:r>
      <w:proofErr w:type="spellEnd"/>
      <w:r w:rsidRPr="00DD29CF">
        <w:rPr>
          <w:lang w:val="sr-Latn-RS" w:eastAsia="sr-Latn-CS"/>
        </w:rPr>
        <w:t>,</w:t>
      </w:r>
    </w:p>
    <w:p w14:paraId="204A6E4A" w14:textId="77777777" w:rsidR="00DD29CF" w:rsidRPr="00DD29CF" w:rsidRDefault="00DD29CF" w:rsidP="00DD29CF">
      <w:pPr>
        <w:pStyle w:val="ListParagraph"/>
        <w:numPr>
          <w:ilvl w:val="0"/>
          <w:numId w:val="35"/>
        </w:num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анализа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резултата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за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различит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број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различите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величине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популације</w:t>
      </w:r>
      <w:proofErr w:type="spellEnd"/>
      <w:r w:rsidRPr="00DD29CF">
        <w:rPr>
          <w:lang w:val="sr-Latn-RS" w:eastAsia="sr-Latn-CS"/>
        </w:rPr>
        <w:t>.</w:t>
      </w:r>
    </w:p>
    <w:p w14:paraId="6275C9A1" w14:textId="1E0A382E" w:rsidR="00DD29CF" w:rsidRPr="00DD29CF" w:rsidRDefault="00DD29CF" w:rsidP="00DD29CF">
      <w:pPr>
        <w:pStyle w:val="Heading2"/>
        <w:rPr>
          <w:lang w:val="sr-Latn-RS" w:eastAsia="sr-Latn-CS"/>
        </w:rPr>
      </w:pPr>
      <w:bookmarkStart w:id="30" w:name="_Toc232321923"/>
      <w:proofErr w:type="spellStart"/>
      <w:r w:rsidRPr="00DD29CF">
        <w:rPr>
          <w:lang w:val="sr-Latn-RS" w:eastAsia="sr-Latn-CS"/>
        </w:rPr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учитавања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података</w:t>
      </w:r>
      <w:bookmarkEnd w:id="30"/>
      <w:proofErr w:type="spellEnd"/>
    </w:p>
    <w:p w14:paraId="5BC5131B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Први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корак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тестирања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односи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учитавање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улазне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датотеке</w:t>
      </w:r>
      <w:proofErr w:type="spellEnd"/>
      <w:r w:rsidRPr="00DD29CF">
        <w:rPr>
          <w:lang w:val="sr-Latn-RS" w:eastAsia="sr-Latn-CS"/>
        </w:rPr>
        <w:t xml:space="preserve"> data_tsp.txt. </w:t>
      </w:r>
      <w:proofErr w:type="spellStart"/>
      <w:r w:rsidRPr="00DD29CF">
        <w:rPr>
          <w:lang w:val="sr-Latn-RS" w:eastAsia="sr-Latn-CS"/>
        </w:rPr>
        <w:t>Датотека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садржи</w:t>
      </w:r>
      <w:proofErr w:type="spellEnd"/>
      <w:r w:rsidRPr="00DD29CF">
        <w:rPr>
          <w:lang w:val="sr-Latn-RS" w:eastAsia="sr-Latn-CS"/>
        </w:rPr>
        <w:t xml:space="preserve"> ID </w:t>
      </w:r>
      <w:proofErr w:type="spellStart"/>
      <w:r w:rsidRPr="00DD29CF">
        <w:rPr>
          <w:lang w:val="sr-Latn-RS" w:eastAsia="sr-Latn-CS"/>
        </w:rPr>
        <w:t>града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његове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координате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Програм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треба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успешно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учита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све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градове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формира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матрицу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удаљености</w:t>
      </w:r>
      <w:proofErr w:type="spellEnd"/>
      <w:r w:rsidRPr="00DD29CF">
        <w:rPr>
          <w:lang w:val="sr-Latn-RS" w:eastAsia="sr-Latn-CS"/>
        </w:rPr>
        <w:t>.</w:t>
      </w:r>
    </w:p>
    <w:p w14:paraId="327AE90C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Очекивано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понашање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програм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исправној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датотеци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учита</w:t>
      </w:r>
      <w:proofErr w:type="spellEnd"/>
      <w:r w:rsidRPr="00DD29CF">
        <w:rPr>
          <w:lang w:val="sr-Latn-RS" w:eastAsia="sr-Latn-CS"/>
        </w:rPr>
        <w:t xml:space="preserve"> 52 </w:t>
      </w:r>
      <w:proofErr w:type="spellStart"/>
      <w:r w:rsidRPr="00DD29CF">
        <w:rPr>
          <w:lang w:val="sr-Latn-RS" w:eastAsia="sr-Latn-CS"/>
        </w:rPr>
        <w:t>града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настави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без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грешке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Уколико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датотека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постоји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или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доступна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програм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треба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пријави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грешку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прекине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извршавање</w:t>
      </w:r>
      <w:proofErr w:type="spellEnd"/>
      <w:r w:rsidRPr="00DD29CF">
        <w:rPr>
          <w:lang w:val="sr-Latn-RS" w:eastAsia="sr-Latn-CS"/>
        </w:rPr>
        <w:t>.</w:t>
      </w:r>
    </w:p>
    <w:p w14:paraId="304B3CF7" w14:textId="33B012BC" w:rsidR="00DD29CF" w:rsidRPr="00DD29CF" w:rsidRDefault="00DD29CF" w:rsidP="00DD29CF">
      <w:pPr>
        <w:pStyle w:val="Heading2"/>
        <w:rPr>
          <w:lang w:val="sr-Latn-RS" w:eastAsia="sr-Latn-CS"/>
        </w:rPr>
      </w:pPr>
      <w:bookmarkStart w:id="31" w:name="_Toc232321924"/>
      <w:proofErr w:type="spellStart"/>
      <w:r w:rsidRPr="00DD29CF">
        <w:rPr>
          <w:lang w:val="sr-Latn-RS" w:eastAsia="sr-Latn-CS"/>
        </w:rPr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валидности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рута</w:t>
      </w:r>
      <w:bookmarkEnd w:id="31"/>
      <w:proofErr w:type="spellEnd"/>
    </w:p>
    <w:p w14:paraId="516E8DC5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Пошто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једна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јединка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представља</w:t>
      </w:r>
      <w:proofErr w:type="spellEnd"/>
      <w:r w:rsidRPr="00DD29CF">
        <w:rPr>
          <w:lang w:val="sr-Latn-RS" w:eastAsia="sr-Latn-CS"/>
        </w:rPr>
        <w:t xml:space="preserve"> TSP </w:t>
      </w:r>
      <w:proofErr w:type="spellStart"/>
      <w:r w:rsidRPr="00DD29CF">
        <w:rPr>
          <w:lang w:val="sr-Latn-RS" w:eastAsia="sr-Latn-CS"/>
        </w:rPr>
        <w:t>туру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свака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генерисана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рута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мора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бити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валидна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пермутација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градова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То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значи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рута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мора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садржи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сваки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град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тачно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једном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без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понављања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без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изостављених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градова</w:t>
      </w:r>
      <w:proofErr w:type="spellEnd"/>
      <w:r w:rsidRPr="00DD29CF">
        <w:rPr>
          <w:lang w:val="sr-Latn-RS" w:eastAsia="sr-Latn-CS"/>
        </w:rPr>
        <w:t>.</w:t>
      </w:r>
    </w:p>
    <w:p w14:paraId="1941A7B2" w14:textId="77777777" w:rsidR="00DD29CF" w:rsidRPr="00DD29CF" w:rsidRDefault="00DD29CF" w:rsidP="00DD29CF">
      <w:pPr>
        <w:rPr>
          <w:lang w:val="sr-Latn-RS" w:eastAsia="sr-Latn-CS"/>
        </w:rPr>
      </w:pPr>
      <w:r w:rsidRPr="00DD29CF">
        <w:rPr>
          <w:lang w:val="sr-Latn-RS" w:eastAsia="sr-Latn-CS"/>
        </w:rPr>
        <w:t xml:space="preserve">У </w:t>
      </w:r>
      <w:proofErr w:type="spellStart"/>
      <w:r w:rsidRPr="00DD29CF">
        <w:rPr>
          <w:lang w:val="sr-Latn-RS" w:eastAsia="sr-Latn-CS"/>
        </w:rPr>
        <w:t>Debug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конфигурацији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постоји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додатна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валидности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рута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Ова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провера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корисна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током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развоја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јер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може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открије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грешке</w:t>
      </w:r>
      <w:proofErr w:type="spellEnd"/>
      <w:r w:rsidRPr="00DD29CF">
        <w:rPr>
          <w:lang w:val="sr-Latn-RS" w:eastAsia="sr-Latn-CS"/>
        </w:rPr>
        <w:t xml:space="preserve"> у </w:t>
      </w:r>
      <w:proofErr w:type="spellStart"/>
      <w:r w:rsidRPr="00DD29CF">
        <w:rPr>
          <w:lang w:val="sr-Latn-RS" w:eastAsia="sr-Latn-CS"/>
        </w:rPr>
        <w:t>генерисању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почетне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популације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укрштању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или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мутацији</w:t>
      </w:r>
      <w:proofErr w:type="spellEnd"/>
      <w:r w:rsidRPr="00DD29CF">
        <w:rPr>
          <w:lang w:val="sr-Latn-RS" w:eastAsia="sr-Latn-CS"/>
        </w:rPr>
        <w:t>.</w:t>
      </w:r>
    </w:p>
    <w:p w14:paraId="06CB0513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Код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финалних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резултата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проверено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најбоља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пронађена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рута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садржи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свих</w:t>
      </w:r>
      <w:proofErr w:type="spellEnd"/>
      <w:r w:rsidRPr="00DD29CF">
        <w:rPr>
          <w:lang w:val="sr-Latn-RS" w:eastAsia="sr-Latn-CS"/>
        </w:rPr>
        <w:t xml:space="preserve"> 52 </w:t>
      </w:r>
      <w:proofErr w:type="spellStart"/>
      <w:r w:rsidRPr="00DD29CF">
        <w:rPr>
          <w:lang w:val="sr-Latn-RS" w:eastAsia="sr-Latn-CS"/>
        </w:rPr>
        <w:t>различита</w:t>
      </w:r>
      <w:proofErr w:type="spellEnd"/>
      <w:r w:rsidRPr="00DD29CF">
        <w:rPr>
          <w:lang w:val="sr-Latn-RS" w:eastAsia="sr-Latn-CS"/>
        </w:rPr>
        <w:t xml:space="preserve"> ID-</w:t>
      </w:r>
      <w:proofErr w:type="spellStart"/>
      <w:r w:rsidRPr="00DD29CF">
        <w:rPr>
          <w:lang w:val="sr-Latn-RS" w:eastAsia="sr-Latn-CS"/>
        </w:rPr>
        <w:t>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града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затворена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тура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враћа</w:t>
      </w:r>
      <w:proofErr w:type="spellEnd"/>
      <w:r w:rsidRPr="00DD29CF">
        <w:rPr>
          <w:lang w:val="sr-Latn-RS" w:eastAsia="sr-Latn-CS"/>
        </w:rPr>
        <w:t xml:space="preserve"> у </w:t>
      </w:r>
      <w:proofErr w:type="spellStart"/>
      <w:r w:rsidRPr="00DD29CF">
        <w:rPr>
          <w:lang w:val="sr-Latn-RS" w:eastAsia="sr-Latn-CS"/>
        </w:rPr>
        <w:t>почетни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град</w:t>
      </w:r>
      <w:proofErr w:type="spellEnd"/>
      <w:r w:rsidRPr="00DD29CF">
        <w:rPr>
          <w:lang w:val="sr-Latn-RS" w:eastAsia="sr-Latn-CS"/>
        </w:rPr>
        <w:t>.</w:t>
      </w:r>
    </w:p>
    <w:p w14:paraId="358E603A" w14:textId="66ADF65B" w:rsidR="00DD29CF" w:rsidRPr="00DD29CF" w:rsidRDefault="00DD29CF" w:rsidP="00DD29CF">
      <w:pPr>
        <w:pStyle w:val="Heading2"/>
        <w:rPr>
          <w:lang w:val="sr-Latn-RS" w:eastAsia="sr-Latn-CS"/>
        </w:rPr>
      </w:pPr>
      <w:bookmarkStart w:id="32" w:name="_Toc232321925"/>
      <w:proofErr w:type="spellStart"/>
      <w:r w:rsidRPr="00DD29CF">
        <w:rPr>
          <w:lang w:val="sr-Latn-RS" w:eastAsia="sr-Latn-CS"/>
        </w:rPr>
        <w:lastRenderedPageBreak/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серијске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верзије</w:t>
      </w:r>
      <w:bookmarkEnd w:id="32"/>
      <w:proofErr w:type="spellEnd"/>
    </w:p>
    <w:p w14:paraId="320E5EFF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Серијска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алгоритма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тестирана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као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основна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референтна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имплементација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Она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све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кораке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алгоритма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један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за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другим</w:t>
      </w:r>
      <w:proofErr w:type="spellEnd"/>
      <w:r w:rsidRPr="00DD29CF">
        <w:rPr>
          <w:lang w:val="sr-Latn-RS" w:eastAsia="sr-Latn-CS"/>
        </w:rPr>
        <w:t xml:space="preserve">: </w:t>
      </w:r>
      <w:proofErr w:type="spellStart"/>
      <w:r w:rsidRPr="00DD29CF">
        <w:rPr>
          <w:lang w:val="sr-Latn-RS" w:eastAsia="sr-Latn-CS"/>
        </w:rPr>
        <w:t>генерисање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популације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евалуацију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сортирање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селекцију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укрштање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мутацију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формирање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нове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генерације</w:t>
      </w:r>
      <w:proofErr w:type="spellEnd"/>
      <w:r w:rsidRPr="00DD29CF">
        <w:rPr>
          <w:lang w:val="sr-Latn-RS" w:eastAsia="sr-Latn-CS"/>
        </w:rPr>
        <w:t>.</w:t>
      </w:r>
    </w:p>
    <w:p w14:paraId="11A08A10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Очекивано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програм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успешно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пронађе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туру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испише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резултат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упише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датотеке</w:t>
      </w:r>
      <w:proofErr w:type="spellEnd"/>
      <w:r w:rsidRPr="00DD29CF">
        <w:rPr>
          <w:lang w:val="sr-Latn-RS" w:eastAsia="sr-Latn-CS"/>
        </w:rPr>
        <w:t xml:space="preserve"> best_route.txt и history.csv.</w:t>
      </w:r>
    </w:p>
    <w:p w14:paraId="56DD51FE" w14:textId="5AFD83AF" w:rsidR="00DD29CF" w:rsidRPr="00DD29CF" w:rsidRDefault="00DD29CF" w:rsidP="00DD29CF">
      <w:pPr>
        <w:pStyle w:val="Heading2"/>
        <w:rPr>
          <w:lang w:val="sr-Latn-RS" w:eastAsia="sr-Latn-CS"/>
        </w:rPr>
      </w:pPr>
      <w:bookmarkStart w:id="33" w:name="_Toc232321926"/>
      <w:proofErr w:type="spellStart"/>
      <w:r w:rsidRPr="00DD29CF">
        <w:rPr>
          <w:lang w:val="sr-Latn-RS" w:eastAsia="sr-Latn-CS"/>
        </w:rPr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паралелне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верзије</w:t>
      </w:r>
      <w:bookmarkEnd w:id="33"/>
      <w:proofErr w:type="spellEnd"/>
    </w:p>
    <w:p w14:paraId="039F505F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Паралелна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тестирана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истим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параметрима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као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серијска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уз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додатни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аргумент</w:t>
      </w:r>
      <w:proofErr w:type="spellEnd"/>
      <w:r w:rsidRPr="00DD29CF">
        <w:rPr>
          <w:lang w:val="sr-Latn-RS" w:eastAsia="sr-Latn-CS"/>
        </w:rPr>
        <w:t xml:space="preserve"> --</w:t>
      </w:r>
      <w:proofErr w:type="spellStart"/>
      <w:r w:rsidRPr="00DD29CF">
        <w:rPr>
          <w:lang w:val="sr-Latn-RS" w:eastAsia="sr-Latn-CS"/>
        </w:rPr>
        <w:t>parallel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Циљ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провери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паралелна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валидно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решење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понаша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стабилно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за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исти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seed</w:t>
      </w:r>
      <w:proofErr w:type="spellEnd"/>
      <w:r w:rsidRPr="00DD29CF">
        <w:rPr>
          <w:lang w:val="sr-Latn-RS" w:eastAsia="sr-Latn-CS"/>
        </w:rPr>
        <w:t>.</w:t>
      </w:r>
    </w:p>
    <w:p w14:paraId="646B64EA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Паралелна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користи</w:t>
      </w:r>
      <w:proofErr w:type="spellEnd"/>
      <w:r w:rsidRPr="00DD29CF">
        <w:rPr>
          <w:lang w:val="sr-Latn-RS" w:eastAsia="sr-Latn-CS"/>
        </w:rPr>
        <w:t xml:space="preserve"> TBB </w:t>
      </w:r>
      <w:proofErr w:type="spellStart"/>
      <w:r w:rsidRPr="00DD29CF">
        <w:rPr>
          <w:lang w:val="sr-Latn-RS" w:eastAsia="sr-Latn-CS"/>
        </w:rPr>
        <w:t>за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паралелно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генерисање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популације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евалуацију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генерисање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потомака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сортирање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рачунање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статистике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Тестирањем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потврђено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програм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без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грешке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генерише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валидну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туру</w:t>
      </w:r>
      <w:proofErr w:type="spellEnd"/>
      <w:r w:rsidRPr="00DD29CF">
        <w:rPr>
          <w:lang w:val="sr-Latn-RS" w:eastAsia="sr-Latn-CS"/>
        </w:rPr>
        <w:t>.</w:t>
      </w:r>
    </w:p>
    <w:p w14:paraId="070B612B" w14:textId="1A662641" w:rsidR="00DD29CF" w:rsidRPr="00DD29CF" w:rsidRDefault="00DD29CF" w:rsidP="002329D4">
      <w:pPr>
        <w:pStyle w:val="Heading2"/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benchmark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режима</w:t>
      </w:r>
      <w:proofErr w:type="spellEnd"/>
    </w:p>
    <w:p w14:paraId="5A9B6145" w14:textId="4432559A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Benchmark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режим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служи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за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поређење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серијске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паралелне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верзије</w:t>
      </w:r>
      <w:proofErr w:type="spellEnd"/>
      <w:r w:rsidRPr="00DD29CF">
        <w:rPr>
          <w:lang w:val="sr-Latn-RS" w:eastAsia="sr-Latn-CS"/>
        </w:rPr>
        <w:t xml:space="preserve">. У </w:t>
      </w:r>
      <w:proofErr w:type="spellStart"/>
      <w:r w:rsidRPr="00DD29CF">
        <w:rPr>
          <w:lang w:val="sr-Latn-RS" w:eastAsia="sr-Latn-CS"/>
        </w:rPr>
        <w:t>овом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режиму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програм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покреће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обе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мери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њихово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време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извршавања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рачуна</w:t>
      </w:r>
      <w:proofErr w:type="spellEnd"/>
      <w:r w:rsidRPr="00DD29CF">
        <w:rPr>
          <w:lang w:val="sr-Latn-RS" w:eastAsia="sr-Latn-CS"/>
        </w:rPr>
        <w:t xml:space="preserve"> </w:t>
      </w:r>
      <w:r w:rsidR="002329D4">
        <w:rPr>
          <w:lang w:val="sr-Cyrl-RS" w:eastAsia="sr-Latn-CS"/>
        </w:rPr>
        <w:t>убрзање</w:t>
      </w:r>
      <w:r w:rsidRPr="00DD29CF">
        <w:rPr>
          <w:lang w:val="sr-Latn-RS" w:eastAsia="sr-Latn-CS"/>
        </w:rPr>
        <w:t xml:space="preserve"> и </w:t>
      </w:r>
      <w:r w:rsidR="002329D4">
        <w:rPr>
          <w:lang w:val="sr-Cyrl-RS" w:eastAsia="sr-Latn-CS"/>
        </w:rPr>
        <w:t>ефикасност</w:t>
      </w:r>
      <w:r w:rsidRPr="00DD29CF">
        <w:rPr>
          <w:lang w:val="sr-Latn-RS" w:eastAsia="sr-Latn-CS"/>
        </w:rPr>
        <w:t>.</w:t>
      </w:r>
    </w:p>
    <w:p w14:paraId="622D3BDB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Резултати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benchmark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тестова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уписују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у </w:t>
      </w:r>
      <w:proofErr w:type="spellStart"/>
      <w:r w:rsidRPr="00DD29CF">
        <w:rPr>
          <w:lang w:val="sr-Latn-RS" w:eastAsia="sr-Latn-CS"/>
        </w:rPr>
        <w:t>датотеку</w:t>
      </w:r>
      <w:proofErr w:type="spellEnd"/>
      <w:r w:rsidRPr="00DD29CF">
        <w:rPr>
          <w:lang w:val="sr-Latn-RS" w:eastAsia="sr-Latn-CS"/>
        </w:rPr>
        <w:t xml:space="preserve"> benchmark.csv. </w:t>
      </w:r>
      <w:proofErr w:type="spellStart"/>
      <w:r w:rsidRPr="00DD29CF">
        <w:rPr>
          <w:lang w:val="sr-Latn-RS" w:eastAsia="sr-Latn-CS"/>
        </w:rPr>
        <w:t>За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свако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покретање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бележе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параметри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експеримента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број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број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острва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најбоља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дужина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туре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време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извршавања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speedup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efficiency</w:t>
      </w:r>
      <w:proofErr w:type="spellEnd"/>
      <w:r w:rsidRPr="00DD29CF">
        <w:rPr>
          <w:lang w:val="sr-Latn-RS" w:eastAsia="sr-Latn-CS"/>
        </w:rPr>
        <w:t>.</w:t>
      </w:r>
    </w:p>
    <w:p w14:paraId="7C5E330C" w14:textId="542D8402" w:rsidR="00DD29CF" w:rsidRPr="00DD29CF" w:rsidRDefault="00DD29CF" w:rsidP="00DD29CF">
      <w:pPr>
        <w:pStyle w:val="Heading2"/>
        <w:rPr>
          <w:lang w:val="sr-Latn-RS" w:eastAsia="sr-Latn-CS"/>
        </w:rPr>
      </w:pPr>
      <w:bookmarkStart w:id="34" w:name="_Toc232321927"/>
      <w:proofErr w:type="spellStart"/>
      <w:r w:rsidRPr="00DD29CF">
        <w:rPr>
          <w:lang w:val="sr-Latn-RS" w:eastAsia="sr-Latn-CS"/>
        </w:rPr>
        <w:t>Тестирање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броја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bookmarkEnd w:id="34"/>
      <w:proofErr w:type="spellEnd"/>
    </w:p>
    <w:p w14:paraId="44D9422E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Један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од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главних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експеримената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односи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утицај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броја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време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извршавања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Величина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популације</w:t>
      </w:r>
      <w:proofErr w:type="spellEnd"/>
      <w:r w:rsidRPr="00DD29CF">
        <w:rPr>
          <w:lang w:val="sr-Latn-RS" w:eastAsia="sr-Latn-CS"/>
        </w:rPr>
        <w:t xml:space="preserve"> и </w:t>
      </w:r>
      <w:proofErr w:type="spellStart"/>
      <w:r w:rsidRPr="00DD29CF">
        <w:rPr>
          <w:lang w:val="sr-Latn-RS" w:eastAsia="sr-Latn-CS"/>
        </w:rPr>
        <w:t>број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генерација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су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фиксирани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док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број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мења</w:t>
      </w:r>
      <w:proofErr w:type="spellEnd"/>
      <w:r w:rsidRPr="00DD29CF">
        <w:rPr>
          <w:lang w:val="sr-Latn-RS" w:eastAsia="sr-Latn-CS"/>
        </w:rPr>
        <w:t>.</w:t>
      </w:r>
    </w:p>
    <w:p w14:paraId="5DCCAB10" w14:textId="77777777" w:rsidR="00DD29CF" w:rsidRPr="00DD29CF" w:rsidRDefault="00DD29CF" w:rsidP="00DD29CF">
      <w:pPr>
        <w:rPr>
          <w:lang w:val="sr-Latn-RS" w:eastAsia="sr-Latn-CS"/>
        </w:rPr>
      </w:pPr>
      <w:proofErr w:type="spellStart"/>
      <w:r w:rsidRPr="00DD29CF">
        <w:rPr>
          <w:lang w:val="sr-Latn-RS" w:eastAsia="sr-Latn-CS"/>
        </w:rPr>
        <w:t>Коришћени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бројеви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су</w:t>
      </w:r>
      <w:proofErr w:type="spellEnd"/>
      <w:r w:rsidRPr="00DD29CF">
        <w:rPr>
          <w:lang w:val="sr-Latn-RS" w:eastAsia="sr-Latn-CS"/>
        </w:rPr>
        <w:t>:</w:t>
      </w:r>
    </w:p>
    <w:p w14:paraId="0FCB622D" w14:textId="77777777" w:rsidR="00DD29CF" w:rsidRPr="00DD29CF" w:rsidRDefault="00DD29CF" w:rsidP="00DD29CF">
      <w:pPr>
        <w:rPr>
          <w:lang w:val="sr-Latn-RS" w:eastAsia="sr-Latn-CS"/>
        </w:rPr>
      </w:pPr>
      <w:r w:rsidRPr="00DD29CF">
        <w:rPr>
          <w:lang w:val="sr-Latn-RS" w:eastAsia="sr-Latn-CS"/>
        </w:rPr>
        <w:t>1, 2, 4, 8, 12, 16</w:t>
      </w:r>
    </w:p>
    <w:p w14:paraId="2E08E446" w14:textId="156C0F22" w:rsidR="005010B9" w:rsidRDefault="00DD29CF" w:rsidP="00DD29CF">
      <w:pPr>
        <w:rPr>
          <w:lang w:val="sr-Cyrl-RS" w:eastAsia="sr-Latn-CS"/>
        </w:rPr>
      </w:pPr>
      <w:proofErr w:type="spellStart"/>
      <w:r w:rsidRPr="00DD29CF">
        <w:rPr>
          <w:lang w:val="sr-Latn-RS" w:eastAsia="sr-Latn-CS"/>
        </w:rPr>
        <w:t>Циљ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овог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теста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покаже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како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паралелна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скалира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повећањем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броја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. </w:t>
      </w:r>
      <w:proofErr w:type="spellStart"/>
      <w:r w:rsidRPr="00DD29CF">
        <w:rPr>
          <w:lang w:val="sr-Latn-RS" w:eastAsia="sr-Latn-CS"/>
        </w:rPr>
        <w:t>Очекује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паралелна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верзија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једном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може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бити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спорија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од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серијске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због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overhead</w:t>
      </w:r>
      <w:proofErr w:type="spellEnd"/>
      <w:r w:rsidRPr="00DD29CF">
        <w:rPr>
          <w:lang w:val="sr-Latn-RS" w:eastAsia="sr-Latn-CS"/>
        </w:rPr>
        <w:t xml:space="preserve">-а TBB </w:t>
      </w:r>
      <w:proofErr w:type="spellStart"/>
      <w:r w:rsidRPr="00DD29CF">
        <w:rPr>
          <w:lang w:val="sr-Latn-RS" w:eastAsia="sr-Latn-CS"/>
        </w:rPr>
        <w:t>задатака</w:t>
      </w:r>
      <w:proofErr w:type="spellEnd"/>
      <w:r w:rsidRPr="00DD29CF">
        <w:rPr>
          <w:lang w:val="sr-Latn-RS" w:eastAsia="sr-Latn-CS"/>
        </w:rPr>
        <w:t xml:space="preserve">, </w:t>
      </w:r>
      <w:proofErr w:type="spellStart"/>
      <w:r w:rsidRPr="00DD29CF">
        <w:rPr>
          <w:lang w:val="sr-Latn-RS" w:eastAsia="sr-Latn-CS"/>
        </w:rPr>
        <w:t>док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се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са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већим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бројем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нити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добија</w:t>
      </w:r>
      <w:proofErr w:type="spellEnd"/>
      <w:r w:rsidRPr="00DD29CF">
        <w:rPr>
          <w:lang w:val="sr-Latn-RS" w:eastAsia="sr-Latn-CS"/>
        </w:rPr>
        <w:t xml:space="preserve"> </w:t>
      </w:r>
      <w:proofErr w:type="spellStart"/>
      <w:r w:rsidRPr="00DD29CF">
        <w:rPr>
          <w:lang w:val="sr-Latn-RS" w:eastAsia="sr-Latn-CS"/>
        </w:rPr>
        <w:t>убрзање</w:t>
      </w:r>
      <w:proofErr w:type="spellEnd"/>
      <w:r w:rsidRPr="00DD29CF">
        <w:rPr>
          <w:lang w:val="sr-Latn-RS" w:eastAsia="sr-Latn-CS"/>
        </w:rPr>
        <w:t>.</w:t>
      </w:r>
    </w:p>
    <w:p w14:paraId="29811275" w14:textId="77777777" w:rsidR="005D6B69" w:rsidRDefault="005D6B69" w:rsidP="00DD29CF">
      <w:pPr>
        <w:rPr>
          <w:lang w:val="sr-Cyrl-RS" w:eastAsia="sr-Latn-CS"/>
        </w:rPr>
      </w:pPr>
    </w:p>
    <w:p w14:paraId="43B2FBC6" w14:textId="77777777" w:rsidR="005D6B69" w:rsidRDefault="005D6B69" w:rsidP="00DD29CF">
      <w:pPr>
        <w:rPr>
          <w:lang w:val="sr-Cyrl-RS" w:eastAsia="sr-Latn-CS"/>
        </w:rPr>
      </w:pPr>
    </w:p>
    <w:p w14:paraId="594A9A13" w14:textId="77777777" w:rsidR="005D6B69" w:rsidRDefault="005D6B69" w:rsidP="00DD29CF">
      <w:pPr>
        <w:rPr>
          <w:lang w:val="sr-Cyrl-RS" w:eastAsia="sr-Latn-CS"/>
        </w:rPr>
      </w:pPr>
    </w:p>
    <w:p w14:paraId="59AD7D45" w14:textId="77777777" w:rsidR="005D6B69" w:rsidRPr="00B44106" w:rsidRDefault="005D6B69" w:rsidP="00DD29CF">
      <w:pPr>
        <w:rPr>
          <w:lang w:val="en-US" w:eastAsia="sr-Latn-CS"/>
        </w:rPr>
      </w:pPr>
    </w:p>
    <w:p w14:paraId="576B7A33" w14:textId="77777777" w:rsidR="005D6B69" w:rsidRDefault="005D6B69" w:rsidP="00DD29CF">
      <w:pPr>
        <w:rPr>
          <w:lang w:val="en-US" w:eastAsia="sr-Latn-CS"/>
        </w:rPr>
      </w:pPr>
    </w:p>
    <w:p w14:paraId="5FE169E4" w14:textId="77777777" w:rsidR="00FE6FCD" w:rsidRDefault="00FE6FCD" w:rsidP="00DD29CF">
      <w:pPr>
        <w:rPr>
          <w:lang w:val="en-US" w:eastAsia="sr-Latn-CS"/>
        </w:rPr>
      </w:pPr>
    </w:p>
    <w:p w14:paraId="5898BF8E" w14:textId="77777777" w:rsidR="00FE6FCD" w:rsidRPr="00FE6FCD" w:rsidRDefault="00FE6FCD" w:rsidP="00DD29CF">
      <w:pPr>
        <w:rPr>
          <w:lang w:val="sr-Cyrl-RS" w:eastAsia="sr-Latn-CS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254"/>
        <w:gridCol w:w="2149"/>
        <w:gridCol w:w="2313"/>
        <w:gridCol w:w="1236"/>
        <w:gridCol w:w="1831"/>
      </w:tblGrid>
      <w:tr w:rsidR="00F122B9" w14:paraId="075BFE3A" w14:textId="77777777" w:rsidTr="005D6B69">
        <w:trPr>
          <w:trHeight w:val="414"/>
        </w:trPr>
        <w:tc>
          <w:tcPr>
            <w:tcW w:w="1307" w:type="dxa"/>
          </w:tcPr>
          <w:p w14:paraId="4BAE9522" w14:textId="191639E7" w:rsidR="005D6B69" w:rsidRPr="005D6B69" w:rsidRDefault="005D6B69" w:rsidP="005D6B69">
            <w:pPr>
              <w:ind w:firstLine="0"/>
              <w:jc w:val="center"/>
              <w:rPr>
                <w:lang w:val="sr-Latn-RS" w:eastAsia="sr-Latn-CS"/>
              </w:rPr>
            </w:pPr>
            <w:proofErr w:type="spellStart"/>
            <w:r w:rsidRPr="005D6B69">
              <w:rPr>
                <w:lang w:val="sr-Latn-RS" w:eastAsia="sr-Latn-CS"/>
              </w:rPr>
              <w:t>Број</w:t>
            </w:r>
            <w:proofErr w:type="spellEnd"/>
            <w:r w:rsidRPr="005D6B69">
              <w:rPr>
                <w:lang w:val="sr-Latn-RS" w:eastAsia="sr-Latn-CS"/>
              </w:rPr>
              <w:t xml:space="preserve"> </w:t>
            </w:r>
            <w:proofErr w:type="spellStart"/>
            <w:r w:rsidRPr="005D6B69">
              <w:rPr>
                <w:lang w:val="sr-Latn-RS" w:eastAsia="sr-Latn-CS"/>
              </w:rPr>
              <w:t>нити</w:t>
            </w:r>
            <w:proofErr w:type="spellEnd"/>
          </w:p>
        </w:tc>
        <w:tc>
          <w:tcPr>
            <w:tcW w:w="2237" w:type="dxa"/>
          </w:tcPr>
          <w:p w14:paraId="039C1930" w14:textId="03F78B8F" w:rsidR="005D6B69" w:rsidRPr="005D6B69" w:rsidRDefault="005D6B69" w:rsidP="005D6B69">
            <w:pPr>
              <w:ind w:firstLine="0"/>
              <w:jc w:val="center"/>
              <w:rPr>
                <w:lang w:val="sr-Cyrl-RS" w:eastAsia="sr-Latn-CS"/>
              </w:rPr>
            </w:pPr>
            <w:proofErr w:type="spellStart"/>
            <w:r w:rsidRPr="005D6B69">
              <w:rPr>
                <w:lang w:val="sr-Latn-RS" w:eastAsia="sr-Latn-CS"/>
              </w:rPr>
              <w:t>Серијско</w:t>
            </w:r>
            <w:proofErr w:type="spellEnd"/>
            <w:r w:rsidRPr="005D6B69">
              <w:rPr>
                <w:lang w:val="sr-Latn-RS" w:eastAsia="sr-Latn-CS"/>
              </w:rPr>
              <w:t xml:space="preserve"> </w:t>
            </w:r>
            <w:proofErr w:type="spellStart"/>
            <w:r w:rsidRPr="005D6B69">
              <w:rPr>
                <w:lang w:val="sr-Latn-RS" w:eastAsia="sr-Latn-CS"/>
              </w:rPr>
              <w:t>време</w:t>
            </w:r>
            <w:proofErr w:type="spellEnd"/>
            <w:r w:rsidRPr="005D6B69">
              <w:rPr>
                <w:lang w:val="sr-Latn-RS" w:eastAsia="sr-Latn-CS"/>
              </w:rPr>
              <w:t xml:space="preserve"> [s]</w:t>
            </w:r>
          </w:p>
        </w:tc>
        <w:tc>
          <w:tcPr>
            <w:tcW w:w="2410" w:type="dxa"/>
          </w:tcPr>
          <w:p w14:paraId="167F0621" w14:textId="637B7FC0" w:rsidR="005D6B69" w:rsidRPr="006A507B" w:rsidRDefault="005D6B69" w:rsidP="006A507B">
            <w:pPr>
              <w:ind w:firstLine="0"/>
              <w:jc w:val="center"/>
              <w:rPr>
                <w:lang w:val="sr-Latn-RS" w:eastAsia="sr-Latn-CS"/>
              </w:rPr>
            </w:pPr>
            <w:proofErr w:type="spellStart"/>
            <w:r w:rsidRPr="005D6B69">
              <w:rPr>
                <w:lang w:val="sr-Latn-RS" w:eastAsia="sr-Latn-CS"/>
              </w:rPr>
              <w:t>Паралелно</w:t>
            </w:r>
            <w:proofErr w:type="spellEnd"/>
            <w:r w:rsidRPr="005D6B69">
              <w:rPr>
                <w:lang w:val="sr-Latn-RS" w:eastAsia="sr-Latn-CS"/>
              </w:rPr>
              <w:t xml:space="preserve"> </w:t>
            </w:r>
            <w:proofErr w:type="spellStart"/>
            <w:r w:rsidRPr="005D6B69">
              <w:rPr>
                <w:lang w:val="sr-Latn-RS" w:eastAsia="sr-Latn-CS"/>
              </w:rPr>
              <w:t>време</w:t>
            </w:r>
            <w:proofErr w:type="spellEnd"/>
            <w:r w:rsidRPr="005D6B69">
              <w:rPr>
                <w:lang w:val="sr-Latn-RS" w:eastAsia="sr-Latn-CS"/>
              </w:rPr>
              <w:t xml:space="preserve"> [s]</w:t>
            </w:r>
          </w:p>
        </w:tc>
        <w:tc>
          <w:tcPr>
            <w:tcW w:w="960" w:type="dxa"/>
          </w:tcPr>
          <w:p w14:paraId="221AE29A" w14:textId="02995E40" w:rsidR="005D6B69" w:rsidRPr="00F122B9" w:rsidRDefault="005D6B69" w:rsidP="005D6B69">
            <w:pPr>
              <w:ind w:firstLine="0"/>
              <w:jc w:val="center"/>
              <w:rPr>
                <w:lang w:val="en-US" w:eastAsia="sr-Latn-CS"/>
              </w:rPr>
            </w:pPr>
            <w:r>
              <w:rPr>
                <w:lang w:val="sr-Cyrl-RS" w:eastAsia="sr-Latn-CS"/>
              </w:rPr>
              <w:t>Убрзање</w:t>
            </w:r>
            <w:r w:rsidR="00F122B9">
              <w:rPr>
                <w:lang w:val="sr-Cyrl-RS" w:eastAsia="sr-Latn-CS"/>
              </w:rPr>
              <w:t xml:space="preserve"> </w:t>
            </w:r>
          </w:p>
        </w:tc>
        <w:tc>
          <w:tcPr>
            <w:tcW w:w="1869" w:type="dxa"/>
          </w:tcPr>
          <w:p w14:paraId="7C73F3C6" w14:textId="2936922A" w:rsidR="005D6B69" w:rsidRDefault="005D6B69" w:rsidP="005D6B69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Ефикасност</w:t>
            </w:r>
          </w:p>
        </w:tc>
      </w:tr>
      <w:tr w:rsidR="00F122B9" w14:paraId="133C8083" w14:textId="77777777" w:rsidTr="005D6B69">
        <w:tc>
          <w:tcPr>
            <w:tcW w:w="1307" w:type="dxa"/>
          </w:tcPr>
          <w:p w14:paraId="183BD118" w14:textId="625F9CB1" w:rsidR="005D6B69" w:rsidRPr="00494307" w:rsidRDefault="00494307" w:rsidP="005D6B69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</w:t>
            </w:r>
          </w:p>
        </w:tc>
        <w:tc>
          <w:tcPr>
            <w:tcW w:w="2237" w:type="dxa"/>
          </w:tcPr>
          <w:p w14:paraId="49D13AD8" w14:textId="499317DB" w:rsidR="005D6B69" w:rsidRPr="00F122B9" w:rsidRDefault="00F122B9" w:rsidP="00F122B9">
            <w:pPr>
              <w:ind w:firstLine="0"/>
              <w:jc w:val="center"/>
              <w:rPr>
                <w:lang w:val="sr-Cyrl-RS" w:eastAsia="sr-Latn-CS"/>
              </w:rPr>
            </w:pPr>
            <w:r w:rsidRPr="00F122B9">
              <w:rPr>
                <w:lang w:val="sr-Latn-RS" w:eastAsia="sr-Latn-CS"/>
              </w:rPr>
              <w:t>10.140160</w:t>
            </w:r>
          </w:p>
        </w:tc>
        <w:tc>
          <w:tcPr>
            <w:tcW w:w="2410" w:type="dxa"/>
          </w:tcPr>
          <w:p w14:paraId="7ACB41FD" w14:textId="10748110" w:rsidR="005D6B69" w:rsidRPr="005D6B69" w:rsidRDefault="00F122B9" w:rsidP="005D6B69">
            <w:pPr>
              <w:ind w:firstLine="0"/>
              <w:jc w:val="center"/>
              <w:rPr>
                <w:lang w:val="en-US" w:eastAsia="sr-Latn-CS"/>
              </w:rPr>
            </w:pPr>
            <w:r w:rsidRPr="00F122B9">
              <w:rPr>
                <w:lang w:val="sr-Latn-RS" w:eastAsia="sr-Latn-CS"/>
              </w:rPr>
              <w:t>12.615956</w:t>
            </w:r>
          </w:p>
        </w:tc>
        <w:tc>
          <w:tcPr>
            <w:tcW w:w="960" w:type="dxa"/>
          </w:tcPr>
          <w:p w14:paraId="62AF78B9" w14:textId="1D906987" w:rsidR="005D6B69" w:rsidRPr="00F122B9" w:rsidRDefault="00F122B9" w:rsidP="00F122B9">
            <w:pPr>
              <w:ind w:firstLine="0"/>
              <w:jc w:val="center"/>
              <w:rPr>
                <w:lang w:val="sr-Cyrl-RS" w:eastAsia="sr-Latn-CS"/>
              </w:rPr>
            </w:pPr>
            <w:r w:rsidRPr="00F122B9">
              <w:rPr>
                <w:lang w:val="sr-Latn-RS" w:eastAsia="sr-Latn-CS"/>
              </w:rPr>
              <w:t>0.803757</w:t>
            </w:r>
            <w:r>
              <w:rPr>
                <w:lang w:val="sr-Latn-RS" w:eastAsia="sr-Latn-CS"/>
              </w:rPr>
              <w:t>x</w:t>
            </w:r>
          </w:p>
        </w:tc>
        <w:tc>
          <w:tcPr>
            <w:tcW w:w="1869" w:type="dxa"/>
          </w:tcPr>
          <w:p w14:paraId="00B74E1E" w14:textId="08D5AD8F" w:rsidR="006A507B" w:rsidRPr="006A507B" w:rsidRDefault="00F122B9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F122B9">
              <w:rPr>
                <w:lang w:val="sr-Latn-RS" w:eastAsia="sr-Latn-CS"/>
              </w:rPr>
              <w:t>0.803757</w:t>
            </w:r>
          </w:p>
        </w:tc>
      </w:tr>
      <w:tr w:rsidR="00F122B9" w14:paraId="790160BC" w14:textId="77777777" w:rsidTr="005D6B69">
        <w:tc>
          <w:tcPr>
            <w:tcW w:w="1307" w:type="dxa"/>
          </w:tcPr>
          <w:p w14:paraId="6F349DF5" w14:textId="090B2312" w:rsidR="005D6B69" w:rsidRDefault="00494307" w:rsidP="005D6B69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2</w:t>
            </w:r>
          </w:p>
        </w:tc>
        <w:tc>
          <w:tcPr>
            <w:tcW w:w="2237" w:type="dxa"/>
          </w:tcPr>
          <w:p w14:paraId="509CA442" w14:textId="0D979EAA" w:rsidR="005D6B69" w:rsidRPr="006A507B" w:rsidRDefault="00F122B9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F122B9">
              <w:rPr>
                <w:lang w:val="sr-Latn-RS" w:eastAsia="sr-Latn-CS"/>
              </w:rPr>
              <w:t>10.171175</w:t>
            </w:r>
          </w:p>
        </w:tc>
        <w:tc>
          <w:tcPr>
            <w:tcW w:w="2410" w:type="dxa"/>
          </w:tcPr>
          <w:p w14:paraId="24565351" w14:textId="5FD6A8CF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6.626194</w:t>
            </w:r>
          </w:p>
        </w:tc>
        <w:tc>
          <w:tcPr>
            <w:tcW w:w="960" w:type="dxa"/>
          </w:tcPr>
          <w:p w14:paraId="1EC70E03" w14:textId="5A2310AC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1.534995</w:t>
            </w:r>
            <w:r w:rsidR="00F122B9">
              <w:rPr>
                <w:lang w:val="en-US" w:eastAsia="sr-Latn-CS"/>
              </w:rPr>
              <w:t>x</w:t>
            </w:r>
          </w:p>
        </w:tc>
        <w:tc>
          <w:tcPr>
            <w:tcW w:w="1869" w:type="dxa"/>
          </w:tcPr>
          <w:p w14:paraId="55715CC9" w14:textId="56886A85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0.767498</w:t>
            </w:r>
          </w:p>
        </w:tc>
      </w:tr>
      <w:tr w:rsidR="00F122B9" w14:paraId="6A60309A" w14:textId="77777777" w:rsidTr="005D6B69">
        <w:tc>
          <w:tcPr>
            <w:tcW w:w="1307" w:type="dxa"/>
          </w:tcPr>
          <w:p w14:paraId="44E904B5" w14:textId="0B4D2B2E" w:rsidR="005D6B69" w:rsidRDefault="00494307" w:rsidP="005D6B69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4</w:t>
            </w:r>
          </w:p>
        </w:tc>
        <w:tc>
          <w:tcPr>
            <w:tcW w:w="2237" w:type="dxa"/>
          </w:tcPr>
          <w:p w14:paraId="3A6669B3" w14:textId="36DDA95A" w:rsidR="005D6B69" w:rsidRPr="006A507B" w:rsidRDefault="00F122B9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F122B9">
              <w:rPr>
                <w:lang w:val="sr-Latn-RS" w:eastAsia="sr-Latn-CS"/>
              </w:rPr>
              <w:t>10.399327</w:t>
            </w:r>
          </w:p>
        </w:tc>
        <w:tc>
          <w:tcPr>
            <w:tcW w:w="2410" w:type="dxa"/>
          </w:tcPr>
          <w:p w14:paraId="05F1B89F" w14:textId="5FCB271F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3.482227</w:t>
            </w:r>
          </w:p>
        </w:tc>
        <w:tc>
          <w:tcPr>
            <w:tcW w:w="960" w:type="dxa"/>
          </w:tcPr>
          <w:p w14:paraId="25444EE8" w14:textId="5980061E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2.986402</w:t>
            </w:r>
            <w:r w:rsidR="00F122B9">
              <w:rPr>
                <w:lang w:val="en-US" w:eastAsia="sr-Latn-CS"/>
              </w:rPr>
              <w:t>x</w:t>
            </w:r>
          </w:p>
        </w:tc>
        <w:tc>
          <w:tcPr>
            <w:tcW w:w="1869" w:type="dxa"/>
          </w:tcPr>
          <w:p w14:paraId="4893D506" w14:textId="5FF7C252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0.746600</w:t>
            </w:r>
          </w:p>
        </w:tc>
      </w:tr>
      <w:tr w:rsidR="00F122B9" w14:paraId="4E7F71DC" w14:textId="77777777" w:rsidTr="005D6B69">
        <w:tc>
          <w:tcPr>
            <w:tcW w:w="1307" w:type="dxa"/>
          </w:tcPr>
          <w:p w14:paraId="07357398" w14:textId="2A7E3BAF" w:rsidR="005D6B69" w:rsidRDefault="00494307" w:rsidP="005D6B69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8</w:t>
            </w:r>
          </w:p>
        </w:tc>
        <w:tc>
          <w:tcPr>
            <w:tcW w:w="2237" w:type="dxa"/>
          </w:tcPr>
          <w:p w14:paraId="28A0340F" w14:textId="4E43C664" w:rsidR="005D6B69" w:rsidRPr="006A507B" w:rsidRDefault="00F122B9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F122B9">
              <w:rPr>
                <w:lang w:val="sr-Latn-RS" w:eastAsia="sr-Latn-CS"/>
              </w:rPr>
              <w:t>10.183487</w:t>
            </w:r>
          </w:p>
        </w:tc>
        <w:tc>
          <w:tcPr>
            <w:tcW w:w="2410" w:type="dxa"/>
          </w:tcPr>
          <w:p w14:paraId="24F9F2E0" w14:textId="74A1D455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2.328604</w:t>
            </w:r>
          </w:p>
        </w:tc>
        <w:tc>
          <w:tcPr>
            <w:tcW w:w="960" w:type="dxa"/>
          </w:tcPr>
          <w:p w14:paraId="23E74388" w14:textId="65929184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4.373216</w:t>
            </w:r>
            <w:r w:rsidR="00F122B9">
              <w:rPr>
                <w:lang w:val="en-US" w:eastAsia="sr-Latn-CS"/>
              </w:rPr>
              <w:t>x</w:t>
            </w:r>
          </w:p>
        </w:tc>
        <w:tc>
          <w:tcPr>
            <w:tcW w:w="1869" w:type="dxa"/>
          </w:tcPr>
          <w:p w14:paraId="7A168F2C" w14:textId="69A42F86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0.546652</w:t>
            </w:r>
          </w:p>
        </w:tc>
      </w:tr>
      <w:tr w:rsidR="00F122B9" w14:paraId="4E4F2EA2" w14:textId="77777777" w:rsidTr="005D6B69">
        <w:tc>
          <w:tcPr>
            <w:tcW w:w="1307" w:type="dxa"/>
          </w:tcPr>
          <w:p w14:paraId="0A3FEDE6" w14:textId="25462707" w:rsidR="005D6B69" w:rsidRDefault="00494307" w:rsidP="005D6B69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12</w:t>
            </w:r>
          </w:p>
        </w:tc>
        <w:tc>
          <w:tcPr>
            <w:tcW w:w="2237" w:type="dxa"/>
          </w:tcPr>
          <w:p w14:paraId="51965663" w14:textId="76B54389" w:rsidR="005D6B69" w:rsidRPr="006A507B" w:rsidRDefault="00F122B9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F122B9">
              <w:rPr>
                <w:lang w:val="sr-Latn-RS" w:eastAsia="sr-Latn-CS"/>
              </w:rPr>
              <w:t>10.182500</w:t>
            </w:r>
          </w:p>
        </w:tc>
        <w:tc>
          <w:tcPr>
            <w:tcW w:w="2410" w:type="dxa"/>
          </w:tcPr>
          <w:p w14:paraId="0F7CF8E6" w14:textId="2D9020D0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2.000008</w:t>
            </w:r>
          </w:p>
        </w:tc>
        <w:tc>
          <w:tcPr>
            <w:tcW w:w="960" w:type="dxa"/>
          </w:tcPr>
          <w:p w14:paraId="4865365E" w14:textId="58269C55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5.091230</w:t>
            </w:r>
            <w:r w:rsidR="00F122B9">
              <w:rPr>
                <w:lang w:val="en-US" w:eastAsia="sr-Latn-CS"/>
              </w:rPr>
              <w:t>x</w:t>
            </w:r>
          </w:p>
        </w:tc>
        <w:tc>
          <w:tcPr>
            <w:tcW w:w="1869" w:type="dxa"/>
          </w:tcPr>
          <w:p w14:paraId="6DE3916F" w14:textId="12D4A929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0.424269</w:t>
            </w:r>
          </w:p>
        </w:tc>
      </w:tr>
      <w:tr w:rsidR="00F122B9" w14:paraId="16BCF8B3" w14:textId="77777777" w:rsidTr="005D6B69">
        <w:tc>
          <w:tcPr>
            <w:tcW w:w="1307" w:type="dxa"/>
          </w:tcPr>
          <w:p w14:paraId="4EBCD87D" w14:textId="23CA7534" w:rsidR="005D6B69" w:rsidRDefault="00494307" w:rsidP="005D6B69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16</w:t>
            </w:r>
          </w:p>
        </w:tc>
        <w:tc>
          <w:tcPr>
            <w:tcW w:w="2237" w:type="dxa"/>
          </w:tcPr>
          <w:p w14:paraId="3DCA12DF" w14:textId="118CB2C1" w:rsidR="005D6B69" w:rsidRPr="006A507B" w:rsidRDefault="00F122B9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F122B9">
              <w:rPr>
                <w:lang w:val="sr-Latn-RS" w:eastAsia="sr-Latn-CS"/>
              </w:rPr>
              <w:t>10.162817</w:t>
            </w:r>
          </w:p>
        </w:tc>
        <w:tc>
          <w:tcPr>
            <w:tcW w:w="2410" w:type="dxa"/>
          </w:tcPr>
          <w:p w14:paraId="0C42B83A" w14:textId="5CD179E6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1.974984</w:t>
            </w:r>
          </w:p>
        </w:tc>
        <w:tc>
          <w:tcPr>
            <w:tcW w:w="960" w:type="dxa"/>
          </w:tcPr>
          <w:p w14:paraId="76A239EC" w14:textId="3D58AE5D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5.145773</w:t>
            </w:r>
            <w:r w:rsidR="00F122B9">
              <w:rPr>
                <w:lang w:val="en-US" w:eastAsia="sr-Latn-CS"/>
              </w:rPr>
              <w:t>x</w:t>
            </w:r>
          </w:p>
        </w:tc>
        <w:tc>
          <w:tcPr>
            <w:tcW w:w="1869" w:type="dxa"/>
          </w:tcPr>
          <w:p w14:paraId="4894FD0F" w14:textId="20FED06B" w:rsidR="005D6B69" w:rsidRPr="006A507B" w:rsidRDefault="006A507B" w:rsidP="006A507B">
            <w:pPr>
              <w:ind w:firstLine="0"/>
              <w:jc w:val="center"/>
              <w:rPr>
                <w:lang w:val="sr-Latn-RS" w:eastAsia="sr-Latn-CS"/>
              </w:rPr>
            </w:pPr>
            <w:r w:rsidRPr="006A507B">
              <w:rPr>
                <w:lang w:val="sr-Latn-RS" w:eastAsia="sr-Latn-CS"/>
              </w:rPr>
              <w:t>0.321611</w:t>
            </w:r>
          </w:p>
        </w:tc>
      </w:tr>
    </w:tbl>
    <w:p w14:paraId="5EC16B1A" w14:textId="77777777" w:rsidR="00FE6FCD" w:rsidRDefault="00FE6FCD" w:rsidP="00FE6FCD">
      <w:pPr>
        <w:ind w:firstLine="0"/>
        <w:rPr>
          <w:lang w:val="en-US" w:eastAsia="sr-Latn-CS"/>
        </w:rPr>
      </w:pPr>
    </w:p>
    <w:p w14:paraId="24A57C89" w14:textId="30D08732" w:rsidR="00FE6FCD" w:rsidRDefault="00B44106" w:rsidP="00FE6FCD">
      <w:pPr>
        <w:jc w:val="center"/>
        <w:rPr>
          <w:i/>
          <w:iCs/>
          <w:lang w:val="en-US" w:eastAsia="sr-Latn-CS"/>
        </w:rPr>
      </w:pPr>
      <w:r>
        <w:rPr>
          <w:i/>
          <w:iCs/>
          <w:lang w:val="sr-Cyrl-RS" w:eastAsia="sr-Latn-CS"/>
        </w:rPr>
        <w:t>Табела 1</w:t>
      </w:r>
      <w:r>
        <w:rPr>
          <w:i/>
          <w:iCs/>
          <w:lang w:val="en-US" w:eastAsia="sr-Latn-CS"/>
        </w:rPr>
        <w:t>:</w:t>
      </w:r>
      <w:r>
        <w:rPr>
          <w:i/>
          <w:iCs/>
          <w:lang w:val="sr-Cyrl-RS" w:eastAsia="sr-Latn-CS"/>
        </w:rPr>
        <w:t xml:space="preserve"> Утицај броја нити на перформансе</w:t>
      </w:r>
    </w:p>
    <w:p w14:paraId="769F02F1" w14:textId="77777777" w:rsidR="00FE6FCD" w:rsidRPr="00FE6FCD" w:rsidRDefault="00FE6FCD" w:rsidP="00FE6FCD">
      <w:pPr>
        <w:ind w:firstLine="0"/>
        <w:rPr>
          <w:i/>
          <w:iCs/>
          <w:lang w:val="sr-Cyrl-RS" w:eastAsia="sr-Latn-CS"/>
        </w:rPr>
      </w:pPr>
    </w:p>
    <w:p w14:paraId="702386EA" w14:textId="77777777" w:rsidR="00FE6FCD" w:rsidRDefault="00B44106" w:rsidP="00FE6FCD">
      <w:pPr>
        <w:jc w:val="center"/>
        <w:rPr>
          <w:i/>
          <w:iCs/>
          <w:lang w:val="sr-Cyrl-RS" w:eastAsia="sr-Latn-CS"/>
        </w:rPr>
      </w:pPr>
      <w:r>
        <w:rPr>
          <w:i/>
          <w:iCs/>
          <w:noProof/>
          <w:lang w:val="sr-Cyrl-RS" w:eastAsia="sr-Latn-CS"/>
        </w:rPr>
        <w:drawing>
          <wp:inline distT="0" distB="0" distL="0" distR="0" wp14:anchorId="04FC956A" wp14:editId="37D209E5">
            <wp:extent cx="5671225" cy="2966720"/>
            <wp:effectExtent l="0" t="0" r="5715" b="5080"/>
            <wp:docPr id="91156400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0D699ACD" w14:textId="77777777" w:rsidR="00FE6FCD" w:rsidRDefault="00FE6FCD" w:rsidP="00FE6FCD">
      <w:pPr>
        <w:jc w:val="center"/>
        <w:rPr>
          <w:i/>
          <w:iCs/>
          <w:lang w:val="sr-Cyrl-RS" w:eastAsia="sr-Latn-CS"/>
        </w:rPr>
      </w:pPr>
    </w:p>
    <w:p w14:paraId="1B0E57DE" w14:textId="1F9C1321" w:rsidR="00FE6FCD" w:rsidRPr="00FE6FCD" w:rsidRDefault="006F31E0" w:rsidP="00FE6FCD">
      <w:pPr>
        <w:jc w:val="center"/>
        <w:rPr>
          <w:lang w:val="sr-Cyrl-RS"/>
        </w:rPr>
      </w:pPr>
      <w:proofErr w:type="spellStart"/>
      <w:r>
        <w:rPr>
          <w:i/>
          <w:iCs/>
          <w:lang w:val="sr-Cyrl-RS" w:eastAsia="sr-Latn-CS"/>
        </w:rPr>
        <w:t>График</w:t>
      </w:r>
      <w:proofErr w:type="spellEnd"/>
      <w:r>
        <w:rPr>
          <w:i/>
          <w:iCs/>
          <w:lang w:val="sr-Cyrl-RS" w:eastAsia="sr-Latn-CS"/>
        </w:rPr>
        <w:t xml:space="preserve"> 1</w:t>
      </w:r>
      <w:r w:rsidR="00FE6FCD">
        <w:rPr>
          <w:i/>
          <w:iCs/>
          <w:lang w:val="en-US" w:eastAsia="sr-Latn-CS"/>
        </w:rPr>
        <w:t>:</w:t>
      </w:r>
      <w:r w:rsidR="00FE6FCD">
        <w:rPr>
          <w:i/>
          <w:iCs/>
          <w:lang w:val="sr-Cyrl-RS" w:eastAsia="sr-Latn-CS"/>
        </w:rPr>
        <w:t xml:space="preserve"> Убрзање у зависности од броја нити</w:t>
      </w:r>
    </w:p>
    <w:p w14:paraId="027B2BFD" w14:textId="77777777" w:rsidR="007E208C" w:rsidRDefault="007E208C" w:rsidP="00FE6FCD">
      <w:pPr>
        <w:jc w:val="center"/>
        <w:rPr>
          <w:i/>
          <w:iCs/>
          <w:lang w:val="sr-Cyrl-RS" w:eastAsia="sr-Latn-CS"/>
        </w:rPr>
      </w:pPr>
    </w:p>
    <w:p w14:paraId="046F2E12" w14:textId="74D0B2DB" w:rsidR="007E208C" w:rsidRPr="007E208C" w:rsidRDefault="007E208C" w:rsidP="007E208C">
      <w:pPr>
        <w:pStyle w:val="Heading2"/>
        <w:rPr>
          <w:lang w:val="sr-Latn-RS" w:eastAsia="sr-Latn-CS"/>
        </w:rPr>
      </w:pPr>
      <w:bookmarkStart w:id="35" w:name="_Toc232321928"/>
      <w:proofErr w:type="spellStart"/>
      <w:r w:rsidRPr="007E208C">
        <w:rPr>
          <w:lang w:val="sr-Latn-RS" w:eastAsia="sr-Latn-CS"/>
        </w:rPr>
        <w:t>Тестирање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величине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популације</w:t>
      </w:r>
      <w:bookmarkEnd w:id="35"/>
      <w:proofErr w:type="spellEnd"/>
    </w:p>
    <w:p w14:paraId="38472B00" w14:textId="77777777" w:rsidR="007E208C" w:rsidRPr="007E208C" w:rsidRDefault="007E208C" w:rsidP="007E208C">
      <w:pPr>
        <w:rPr>
          <w:lang w:val="sr-Latn-RS" w:eastAsia="sr-Latn-CS"/>
        </w:rPr>
      </w:pPr>
      <w:proofErr w:type="spellStart"/>
      <w:r w:rsidRPr="007E208C">
        <w:rPr>
          <w:lang w:val="sr-Latn-RS" w:eastAsia="sr-Latn-CS"/>
        </w:rPr>
        <w:t>Други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експеримент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испитује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утицај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величине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популације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на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исплативост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паралелизације</w:t>
      </w:r>
      <w:proofErr w:type="spellEnd"/>
      <w:r w:rsidRPr="007E208C">
        <w:rPr>
          <w:lang w:val="sr-Latn-RS" w:eastAsia="sr-Latn-CS"/>
        </w:rPr>
        <w:t xml:space="preserve">. </w:t>
      </w:r>
      <w:proofErr w:type="spellStart"/>
      <w:r w:rsidRPr="007E208C">
        <w:rPr>
          <w:lang w:val="sr-Latn-RS" w:eastAsia="sr-Latn-CS"/>
        </w:rPr>
        <w:t>Број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нити</w:t>
      </w:r>
      <w:proofErr w:type="spellEnd"/>
      <w:r w:rsidRPr="007E208C">
        <w:rPr>
          <w:lang w:val="sr-Latn-RS" w:eastAsia="sr-Latn-CS"/>
        </w:rPr>
        <w:t xml:space="preserve"> и </w:t>
      </w:r>
      <w:proofErr w:type="spellStart"/>
      <w:r w:rsidRPr="007E208C">
        <w:rPr>
          <w:lang w:val="sr-Latn-RS" w:eastAsia="sr-Latn-CS"/>
        </w:rPr>
        <w:t>број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генерација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су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фиксирани</w:t>
      </w:r>
      <w:proofErr w:type="spellEnd"/>
      <w:r w:rsidRPr="007E208C">
        <w:rPr>
          <w:lang w:val="sr-Latn-RS" w:eastAsia="sr-Latn-CS"/>
        </w:rPr>
        <w:t xml:space="preserve">, </w:t>
      </w:r>
      <w:proofErr w:type="spellStart"/>
      <w:r w:rsidRPr="007E208C">
        <w:rPr>
          <w:lang w:val="sr-Latn-RS" w:eastAsia="sr-Latn-CS"/>
        </w:rPr>
        <w:t>док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се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величина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популације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мења</w:t>
      </w:r>
      <w:proofErr w:type="spellEnd"/>
      <w:r w:rsidRPr="007E208C">
        <w:rPr>
          <w:lang w:val="sr-Latn-RS" w:eastAsia="sr-Latn-CS"/>
        </w:rPr>
        <w:t>.</w:t>
      </w:r>
    </w:p>
    <w:p w14:paraId="1D497D43" w14:textId="77777777" w:rsidR="007E208C" w:rsidRPr="007E208C" w:rsidRDefault="007E208C" w:rsidP="007E208C">
      <w:pPr>
        <w:rPr>
          <w:lang w:val="sr-Latn-RS" w:eastAsia="sr-Latn-CS"/>
        </w:rPr>
      </w:pPr>
      <w:proofErr w:type="spellStart"/>
      <w:r w:rsidRPr="007E208C">
        <w:rPr>
          <w:lang w:val="sr-Latn-RS" w:eastAsia="sr-Latn-CS"/>
        </w:rPr>
        <w:lastRenderedPageBreak/>
        <w:t>Коришћене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величине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популације</w:t>
      </w:r>
      <w:proofErr w:type="spellEnd"/>
      <w:r w:rsidRPr="007E208C">
        <w:rPr>
          <w:lang w:val="sr-Latn-RS" w:eastAsia="sr-Latn-CS"/>
        </w:rPr>
        <w:t xml:space="preserve"> </w:t>
      </w:r>
      <w:proofErr w:type="spellStart"/>
      <w:r w:rsidRPr="007E208C">
        <w:rPr>
          <w:lang w:val="sr-Latn-RS" w:eastAsia="sr-Latn-CS"/>
        </w:rPr>
        <w:t>су</w:t>
      </w:r>
      <w:proofErr w:type="spellEnd"/>
      <w:r w:rsidRPr="007E208C">
        <w:rPr>
          <w:lang w:val="sr-Latn-RS" w:eastAsia="sr-Latn-CS"/>
        </w:rPr>
        <w:t>:</w:t>
      </w:r>
    </w:p>
    <w:p w14:paraId="27573A26" w14:textId="77777777" w:rsidR="007E208C" w:rsidRPr="007E208C" w:rsidRDefault="007E208C" w:rsidP="007E208C">
      <w:pPr>
        <w:rPr>
          <w:lang w:val="sr-Latn-RS" w:eastAsia="sr-Latn-CS"/>
        </w:rPr>
      </w:pPr>
      <w:r w:rsidRPr="007E208C">
        <w:rPr>
          <w:lang w:val="sr-Latn-RS" w:eastAsia="sr-Latn-CS"/>
        </w:rPr>
        <w:t>1000, 5000, 10000, 20000</w:t>
      </w:r>
    </w:p>
    <w:p w14:paraId="6E85D71D" w14:textId="77777777" w:rsidR="005A3359" w:rsidRPr="005A3359" w:rsidRDefault="005A3359" w:rsidP="005A3359">
      <w:pPr>
        <w:rPr>
          <w:lang w:val="sr-Latn-RS" w:eastAsia="sr-Latn-CS"/>
        </w:rPr>
      </w:pPr>
      <w:proofErr w:type="spellStart"/>
      <w:r w:rsidRPr="005A3359">
        <w:rPr>
          <w:lang w:val="sr-Latn-RS" w:eastAsia="sr-Latn-CS"/>
        </w:rPr>
        <w:t>Циљ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овог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теста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провери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како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алгоритам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понаша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када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количина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посла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повећава</w:t>
      </w:r>
      <w:proofErr w:type="spellEnd"/>
      <w:r w:rsidRPr="005A3359">
        <w:rPr>
          <w:lang w:val="sr-Latn-RS" w:eastAsia="sr-Latn-CS"/>
        </w:rPr>
        <w:t xml:space="preserve">. </w:t>
      </w:r>
      <w:proofErr w:type="spellStart"/>
      <w:r w:rsidRPr="005A3359">
        <w:rPr>
          <w:lang w:val="sr-Latn-RS" w:eastAsia="sr-Latn-CS"/>
        </w:rPr>
        <w:t>Како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величина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популације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расте</w:t>
      </w:r>
      <w:proofErr w:type="spellEnd"/>
      <w:r w:rsidRPr="005A3359">
        <w:rPr>
          <w:lang w:val="sr-Latn-RS" w:eastAsia="sr-Latn-CS"/>
        </w:rPr>
        <w:t xml:space="preserve">, </w:t>
      </w:r>
      <w:proofErr w:type="spellStart"/>
      <w:r w:rsidRPr="005A3359">
        <w:rPr>
          <w:lang w:val="sr-Latn-RS" w:eastAsia="sr-Latn-CS"/>
        </w:rPr>
        <w:t>расте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време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извршавања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серијске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паралелне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верзије</w:t>
      </w:r>
      <w:proofErr w:type="spellEnd"/>
      <w:r w:rsidRPr="005A3359">
        <w:rPr>
          <w:lang w:val="sr-Latn-RS" w:eastAsia="sr-Latn-CS"/>
        </w:rPr>
        <w:t xml:space="preserve">. </w:t>
      </w:r>
      <w:proofErr w:type="spellStart"/>
      <w:r w:rsidRPr="005A3359">
        <w:rPr>
          <w:lang w:val="sr-Latn-RS" w:eastAsia="sr-Latn-CS"/>
        </w:rPr>
        <w:t>Међутим</w:t>
      </w:r>
      <w:proofErr w:type="spellEnd"/>
      <w:r w:rsidRPr="005A3359">
        <w:rPr>
          <w:lang w:val="sr-Latn-RS" w:eastAsia="sr-Latn-CS"/>
        </w:rPr>
        <w:t xml:space="preserve">, </w:t>
      </w:r>
      <w:proofErr w:type="spellStart"/>
      <w:r w:rsidRPr="005A3359">
        <w:rPr>
          <w:lang w:val="sr-Latn-RS" w:eastAsia="sr-Latn-CS"/>
        </w:rPr>
        <w:t>паралелна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верзија</w:t>
      </w:r>
      <w:proofErr w:type="spellEnd"/>
      <w:r w:rsidRPr="005A3359">
        <w:rPr>
          <w:lang w:val="sr-Latn-RS" w:eastAsia="sr-Latn-CS"/>
        </w:rPr>
        <w:t xml:space="preserve"> у </w:t>
      </w:r>
      <w:proofErr w:type="spellStart"/>
      <w:r w:rsidRPr="005A3359">
        <w:rPr>
          <w:lang w:val="sr-Latn-RS" w:eastAsia="sr-Latn-CS"/>
        </w:rPr>
        <w:t>свим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случајевима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остаје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знатно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бржа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од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серијске</w:t>
      </w:r>
      <w:proofErr w:type="spellEnd"/>
      <w:r w:rsidRPr="005A3359">
        <w:rPr>
          <w:lang w:val="sr-Latn-RS" w:eastAsia="sr-Latn-CS"/>
        </w:rPr>
        <w:t>.</w:t>
      </w:r>
    </w:p>
    <w:p w14:paraId="1F9A6940" w14:textId="0C0493D8" w:rsidR="005A3359" w:rsidRPr="005A3359" w:rsidRDefault="005A3359" w:rsidP="005A3359">
      <w:pPr>
        <w:rPr>
          <w:lang w:val="sr-Latn-RS" w:eastAsia="sr-Latn-CS"/>
        </w:rPr>
      </w:pPr>
      <w:proofErr w:type="spellStart"/>
      <w:r w:rsidRPr="005A3359">
        <w:rPr>
          <w:lang w:val="sr-Latn-RS" w:eastAsia="sr-Latn-CS"/>
        </w:rPr>
        <w:t>Из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резултата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види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убрзање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стабилно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креће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приближно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између</w:t>
      </w:r>
      <w:proofErr w:type="spellEnd"/>
      <w:r w:rsidRPr="005A3359">
        <w:rPr>
          <w:lang w:val="sr-Latn-RS" w:eastAsia="sr-Latn-CS"/>
        </w:rPr>
        <w:t xml:space="preserve"> 4.14x и 4.55x. </w:t>
      </w:r>
      <w:proofErr w:type="spellStart"/>
      <w:r w:rsidRPr="005A3359">
        <w:rPr>
          <w:lang w:val="sr-Latn-RS" w:eastAsia="sr-Latn-CS"/>
        </w:rPr>
        <w:t>Највеће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убрзање</w:t>
      </w:r>
      <w:proofErr w:type="spellEnd"/>
      <w:r w:rsidRPr="005A3359">
        <w:rPr>
          <w:lang w:val="sr-Latn-RS" w:eastAsia="sr-Latn-CS"/>
        </w:rPr>
        <w:t xml:space="preserve"> у </w:t>
      </w:r>
      <w:proofErr w:type="spellStart"/>
      <w:r w:rsidRPr="005A3359">
        <w:rPr>
          <w:lang w:val="sr-Latn-RS" w:eastAsia="sr-Latn-CS"/>
        </w:rPr>
        <w:t>овом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експерименту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добијено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за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популацију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од</w:t>
      </w:r>
      <w:proofErr w:type="spellEnd"/>
      <w:r w:rsidRPr="005A3359">
        <w:rPr>
          <w:lang w:val="sr-Latn-RS" w:eastAsia="sr-Latn-CS"/>
        </w:rPr>
        <w:t xml:space="preserve"> 1000 </w:t>
      </w:r>
      <w:proofErr w:type="spellStart"/>
      <w:r w:rsidRPr="005A3359">
        <w:rPr>
          <w:lang w:val="sr-Latn-RS" w:eastAsia="sr-Latn-CS"/>
        </w:rPr>
        <w:t>јединки</w:t>
      </w:r>
      <w:proofErr w:type="spellEnd"/>
      <w:r w:rsidRPr="005A3359">
        <w:rPr>
          <w:lang w:val="sr-Latn-RS" w:eastAsia="sr-Latn-CS"/>
        </w:rPr>
        <w:t xml:space="preserve">, </w:t>
      </w:r>
      <w:proofErr w:type="spellStart"/>
      <w:r w:rsidRPr="005A3359">
        <w:rPr>
          <w:lang w:val="sr-Latn-RS" w:eastAsia="sr-Latn-CS"/>
        </w:rPr>
        <w:t>док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код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већих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популација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убрзање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благо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смањује</w:t>
      </w:r>
      <w:proofErr w:type="spellEnd"/>
      <w:r w:rsidRPr="005A3359">
        <w:rPr>
          <w:lang w:val="sr-Latn-RS" w:eastAsia="sr-Latn-CS"/>
        </w:rPr>
        <w:t xml:space="preserve">. </w:t>
      </w:r>
      <w:proofErr w:type="spellStart"/>
      <w:r w:rsidRPr="005A3359">
        <w:rPr>
          <w:lang w:val="sr-Latn-RS" w:eastAsia="sr-Latn-CS"/>
        </w:rPr>
        <w:t>То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показује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паралелизација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доноси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значајну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корист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за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све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тестиране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величине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популације</w:t>
      </w:r>
      <w:proofErr w:type="spellEnd"/>
      <w:r w:rsidRPr="005A3359">
        <w:rPr>
          <w:lang w:val="sr-Latn-RS" w:eastAsia="sr-Latn-CS"/>
        </w:rPr>
        <w:t xml:space="preserve">, </w:t>
      </w:r>
      <w:proofErr w:type="spellStart"/>
      <w:r w:rsidRPr="005A3359">
        <w:rPr>
          <w:lang w:val="sr-Latn-RS" w:eastAsia="sr-Latn-CS"/>
        </w:rPr>
        <w:t>али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да</w:t>
      </w:r>
      <w:proofErr w:type="spellEnd"/>
      <w:r w:rsidRPr="005A3359">
        <w:rPr>
          <w:lang w:val="sr-Latn-RS" w:eastAsia="sr-Latn-CS"/>
        </w:rPr>
        <w:t xml:space="preserve"> у </w:t>
      </w:r>
      <w:proofErr w:type="spellStart"/>
      <w:r w:rsidRPr="005A3359">
        <w:rPr>
          <w:lang w:val="sr-Latn-RS" w:eastAsia="sr-Latn-CS"/>
        </w:rPr>
        <w:t>овом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конкретном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експерименту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повећање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популације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није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довело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већег</w:t>
      </w:r>
      <w:proofErr w:type="spellEnd"/>
      <w:r>
        <w:rPr>
          <w:lang w:val="sr-Cyrl-RS" w:eastAsia="sr-Latn-CS"/>
        </w:rPr>
        <w:t xml:space="preserve"> убрзања</w:t>
      </w:r>
      <w:r w:rsidRPr="005A3359">
        <w:rPr>
          <w:lang w:val="sr-Latn-RS" w:eastAsia="sr-Latn-CS"/>
        </w:rPr>
        <w:t>.</w:t>
      </w:r>
    </w:p>
    <w:p w14:paraId="01C47D84" w14:textId="77777777" w:rsidR="005A3359" w:rsidRPr="005A3359" w:rsidRDefault="005A3359" w:rsidP="005A3359">
      <w:pPr>
        <w:rPr>
          <w:lang w:val="sr-Latn-RS" w:eastAsia="sr-Latn-CS"/>
        </w:rPr>
      </w:pPr>
      <w:proofErr w:type="spellStart"/>
      <w:r w:rsidRPr="005A3359">
        <w:rPr>
          <w:lang w:val="sr-Latn-RS" w:eastAsia="sr-Latn-CS"/>
        </w:rPr>
        <w:t>Могуће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објашњење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већим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популацијама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расте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количина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посла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који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није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савршено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паралелан</w:t>
      </w:r>
      <w:proofErr w:type="spellEnd"/>
      <w:r w:rsidRPr="005A3359">
        <w:rPr>
          <w:lang w:val="sr-Latn-RS" w:eastAsia="sr-Latn-CS"/>
        </w:rPr>
        <w:t xml:space="preserve">, </w:t>
      </w:r>
      <w:proofErr w:type="spellStart"/>
      <w:r w:rsidRPr="005A3359">
        <w:rPr>
          <w:lang w:val="sr-Latn-RS" w:eastAsia="sr-Latn-CS"/>
        </w:rPr>
        <w:t>као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трошак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сортирања</w:t>
      </w:r>
      <w:proofErr w:type="spellEnd"/>
      <w:r w:rsidRPr="005A3359">
        <w:rPr>
          <w:lang w:val="sr-Latn-RS" w:eastAsia="sr-Latn-CS"/>
        </w:rPr>
        <w:t xml:space="preserve">, </w:t>
      </w:r>
      <w:proofErr w:type="spellStart"/>
      <w:r w:rsidRPr="005A3359">
        <w:rPr>
          <w:lang w:val="sr-Latn-RS" w:eastAsia="sr-Latn-CS"/>
        </w:rPr>
        <w:t>распоређивања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задатака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приступа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меморији</w:t>
      </w:r>
      <w:proofErr w:type="spellEnd"/>
      <w:r w:rsidRPr="005A3359">
        <w:rPr>
          <w:lang w:val="sr-Latn-RS" w:eastAsia="sr-Latn-CS"/>
        </w:rPr>
        <w:t xml:space="preserve">. </w:t>
      </w:r>
      <w:proofErr w:type="spellStart"/>
      <w:r w:rsidRPr="005A3359">
        <w:rPr>
          <w:lang w:val="sr-Latn-RS" w:eastAsia="sr-Latn-CS"/>
        </w:rPr>
        <w:t>Због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тога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добија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стабилно</w:t>
      </w:r>
      <w:proofErr w:type="spellEnd"/>
      <w:r w:rsidRPr="005A3359">
        <w:rPr>
          <w:lang w:val="sr-Latn-RS" w:eastAsia="sr-Latn-CS"/>
        </w:rPr>
        <w:t xml:space="preserve">, </w:t>
      </w:r>
      <w:proofErr w:type="spellStart"/>
      <w:r w:rsidRPr="005A3359">
        <w:rPr>
          <w:lang w:val="sr-Latn-RS" w:eastAsia="sr-Latn-CS"/>
        </w:rPr>
        <w:t>али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не</w:t>
      </w:r>
      <w:proofErr w:type="spellEnd"/>
      <w:r w:rsidRPr="005A3359">
        <w:rPr>
          <w:lang w:val="sr-Latn-RS" w:eastAsia="sr-Latn-CS"/>
        </w:rPr>
        <w:t xml:space="preserve"> и </w:t>
      </w:r>
      <w:proofErr w:type="spellStart"/>
      <w:r w:rsidRPr="005A3359">
        <w:rPr>
          <w:lang w:val="sr-Latn-RS" w:eastAsia="sr-Latn-CS"/>
        </w:rPr>
        <w:t>растуће</w:t>
      </w:r>
      <w:proofErr w:type="spellEnd"/>
      <w:r w:rsidRPr="005A3359">
        <w:rPr>
          <w:lang w:val="sr-Latn-RS" w:eastAsia="sr-Latn-CS"/>
        </w:rPr>
        <w:t xml:space="preserve"> </w:t>
      </w:r>
      <w:proofErr w:type="spellStart"/>
      <w:r w:rsidRPr="005A3359">
        <w:rPr>
          <w:lang w:val="sr-Latn-RS" w:eastAsia="sr-Latn-CS"/>
        </w:rPr>
        <w:t>убрзање</w:t>
      </w:r>
      <w:proofErr w:type="spellEnd"/>
      <w:r w:rsidRPr="005A3359">
        <w:rPr>
          <w:lang w:val="sr-Latn-RS" w:eastAsia="sr-Latn-CS"/>
        </w:rPr>
        <w:t>.</w:t>
      </w:r>
    </w:p>
    <w:p w14:paraId="61E11096" w14:textId="77777777" w:rsidR="007E208C" w:rsidRPr="007E208C" w:rsidRDefault="007E208C" w:rsidP="007E208C">
      <w:pPr>
        <w:jc w:val="center"/>
        <w:rPr>
          <w:lang w:val="sr-Cyrl-RS" w:eastAsia="sr-Latn-CS"/>
        </w:rPr>
      </w:pPr>
    </w:p>
    <w:tbl>
      <w:tblPr>
        <w:tblStyle w:val="TableGrid"/>
        <w:tblW w:w="9213" w:type="dxa"/>
        <w:tblInd w:w="421" w:type="dxa"/>
        <w:tblLook w:val="04A0" w:firstRow="1" w:lastRow="0" w:firstColumn="1" w:lastColumn="0" w:noHBand="0" w:noVBand="1"/>
      </w:tblPr>
      <w:tblGrid>
        <w:gridCol w:w="1417"/>
        <w:gridCol w:w="2216"/>
        <w:gridCol w:w="2320"/>
        <w:gridCol w:w="1559"/>
        <w:gridCol w:w="1701"/>
      </w:tblGrid>
      <w:tr w:rsidR="00EF65A7" w14:paraId="11DC5FDE" w14:textId="77777777" w:rsidTr="00EF65A7">
        <w:trPr>
          <w:trHeight w:val="414"/>
        </w:trPr>
        <w:tc>
          <w:tcPr>
            <w:tcW w:w="1417" w:type="dxa"/>
          </w:tcPr>
          <w:p w14:paraId="61B3AB87" w14:textId="7913BFBB" w:rsidR="007E208C" w:rsidRPr="005F572D" w:rsidRDefault="00EF65A7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Популација</w:t>
            </w:r>
          </w:p>
        </w:tc>
        <w:tc>
          <w:tcPr>
            <w:tcW w:w="2216" w:type="dxa"/>
          </w:tcPr>
          <w:p w14:paraId="44C83E5F" w14:textId="77777777" w:rsidR="007E208C" w:rsidRPr="005D6B69" w:rsidRDefault="007E208C" w:rsidP="00555F9C">
            <w:pPr>
              <w:ind w:firstLine="0"/>
              <w:jc w:val="center"/>
              <w:rPr>
                <w:lang w:val="sr-Cyrl-RS" w:eastAsia="sr-Latn-CS"/>
              </w:rPr>
            </w:pPr>
            <w:proofErr w:type="spellStart"/>
            <w:r w:rsidRPr="005D6B69">
              <w:rPr>
                <w:lang w:val="sr-Latn-RS" w:eastAsia="sr-Latn-CS"/>
              </w:rPr>
              <w:t>Серијско</w:t>
            </w:r>
            <w:proofErr w:type="spellEnd"/>
            <w:r w:rsidRPr="005D6B69">
              <w:rPr>
                <w:lang w:val="sr-Latn-RS" w:eastAsia="sr-Latn-CS"/>
              </w:rPr>
              <w:t xml:space="preserve"> </w:t>
            </w:r>
            <w:proofErr w:type="spellStart"/>
            <w:r w:rsidRPr="005D6B69">
              <w:rPr>
                <w:lang w:val="sr-Latn-RS" w:eastAsia="sr-Latn-CS"/>
              </w:rPr>
              <w:t>време</w:t>
            </w:r>
            <w:proofErr w:type="spellEnd"/>
            <w:r w:rsidRPr="005D6B69">
              <w:rPr>
                <w:lang w:val="sr-Latn-RS" w:eastAsia="sr-Latn-CS"/>
              </w:rPr>
              <w:t xml:space="preserve"> [s]</w:t>
            </w:r>
          </w:p>
        </w:tc>
        <w:tc>
          <w:tcPr>
            <w:tcW w:w="2320" w:type="dxa"/>
          </w:tcPr>
          <w:p w14:paraId="510DA4AB" w14:textId="77777777" w:rsidR="007E208C" w:rsidRPr="006A507B" w:rsidRDefault="007E208C" w:rsidP="00555F9C">
            <w:pPr>
              <w:ind w:firstLine="0"/>
              <w:jc w:val="center"/>
              <w:rPr>
                <w:lang w:val="sr-Latn-RS" w:eastAsia="sr-Latn-CS"/>
              </w:rPr>
            </w:pPr>
            <w:proofErr w:type="spellStart"/>
            <w:r w:rsidRPr="005D6B69">
              <w:rPr>
                <w:lang w:val="sr-Latn-RS" w:eastAsia="sr-Latn-CS"/>
              </w:rPr>
              <w:t>Паралелно</w:t>
            </w:r>
            <w:proofErr w:type="spellEnd"/>
            <w:r w:rsidRPr="005D6B69">
              <w:rPr>
                <w:lang w:val="sr-Latn-RS" w:eastAsia="sr-Latn-CS"/>
              </w:rPr>
              <w:t xml:space="preserve"> </w:t>
            </w:r>
            <w:proofErr w:type="spellStart"/>
            <w:r w:rsidRPr="005D6B69">
              <w:rPr>
                <w:lang w:val="sr-Latn-RS" w:eastAsia="sr-Latn-CS"/>
              </w:rPr>
              <w:t>време</w:t>
            </w:r>
            <w:proofErr w:type="spellEnd"/>
            <w:r w:rsidRPr="005D6B69">
              <w:rPr>
                <w:lang w:val="sr-Latn-RS" w:eastAsia="sr-Latn-CS"/>
              </w:rPr>
              <w:t xml:space="preserve"> [s]</w:t>
            </w:r>
          </w:p>
        </w:tc>
        <w:tc>
          <w:tcPr>
            <w:tcW w:w="1559" w:type="dxa"/>
          </w:tcPr>
          <w:p w14:paraId="13730C04" w14:textId="77777777" w:rsidR="007E208C" w:rsidRPr="00F122B9" w:rsidRDefault="007E208C" w:rsidP="00555F9C">
            <w:pPr>
              <w:ind w:firstLine="0"/>
              <w:jc w:val="center"/>
              <w:rPr>
                <w:lang w:val="en-US" w:eastAsia="sr-Latn-CS"/>
              </w:rPr>
            </w:pPr>
            <w:r>
              <w:rPr>
                <w:lang w:val="sr-Cyrl-RS" w:eastAsia="sr-Latn-CS"/>
              </w:rPr>
              <w:t xml:space="preserve">Убрзање </w:t>
            </w:r>
          </w:p>
        </w:tc>
        <w:tc>
          <w:tcPr>
            <w:tcW w:w="1701" w:type="dxa"/>
          </w:tcPr>
          <w:p w14:paraId="3FA0AB67" w14:textId="77777777" w:rsidR="007E208C" w:rsidRDefault="007E208C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Ефикасност</w:t>
            </w:r>
          </w:p>
        </w:tc>
      </w:tr>
      <w:tr w:rsidR="00EF65A7" w14:paraId="6847A543" w14:textId="77777777" w:rsidTr="00EF65A7">
        <w:tc>
          <w:tcPr>
            <w:tcW w:w="1417" w:type="dxa"/>
          </w:tcPr>
          <w:p w14:paraId="4E568C22" w14:textId="4F22CF19" w:rsidR="007E208C" w:rsidRPr="00494307" w:rsidRDefault="007E208C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</w:t>
            </w:r>
            <w:r w:rsidR="008F6535">
              <w:rPr>
                <w:lang w:val="sr-Cyrl-RS" w:eastAsia="sr-Latn-CS"/>
              </w:rPr>
              <w:t>000</w:t>
            </w:r>
          </w:p>
        </w:tc>
        <w:tc>
          <w:tcPr>
            <w:tcW w:w="2216" w:type="dxa"/>
          </w:tcPr>
          <w:p w14:paraId="694ACEF0" w14:textId="5F8255FE" w:rsidR="007E208C" w:rsidRPr="0079249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2.009836</w:t>
            </w:r>
          </w:p>
        </w:tc>
        <w:tc>
          <w:tcPr>
            <w:tcW w:w="2320" w:type="dxa"/>
          </w:tcPr>
          <w:p w14:paraId="75F1BE2D" w14:textId="72590577" w:rsidR="007E208C" w:rsidRPr="0079249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0.441431</w:t>
            </w:r>
          </w:p>
        </w:tc>
        <w:tc>
          <w:tcPr>
            <w:tcW w:w="1559" w:type="dxa"/>
          </w:tcPr>
          <w:p w14:paraId="5619C141" w14:textId="015CE1C7" w:rsidR="007E208C" w:rsidRPr="0079249B" w:rsidRDefault="008F6535" w:rsidP="008F6535">
            <w:pPr>
              <w:ind w:firstLine="0"/>
              <w:jc w:val="center"/>
              <w:rPr>
                <w:lang w:val="en-US" w:eastAsia="sr-Latn-CS"/>
              </w:rPr>
            </w:pPr>
            <w:r w:rsidRPr="008F6535">
              <w:rPr>
                <w:lang w:val="sr-Latn-RS" w:eastAsia="sr-Latn-CS"/>
              </w:rPr>
              <w:t>4.553004</w:t>
            </w:r>
            <w:r w:rsidR="007E208C">
              <w:rPr>
                <w:lang w:val="sr-Latn-RS" w:eastAsia="sr-Latn-CS"/>
              </w:rPr>
              <w:t>x</w:t>
            </w:r>
          </w:p>
        </w:tc>
        <w:tc>
          <w:tcPr>
            <w:tcW w:w="1701" w:type="dxa"/>
          </w:tcPr>
          <w:p w14:paraId="3517ACA9" w14:textId="013691D9" w:rsidR="007E208C" w:rsidRPr="006A507B" w:rsidRDefault="0079249B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79249B">
              <w:rPr>
                <w:lang w:val="sr-Latn-RS" w:eastAsia="sr-Latn-CS"/>
              </w:rPr>
              <w:t>0.569126</w:t>
            </w:r>
          </w:p>
        </w:tc>
      </w:tr>
      <w:tr w:rsidR="00EF65A7" w14:paraId="553946A9" w14:textId="77777777" w:rsidTr="00EF65A7">
        <w:tc>
          <w:tcPr>
            <w:tcW w:w="1417" w:type="dxa"/>
          </w:tcPr>
          <w:p w14:paraId="1F9BDB53" w14:textId="4D8BA1F4" w:rsidR="007E208C" w:rsidRDefault="008F6535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5000</w:t>
            </w:r>
          </w:p>
        </w:tc>
        <w:tc>
          <w:tcPr>
            <w:tcW w:w="2216" w:type="dxa"/>
          </w:tcPr>
          <w:p w14:paraId="3939CCC7" w14:textId="007FF883" w:rsidR="007E208C" w:rsidRPr="006A507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10.14560</w:t>
            </w:r>
          </w:p>
        </w:tc>
        <w:tc>
          <w:tcPr>
            <w:tcW w:w="2320" w:type="dxa"/>
          </w:tcPr>
          <w:p w14:paraId="7971CF06" w14:textId="06CD7C32" w:rsidR="007E208C" w:rsidRPr="006A507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2.313494</w:t>
            </w:r>
          </w:p>
        </w:tc>
        <w:tc>
          <w:tcPr>
            <w:tcW w:w="1559" w:type="dxa"/>
          </w:tcPr>
          <w:p w14:paraId="1E200621" w14:textId="1F97642C" w:rsidR="007E208C" w:rsidRPr="0079249B" w:rsidRDefault="0079249B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79249B">
              <w:rPr>
                <w:lang w:val="sr-Latn-RS" w:eastAsia="sr-Latn-CS"/>
              </w:rPr>
              <w:t>4.385401</w:t>
            </w:r>
            <w:r>
              <w:rPr>
                <w:lang w:val="sr-Latn-RS" w:eastAsia="sr-Latn-CS"/>
              </w:rPr>
              <w:t>x</w:t>
            </w:r>
          </w:p>
        </w:tc>
        <w:tc>
          <w:tcPr>
            <w:tcW w:w="1701" w:type="dxa"/>
          </w:tcPr>
          <w:p w14:paraId="4D97D7A9" w14:textId="3080845A" w:rsidR="007E208C" w:rsidRPr="006A507B" w:rsidRDefault="0079249B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79249B">
              <w:rPr>
                <w:lang w:val="sr-Latn-RS" w:eastAsia="sr-Latn-CS"/>
              </w:rPr>
              <w:t>0.548175</w:t>
            </w:r>
          </w:p>
        </w:tc>
      </w:tr>
      <w:tr w:rsidR="00EF65A7" w14:paraId="479412F0" w14:textId="77777777" w:rsidTr="00EF65A7">
        <w:tc>
          <w:tcPr>
            <w:tcW w:w="1417" w:type="dxa"/>
          </w:tcPr>
          <w:p w14:paraId="11589A30" w14:textId="20FC52A7" w:rsidR="007E208C" w:rsidRDefault="008F6535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10000</w:t>
            </w:r>
          </w:p>
        </w:tc>
        <w:tc>
          <w:tcPr>
            <w:tcW w:w="2216" w:type="dxa"/>
          </w:tcPr>
          <w:p w14:paraId="0F1FE048" w14:textId="5FFBDF6A" w:rsidR="007E208C" w:rsidRPr="006A507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20.314499</w:t>
            </w:r>
          </w:p>
        </w:tc>
        <w:tc>
          <w:tcPr>
            <w:tcW w:w="2320" w:type="dxa"/>
          </w:tcPr>
          <w:p w14:paraId="54EBF083" w14:textId="0D05004F" w:rsidR="007E208C" w:rsidRPr="006A507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4.703649</w:t>
            </w:r>
          </w:p>
        </w:tc>
        <w:tc>
          <w:tcPr>
            <w:tcW w:w="1559" w:type="dxa"/>
          </w:tcPr>
          <w:p w14:paraId="7A76C0EE" w14:textId="481DF927" w:rsidR="007E208C" w:rsidRPr="006A507B" w:rsidRDefault="0079249B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79249B">
              <w:rPr>
                <w:lang w:val="sr-Latn-RS" w:eastAsia="sr-Latn-CS"/>
              </w:rPr>
              <w:t>4.318881</w:t>
            </w:r>
            <w:r>
              <w:rPr>
                <w:lang w:val="sr-Latn-RS" w:eastAsia="sr-Latn-CS"/>
              </w:rPr>
              <w:t>x</w:t>
            </w:r>
          </w:p>
        </w:tc>
        <w:tc>
          <w:tcPr>
            <w:tcW w:w="1701" w:type="dxa"/>
          </w:tcPr>
          <w:p w14:paraId="38D46784" w14:textId="23ABBF6D" w:rsidR="007E208C" w:rsidRPr="006A507B" w:rsidRDefault="0079249B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79249B">
              <w:rPr>
                <w:lang w:val="sr-Latn-RS" w:eastAsia="sr-Latn-CS"/>
              </w:rPr>
              <w:t>0.539860</w:t>
            </w:r>
          </w:p>
        </w:tc>
      </w:tr>
      <w:tr w:rsidR="00EF65A7" w14:paraId="49C9C4BC" w14:textId="77777777" w:rsidTr="00EF65A7">
        <w:tc>
          <w:tcPr>
            <w:tcW w:w="1417" w:type="dxa"/>
          </w:tcPr>
          <w:p w14:paraId="16A74ED1" w14:textId="3DE54E5E" w:rsidR="007E208C" w:rsidRDefault="008F6535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20000</w:t>
            </w:r>
          </w:p>
        </w:tc>
        <w:tc>
          <w:tcPr>
            <w:tcW w:w="2216" w:type="dxa"/>
          </w:tcPr>
          <w:p w14:paraId="2B87624C" w14:textId="529FEDF3" w:rsidR="007E208C" w:rsidRPr="006A507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40.906489</w:t>
            </w:r>
          </w:p>
        </w:tc>
        <w:tc>
          <w:tcPr>
            <w:tcW w:w="2320" w:type="dxa"/>
          </w:tcPr>
          <w:p w14:paraId="03D2C432" w14:textId="15D68A91" w:rsidR="007E208C" w:rsidRPr="006A507B" w:rsidRDefault="008F6535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8F6535">
              <w:rPr>
                <w:lang w:val="sr-Latn-RS" w:eastAsia="sr-Latn-CS"/>
              </w:rPr>
              <w:t>9.878115</w:t>
            </w:r>
          </w:p>
        </w:tc>
        <w:tc>
          <w:tcPr>
            <w:tcW w:w="1559" w:type="dxa"/>
          </w:tcPr>
          <w:p w14:paraId="47BD69B0" w14:textId="058FF2E9" w:rsidR="007E208C" w:rsidRPr="006A507B" w:rsidRDefault="0079249B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79249B">
              <w:rPr>
                <w:lang w:val="sr-Latn-RS" w:eastAsia="sr-Latn-CS"/>
              </w:rPr>
              <w:t>4.141123</w:t>
            </w:r>
            <w:r>
              <w:rPr>
                <w:lang w:val="sr-Latn-RS" w:eastAsia="sr-Latn-CS"/>
              </w:rPr>
              <w:t>x</w:t>
            </w:r>
          </w:p>
        </w:tc>
        <w:tc>
          <w:tcPr>
            <w:tcW w:w="1701" w:type="dxa"/>
          </w:tcPr>
          <w:p w14:paraId="488C4F44" w14:textId="686E99B1" w:rsidR="007E208C" w:rsidRPr="006A507B" w:rsidRDefault="0079249B" w:rsidP="0079249B">
            <w:pPr>
              <w:ind w:firstLine="0"/>
              <w:jc w:val="center"/>
              <w:rPr>
                <w:lang w:val="sr-Latn-RS" w:eastAsia="sr-Latn-CS"/>
              </w:rPr>
            </w:pPr>
            <w:r w:rsidRPr="0079249B">
              <w:rPr>
                <w:lang w:val="sr-Latn-RS" w:eastAsia="sr-Latn-CS"/>
              </w:rPr>
              <w:t>0.517640</w:t>
            </w:r>
          </w:p>
        </w:tc>
      </w:tr>
    </w:tbl>
    <w:p w14:paraId="76BC0E13" w14:textId="77777777" w:rsidR="007E208C" w:rsidRDefault="007E208C" w:rsidP="008F6535">
      <w:pPr>
        <w:rPr>
          <w:lang w:val="sr-Cyrl-RS" w:eastAsia="sr-Latn-CS"/>
        </w:rPr>
      </w:pPr>
    </w:p>
    <w:p w14:paraId="415A9D16" w14:textId="29F69D00" w:rsidR="007E208C" w:rsidRDefault="007E208C" w:rsidP="007E208C">
      <w:pPr>
        <w:jc w:val="center"/>
        <w:rPr>
          <w:i/>
          <w:iCs/>
          <w:lang w:val="sr-Cyrl-RS" w:eastAsia="sr-Latn-CS"/>
        </w:rPr>
      </w:pPr>
      <w:r>
        <w:rPr>
          <w:i/>
          <w:iCs/>
          <w:lang w:val="sr-Cyrl-RS" w:eastAsia="sr-Latn-CS"/>
        </w:rPr>
        <w:t>Табела 2</w:t>
      </w:r>
      <w:r>
        <w:rPr>
          <w:i/>
          <w:iCs/>
          <w:lang w:val="en-US" w:eastAsia="sr-Latn-CS"/>
        </w:rPr>
        <w:t>:</w:t>
      </w:r>
      <w:r>
        <w:rPr>
          <w:i/>
          <w:iCs/>
          <w:lang w:val="sr-Cyrl-RS" w:eastAsia="sr-Latn-CS"/>
        </w:rPr>
        <w:t xml:space="preserve"> Утицај величине популације</w:t>
      </w:r>
    </w:p>
    <w:p w14:paraId="3116D7FE" w14:textId="77777777" w:rsidR="003831CB" w:rsidRDefault="003831CB" w:rsidP="007E208C">
      <w:pPr>
        <w:jc w:val="center"/>
        <w:rPr>
          <w:i/>
          <w:iCs/>
          <w:lang w:val="en-US" w:eastAsia="sr-Latn-CS"/>
        </w:rPr>
      </w:pPr>
    </w:p>
    <w:p w14:paraId="04260356" w14:textId="77777777" w:rsidR="007E208C" w:rsidRDefault="00BE47EA" w:rsidP="00FE6FCD">
      <w:pPr>
        <w:jc w:val="center"/>
        <w:rPr>
          <w:lang w:val="sr-Cyrl-RS" w:eastAsia="sr-Latn-CS"/>
        </w:rPr>
      </w:pPr>
      <w:r>
        <w:rPr>
          <w:noProof/>
          <w:lang w:val="sr-Cyrl-RS" w:eastAsia="sr-Latn-CS"/>
        </w:rPr>
        <w:lastRenderedPageBreak/>
        <w:drawing>
          <wp:inline distT="0" distB="0" distL="0" distR="0" wp14:anchorId="2C4E7A7E" wp14:editId="72A4697F">
            <wp:extent cx="5486400" cy="3200400"/>
            <wp:effectExtent l="0" t="0" r="0" b="0"/>
            <wp:docPr id="2119622778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7131092D" w14:textId="77777777" w:rsidR="003831CB" w:rsidRDefault="003831CB" w:rsidP="00FE6FCD">
      <w:pPr>
        <w:jc w:val="center"/>
        <w:rPr>
          <w:lang w:val="sr-Cyrl-RS" w:eastAsia="sr-Latn-CS"/>
        </w:rPr>
      </w:pPr>
    </w:p>
    <w:p w14:paraId="08B2C3E2" w14:textId="1180724A" w:rsidR="003831CB" w:rsidRPr="00FE6FCD" w:rsidRDefault="006F31E0" w:rsidP="003831CB">
      <w:pPr>
        <w:jc w:val="center"/>
        <w:rPr>
          <w:lang w:val="sr-Cyrl-RS"/>
        </w:rPr>
      </w:pPr>
      <w:proofErr w:type="spellStart"/>
      <w:r>
        <w:rPr>
          <w:i/>
          <w:iCs/>
          <w:lang w:val="sr-Cyrl-RS" w:eastAsia="sr-Latn-CS"/>
        </w:rPr>
        <w:t>График</w:t>
      </w:r>
      <w:proofErr w:type="spellEnd"/>
      <w:r>
        <w:rPr>
          <w:i/>
          <w:iCs/>
          <w:lang w:val="sr-Cyrl-RS" w:eastAsia="sr-Latn-CS"/>
        </w:rPr>
        <w:t xml:space="preserve"> 2</w:t>
      </w:r>
      <w:r w:rsidR="003831CB">
        <w:rPr>
          <w:i/>
          <w:iCs/>
          <w:lang w:val="en-US" w:eastAsia="sr-Latn-CS"/>
        </w:rPr>
        <w:t>:</w:t>
      </w:r>
      <w:r w:rsidR="003831CB">
        <w:rPr>
          <w:i/>
          <w:iCs/>
          <w:lang w:val="sr-Cyrl-RS" w:eastAsia="sr-Latn-CS"/>
        </w:rPr>
        <w:t xml:space="preserve"> Утицај величине популације</w:t>
      </w:r>
    </w:p>
    <w:p w14:paraId="26BBAB99" w14:textId="77777777" w:rsidR="003831CB" w:rsidRDefault="003831CB" w:rsidP="00FE6FCD">
      <w:pPr>
        <w:jc w:val="center"/>
        <w:rPr>
          <w:lang w:val="sr-Cyrl-RS" w:eastAsia="sr-Latn-CS"/>
        </w:rPr>
      </w:pPr>
    </w:p>
    <w:p w14:paraId="26FBCC69" w14:textId="78DA469F" w:rsidR="006F31E0" w:rsidRDefault="006F31E0" w:rsidP="006F31E0">
      <w:pPr>
        <w:pStyle w:val="Heading2"/>
        <w:rPr>
          <w:lang w:val="sr-Cyrl-RS" w:eastAsia="sr-Latn-CS"/>
        </w:rPr>
      </w:pPr>
      <w:bookmarkStart w:id="36" w:name="_Toc232321929"/>
      <w:proofErr w:type="spellStart"/>
      <w:r w:rsidRPr="006F31E0">
        <w:rPr>
          <w:lang w:val="sr-Latn-RS" w:eastAsia="sr-Latn-CS"/>
        </w:rPr>
        <w:t>Тестирање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island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модела</w:t>
      </w:r>
      <w:bookmarkEnd w:id="36"/>
      <w:proofErr w:type="spellEnd"/>
    </w:p>
    <w:p w14:paraId="75A511B8" w14:textId="77777777" w:rsidR="006A78AD" w:rsidRDefault="006A78AD" w:rsidP="006A78AD">
      <w:pPr>
        <w:keepNext/>
        <w:rPr>
          <w:lang w:val="sr-Cyrl-RS"/>
        </w:rPr>
      </w:pPr>
    </w:p>
    <w:p w14:paraId="646984FE" w14:textId="15E10C64" w:rsidR="006A78AD" w:rsidRDefault="006A78AD" w:rsidP="006A78AD">
      <w:pPr>
        <w:keepNext/>
      </w:pPr>
      <w:r>
        <w:rPr>
          <w:noProof/>
          <w:lang w:val="sr-Cyrl-RS" w:eastAsia="sr-Latn-CS"/>
        </w:rPr>
        <w:drawing>
          <wp:inline distT="0" distB="0" distL="0" distR="0" wp14:anchorId="36B3EE5A" wp14:editId="439CDA6D">
            <wp:extent cx="5132705" cy="2438400"/>
            <wp:effectExtent l="0" t="0" r="0" b="19050"/>
            <wp:docPr id="925710651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54465FD6" w14:textId="77777777" w:rsidR="006A78AD" w:rsidRDefault="006A78AD" w:rsidP="006A78AD">
      <w:pPr>
        <w:pStyle w:val="Caption"/>
        <w:rPr>
          <w:i/>
          <w:iCs/>
          <w:lang w:val="sr-Cyrl-RS"/>
        </w:rPr>
      </w:pPr>
    </w:p>
    <w:p w14:paraId="071A5F34" w14:textId="51918575" w:rsidR="006A78AD" w:rsidRDefault="006A78AD" w:rsidP="006A78AD">
      <w:pPr>
        <w:pStyle w:val="Caption"/>
        <w:rPr>
          <w:i/>
          <w:iCs/>
          <w:lang w:val="sr-Cyrl-RS"/>
        </w:rPr>
      </w:pPr>
      <w:proofErr w:type="spellStart"/>
      <w:r w:rsidRPr="006A78AD">
        <w:rPr>
          <w:i/>
          <w:iCs/>
        </w:rPr>
        <w:t>Слика</w:t>
      </w:r>
      <w:proofErr w:type="spellEnd"/>
      <w:r w:rsidRPr="006A78AD">
        <w:rPr>
          <w:i/>
          <w:iCs/>
        </w:rPr>
        <w:t xml:space="preserve"> </w:t>
      </w:r>
      <w:r>
        <w:rPr>
          <w:i/>
          <w:iCs/>
          <w:lang w:val="sr-Cyrl-RS"/>
        </w:rPr>
        <w:t>3</w:t>
      </w:r>
      <w:r>
        <w:rPr>
          <w:i/>
          <w:iCs/>
        </w:rPr>
        <w:t xml:space="preserve">: </w:t>
      </w:r>
      <w:r>
        <w:rPr>
          <w:i/>
          <w:iCs/>
          <w:lang w:val="sr-Cyrl-RS"/>
        </w:rPr>
        <w:t>Исланд модел</w:t>
      </w:r>
    </w:p>
    <w:p w14:paraId="265554D2" w14:textId="77777777" w:rsidR="006A78AD" w:rsidRPr="006A78AD" w:rsidRDefault="006A78AD" w:rsidP="006A78AD">
      <w:pPr>
        <w:rPr>
          <w:lang w:val="sr-Cyrl-RS"/>
        </w:rPr>
      </w:pPr>
    </w:p>
    <w:p w14:paraId="24DD9104" w14:textId="77777777" w:rsidR="006F31E0" w:rsidRPr="005A3359" w:rsidRDefault="006F31E0" w:rsidP="006F31E0">
      <w:pPr>
        <w:rPr>
          <w:lang w:val="sr-Cyrl-RS" w:eastAsia="sr-Latn-CS"/>
        </w:rPr>
      </w:pPr>
      <w:r w:rsidRPr="006F31E0">
        <w:rPr>
          <w:lang w:val="sr-Latn-RS" w:eastAsia="sr-Latn-CS"/>
        </w:rPr>
        <w:t xml:space="preserve">Island model </w:t>
      </w:r>
      <w:proofErr w:type="spellStart"/>
      <w:r w:rsidRPr="006F31E0">
        <w:rPr>
          <w:lang w:val="sr-Latn-RS" w:eastAsia="sr-Latn-CS"/>
        </w:rPr>
        <w:t>је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тестиран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тако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што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је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укупна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величина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популације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задржана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иста</w:t>
      </w:r>
      <w:proofErr w:type="spellEnd"/>
      <w:r w:rsidRPr="006F31E0">
        <w:rPr>
          <w:lang w:val="sr-Latn-RS" w:eastAsia="sr-Latn-CS"/>
        </w:rPr>
        <w:t xml:space="preserve">, </w:t>
      </w:r>
      <w:proofErr w:type="spellStart"/>
      <w:r w:rsidRPr="006F31E0">
        <w:rPr>
          <w:lang w:val="sr-Latn-RS" w:eastAsia="sr-Latn-CS"/>
        </w:rPr>
        <w:t>док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је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популација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подељена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на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различит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број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острва</w:t>
      </w:r>
      <w:proofErr w:type="spellEnd"/>
      <w:r w:rsidRPr="006F31E0">
        <w:rPr>
          <w:lang w:val="sr-Latn-RS" w:eastAsia="sr-Latn-CS"/>
        </w:rPr>
        <w:t>.</w:t>
      </w:r>
    </w:p>
    <w:p w14:paraId="58234F46" w14:textId="77777777" w:rsidR="00C8356E" w:rsidRDefault="00C8356E" w:rsidP="006F31E0">
      <w:pPr>
        <w:rPr>
          <w:lang w:val="sr-Cyrl-RS" w:eastAsia="sr-Latn-CS"/>
        </w:rPr>
      </w:pPr>
    </w:p>
    <w:p w14:paraId="63111B1F" w14:textId="14353447" w:rsidR="006F31E0" w:rsidRPr="006F31E0" w:rsidRDefault="006F31E0" w:rsidP="006F31E0">
      <w:pPr>
        <w:rPr>
          <w:lang w:val="sr-Latn-RS" w:eastAsia="sr-Latn-CS"/>
        </w:rPr>
      </w:pPr>
      <w:proofErr w:type="spellStart"/>
      <w:r w:rsidRPr="006F31E0">
        <w:rPr>
          <w:lang w:val="sr-Latn-RS" w:eastAsia="sr-Latn-CS"/>
        </w:rPr>
        <w:lastRenderedPageBreak/>
        <w:t>Коришћене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конфигурације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су</w:t>
      </w:r>
      <w:proofErr w:type="spellEnd"/>
      <w:r w:rsidRPr="006F31E0">
        <w:rPr>
          <w:lang w:val="sr-Latn-RS" w:eastAsia="sr-Latn-CS"/>
        </w:rPr>
        <w:t>:</w:t>
      </w:r>
    </w:p>
    <w:p w14:paraId="1918BC4F" w14:textId="77777777" w:rsidR="006F31E0" w:rsidRPr="006F31E0" w:rsidRDefault="006F31E0" w:rsidP="006F31E0">
      <w:pPr>
        <w:rPr>
          <w:lang w:val="sr-Latn-RS" w:eastAsia="sr-Latn-CS"/>
        </w:rPr>
      </w:pPr>
      <w:r w:rsidRPr="006F31E0">
        <w:rPr>
          <w:lang w:val="sr-Latn-RS" w:eastAsia="sr-Latn-CS"/>
        </w:rPr>
        <w:t xml:space="preserve">2 </w:t>
      </w:r>
      <w:proofErr w:type="spellStart"/>
      <w:r w:rsidRPr="006F31E0">
        <w:rPr>
          <w:lang w:val="sr-Latn-RS" w:eastAsia="sr-Latn-CS"/>
        </w:rPr>
        <w:t>острва</w:t>
      </w:r>
      <w:proofErr w:type="spellEnd"/>
      <w:r w:rsidRPr="006F31E0">
        <w:rPr>
          <w:lang w:val="sr-Latn-RS" w:eastAsia="sr-Latn-CS"/>
        </w:rPr>
        <w:t xml:space="preserve">  x 8000 </w:t>
      </w:r>
      <w:proofErr w:type="spellStart"/>
      <w:r w:rsidRPr="006F31E0">
        <w:rPr>
          <w:lang w:val="sr-Latn-RS" w:eastAsia="sr-Latn-CS"/>
        </w:rPr>
        <w:t>јединки</w:t>
      </w:r>
      <w:proofErr w:type="spellEnd"/>
    </w:p>
    <w:p w14:paraId="64FCD712" w14:textId="77777777" w:rsidR="006F31E0" w:rsidRPr="006F31E0" w:rsidRDefault="006F31E0" w:rsidP="006F31E0">
      <w:pPr>
        <w:rPr>
          <w:lang w:val="sr-Latn-RS" w:eastAsia="sr-Latn-CS"/>
        </w:rPr>
      </w:pPr>
      <w:r w:rsidRPr="006F31E0">
        <w:rPr>
          <w:lang w:val="sr-Latn-RS" w:eastAsia="sr-Latn-CS"/>
        </w:rPr>
        <w:t xml:space="preserve">4 </w:t>
      </w:r>
      <w:proofErr w:type="spellStart"/>
      <w:r w:rsidRPr="006F31E0">
        <w:rPr>
          <w:lang w:val="sr-Latn-RS" w:eastAsia="sr-Latn-CS"/>
        </w:rPr>
        <w:t>острва</w:t>
      </w:r>
      <w:proofErr w:type="spellEnd"/>
      <w:r w:rsidRPr="006F31E0">
        <w:rPr>
          <w:lang w:val="sr-Latn-RS" w:eastAsia="sr-Latn-CS"/>
        </w:rPr>
        <w:t xml:space="preserve">  x 4000 </w:t>
      </w:r>
      <w:proofErr w:type="spellStart"/>
      <w:r w:rsidRPr="006F31E0">
        <w:rPr>
          <w:lang w:val="sr-Latn-RS" w:eastAsia="sr-Latn-CS"/>
        </w:rPr>
        <w:t>јединки</w:t>
      </w:r>
      <w:proofErr w:type="spellEnd"/>
    </w:p>
    <w:p w14:paraId="52D3CC77" w14:textId="77777777" w:rsidR="006F31E0" w:rsidRPr="006F31E0" w:rsidRDefault="006F31E0" w:rsidP="006F31E0">
      <w:pPr>
        <w:rPr>
          <w:lang w:val="sr-Latn-RS" w:eastAsia="sr-Latn-CS"/>
        </w:rPr>
      </w:pPr>
      <w:r w:rsidRPr="006F31E0">
        <w:rPr>
          <w:lang w:val="sr-Latn-RS" w:eastAsia="sr-Latn-CS"/>
        </w:rPr>
        <w:t xml:space="preserve">8 </w:t>
      </w:r>
      <w:proofErr w:type="spellStart"/>
      <w:r w:rsidRPr="006F31E0">
        <w:rPr>
          <w:lang w:val="sr-Latn-RS" w:eastAsia="sr-Latn-CS"/>
        </w:rPr>
        <w:t>острва</w:t>
      </w:r>
      <w:proofErr w:type="spellEnd"/>
      <w:r w:rsidRPr="006F31E0">
        <w:rPr>
          <w:lang w:val="sr-Latn-RS" w:eastAsia="sr-Latn-CS"/>
        </w:rPr>
        <w:t xml:space="preserve">  x 2000 </w:t>
      </w:r>
      <w:proofErr w:type="spellStart"/>
      <w:r w:rsidRPr="006F31E0">
        <w:rPr>
          <w:lang w:val="sr-Latn-RS" w:eastAsia="sr-Latn-CS"/>
        </w:rPr>
        <w:t>јединки</w:t>
      </w:r>
      <w:proofErr w:type="spellEnd"/>
    </w:p>
    <w:p w14:paraId="2257E5E5" w14:textId="77777777" w:rsidR="006F31E0" w:rsidRPr="006F31E0" w:rsidRDefault="006F31E0" w:rsidP="006F31E0">
      <w:pPr>
        <w:rPr>
          <w:lang w:val="sr-Latn-RS" w:eastAsia="sr-Latn-CS"/>
        </w:rPr>
      </w:pPr>
      <w:proofErr w:type="spellStart"/>
      <w:r w:rsidRPr="006F31E0">
        <w:rPr>
          <w:lang w:val="sr-Latn-RS" w:eastAsia="sr-Latn-CS"/>
        </w:rPr>
        <w:t>Циљ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овог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теста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је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да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се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испита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да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ли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подела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популације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на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више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независних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острва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утиче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на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време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извршавања</w:t>
      </w:r>
      <w:proofErr w:type="spellEnd"/>
      <w:r w:rsidRPr="006F31E0">
        <w:rPr>
          <w:lang w:val="sr-Latn-RS" w:eastAsia="sr-Latn-CS"/>
        </w:rPr>
        <w:t xml:space="preserve"> и </w:t>
      </w:r>
      <w:proofErr w:type="spellStart"/>
      <w:r w:rsidRPr="006F31E0">
        <w:rPr>
          <w:lang w:val="sr-Latn-RS" w:eastAsia="sr-Latn-CS"/>
        </w:rPr>
        <w:t>квалитет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пронађеног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решења</w:t>
      </w:r>
      <w:proofErr w:type="spellEnd"/>
      <w:r w:rsidRPr="006F31E0">
        <w:rPr>
          <w:lang w:val="sr-Latn-RS" w:eastAsia="sr-Latn-CS"/>
        </w:rPr>
        <w:t xml:space="preserve">. </w:t>
      </w:r>
      <w:proofErr w:type="spellStart"/>
      <w:r w:rsidRPr="006F31E0">
        <w:rPr>
          <w:lang w:val="sr-Latn-RS" w:eastAsia="sr-Latn-CS"/>
        </w:rPr>
        <w:t>Острва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еволуирају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независно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између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миграција</w:t>
      </w:r>
      <w:proofErr w:type="spellEnd"/>
      <w:r w:rsidRPr="006F31E0">
        <w:rPr>
          <w:lang w:val="sr-Latn-RS" w:eastAsia="sr-Latn-CS"/>
        </w:rPr>
        <w:t xml:space="preserve">, </w:t>
      </w:r>
      <w:proofErr w:type="spellStart"/>
      <w:r w:rsidRPr="006F31E0">
        <w:rPr>
          <w:lang w:val="sr-Latn-RS" w:eastAsia="sr-Latn-CS"/>
        </w:rPr>
        <w:t>док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миграција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представља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тачку</w:t>
      </w:r>
      <w:proofErr w:type="spellEnd"/>
      <w:r w:rsidRPr="006F31E0">
        <w:rPr>
          <w:lang w:val="sr-Latn-RS" w:eastAsia="sr-Latn-CS"/>
        </w:rPr>
        <w:t xml:space="preserve"> </w:t>
      </w:r>
      <w:proofErr w:type="spellStart"/>
      <w:r w:rsidRPr="006F31E0">
        <w:rPr>
          <w:lang w:val="sr-Latn-RS" w:eastAsia="sr-Latn-CS"/>
        </w:rPr>
        <w:t>синхронизације</w:t>
      </w:r>
      <w:proofErr w:type="spellEnd"/>
      <w:r w:rsidRPr="006F31E0">
        <w:rPr>
          <w:lang w:val="sr-Latn-RS" w:eastAsia="sr-Latn-CS"/>
        </w:rPr>
        <w:t>.</w:t>
      </w:r>
    </w:p>
    <w:p w14:paraId="19544F64" w14:textId="77777777" w:rsidR="006F31E0" w:rsidRDefault="006F31E0" w:rsidP="00FE6FCD">
      <w:pPr>
        <w:jc w:val="center"/>
        <w:rPr>
          <w:lang w:val="sr-Cyrl-RS" w:eastAsia="sr-Latn-CS"/>
        </w:rPr>
      </w:pPr>
    </w:p>
    <w:tbl>
      <w:tblPr>
        <w:tblStyle w:val="TableGrid"/>
        <w:tblW w:w="10000" w:type="dxa"/>
        <w:tblInd w:w="-655" w:type="dxa"/>
        <w:tblLook w:val="04A0" w:firstRow="1" w:lastRow="0" w:firstColumn="1" w:lastColumn="0" w:noHBand="0" w:noVBand="1"/>
      </w:tblPr>
      <w:tblGrid>
        <w:gridCol w:w="1191"/>
        <w:gridCol w:w="1415"/>
        <w:gridCol w:w="1393"/>
        <w:gridCol w:w="1719"/>
        <w:gridCol w:w="1641"/>
        <w:gridCol w:w="1236"/>
        <w:gridCol w:w="1405"/>
      </w:tblGrid>
      <w:tr w:rsidR="005069CD" w14:paraId="4832D4F0" w14:textId="77777777" w:rsidTr="005069CD">
        <w:trPr>
          <w:trHeight w:val="414"/>
        </w:trPr>
        <w:tc>
          <w:tcPr>
            <w:tcW w:w="1191" w:type="dxa"/>
          </w:tcPr>
          <w:p w14:paraId="741020AB" w14:textId="34E88CCF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Број острва</w:t>
            </w:r>
          </w:p>
        </w:tc>
        <w:tc>
          <w:tcPr>
            <w:tcW w:w="1415" w:type="dxa"/>
          </w:tcPr>
          <w:p w14:paraId="66EF67D7" w14:textId="43C4E849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Популација по острву</w:t>
            </w:r>
          </w:p>
        </w:tc>
        <w:tc>
          <w:tcPr>
            <w:tcW w:w="1393" w:type="dxa"/>
          </w:tcPr>
          <w:p w14:paraId="5F743522" w14:textId="0BC0876D" w:rsidR="005069CD" w:rsidRPr="005F572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Укупна популација</w:t>
            </w:r>
          </w:p>
        </w:tc>
        <w:tc>
          <w:tcPr>
            <w:tcW w:w="1719" w:type="dxa"/>
          </w:tcPr>
          <w:p w14:paraId="0827367E" w14:textId="1D7CE978" w:rsidR="005069CD" w:rsidRPr="005D6B69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Серијско в</w:t>
            </w:r>
            <w:proofErr w:type="spellStart"/>
            <w:r w:rsidRPr="005D6B69">
              <w:rPr>
                <w:lang w:val="sr-Latn-RS" w:eastAsia="sr-Latn-CS"/>
              </w:rPr>
              <w:t>реме</w:t>
            </w:r>
            <w:proofErr w:type="spellEnd"/>
            <w:r w:rsidRPr="005D6B69">
              <w:rPr>
                <w:lang w:val="sr-Latn-RS" w:eastAsia="sr-Latn-CS"/>
              </w:rPr>
              <w:t xml:space="preserve"> [s]</w:t>
            </w:r>
          </w:p>
        </w:tc>
        <w:tc>
          <w:tcPr>
            <w:tcW w:w="1641" w:type="dxa"/>
          </w:tcPr>
          <w:p w14:paraId="208ED580" w14:textId="4D90E579" w:rsidR="005069CD" w:rsidRPr="005069CD" w:rsidRDefault="005069CD" w:rsidP="00555F9C">
            <w:pPr>
              <w:ind w:firstLine="0"/>
              <w:jc w:val="center"/>
              <w:rPr>
                <w:lang w:val="en-US" w:eastAsia="sr-Latn-CS"/>
              </w:rPr>
            </w:pPr>
            <w:r>
              <w:rPr>
                <w:lang w:val="sr-Cyrl-RS" w:eastAsia="sr-Latn-CS"/>
              </w:rPr>
              <w:t xml:space="preserve">Време </w:t>
            </w:r>
            <w:proofErr w:type="spellStart"/>
            <w:r>
              <w:rPr>
                <w:lang w:val="sr-Cyrl-RS" w:eastAsia="sr-Latn-CS"/>
              </w:rPr>
              <w:t>исланд</w:t>
            </w:r>
            <w:proofErr w:type="spellEnd"/>
            <w:r>
              <w:rPr>
                <w:lang w:val="sr-Cyrl-RS" w:eastAsia="sr-Latn-CS"/>
              </w:rPr>
              <w:t xml:space="preserve"> модела </w:t>
            </w:r>
            <w:r>
              <w:rPr>
                <w:lang w:val="sr-Latn-RS" w:eastAsia="sr-Latn-CS"/>
              </w:rPr>
              <w:t xml:space="preserve"> </w:t>
            </w:r>
            <w:r>
              <w:rPr>
                <w:lang w:val="en-US" w:eastAsia="sr-Latn-CS"/>
              </w:rPr>
              <w:t>[</w:t>
            </w:r>
            <w:r>
              <w:rPr>
                <w:lang w:val="sr-Cyrl-RS" w:eastAsia="sr-Latn-CS"/>
              </w:rPr>
              <w:t>ѕ</w:t>
            </w:r>
            <w:r>
              <w:rPr>
                <w:lang w:val="en-US" w:eastAsia="sr-Latn-CS"/>
              </w:rPr>
              <w:t>]</w:t>
            </w:r>
          </w:p>
        </w:tc>
        <w:tc>
          <w:tcPr>
            <w:tcW w:w="1236" w:type="dxa"/>
          </w:tcPr>
          <w:p w14:paraId="48101E89" w14:textId="3CC9B0C2" w:rsidR="005069CD" w:rsidRPr="00F122B9" w:rsidRDefault="005069CD" w:rsidP="00555F9C">
            <w:pPr>
              <w:ind w:firstLine="0"/>
              <w:jc w:val="center"/>
              <w:rPr>
                <w:lang w:val="en-US" w:eastAsia="sr-Latn-CS"/>
              </w:rPr>
            </w:pPr>
            <w:r>
              <w:rPr>
                <w:lang w:val="sr-Cyrl-RS" w:eastAsia="sr-Latn-CS"/>
              </w:rPr>
              <w:t xml:space="preserve">Убрзање </w:t>
            </w:r>
          </w:p>
        </w:tc>
        <w:tc>
          <w:tcPr>
            <w:tcW w:w="1405" w:type="dxa"/>
          </w:tcPr>
          <w:p w14:paraId="2D704C7B" w14:textId="484772B0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Најбоља дужина</w:t>
            </w:r>
          </w:p>
        </w:tc>
      </w:tr>
      <w:tr w:rsidR="005069CD" w:rsidRPr="006A507B" w14:paraId="331A133D" w14:textId="77777777" w:rsidTr="005069CD">
        <w:tc>
          <w:tcPr>
            <w:tcW w:w="1191" w:type="dxa"/>
          </w:tcPr>
          <w:p w14:paraId="529D692D" w14:textId="06F42C89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2</w:t>
            </w:r>
          </w:p>
        </w:tc>
        <w:tc>
          <w:tcPr>
            <w:tcW w:w="1415" w:type="dxa"/>
          </w:tcPr>
          <w:p w14:paraId="4F66B9E9" w14:textId="3A033A31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8000</w:t>
            </w:r>
          </w:p>
        </w:tc>
        <w:tc>
          <w:tcPr>
            <w:tcW w:w="1393" w:type="dxa"/>
          </w:tcPr>
          <w:p w14:paraId="252C3049" w14:textId="0224FE74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16000</w:t>
            </w:r>
          </w:p>
        </w:tc>
        <w:tc>
          <w:tcPr>
            <w:tcW w:w="1719" w:type="dxa"/>
          </w:tcPr>
          <w:p w14:paraId="2B4526F4" w14:textId="64AC4D5D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33.028739</w:t>
            </w:r>
          </w:p>
        </w:tc>
        <w:tc>
          <w:tcPr>
            <w:tcW w:w="1641" w:type="dxa"/>
          </w:tcPr>
          <w:p w14:paraId="1F0E3540" w14:textId="7452026B" w:rsidR="005069CD" w:rsidRPr="005069CD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7.162250</w:t>
            </w:r>
          </w:p>
        </w:tc>
        <w:tc>
          <w:tcPr>
            <w:tcW w:w="1236" w:type="dxa"/>
          </w:tcPr>
          <w:p w14:paraId="30AC296D" w14:textId="7694070C" w:rsidR="005069CD" w:rsidRPr="0079249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4.611503</w:t>
            </w:r>
            <w:r w:rsidR="00B72FB5">
              <w:rPr>
                <w:lang w:val="sr-Latn-RS" w:eastAsia="sr-Latn-CS"/>
              </w:rPr>
              <w:t>x</w:t>
            </w:r>
          </w:p>
        </w:tc>
        <w:tc>
          <w:tcPr>
            <w:tcW w:w="1405" w:type="dxa"/>
          </w:tcPr>
          <w:p w14:paraId="57BE1AE1" w14:textId="0E331D5F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0.576438</w:t>
            </w:r>
          </w:p>
        </w:tc>
      </w:tr>
      <w:tr w:rsidR="005069CD" w:rsidRPr="006A507B" w14:paraId="141A81FC" w14:textId="77777777" w:rsidTr="005069CD">
        <w:tc>
          <w:tcPr>
            <w:tcW w:w="1191" w:type="dxa"/>
          </w:tcPr>
          <w:p w14:paraId="4537C81A" w14:textId="5B901287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4</w:t>
            </w:r>
          </w:p>
        </w:tc>
        <w:tc>
          <w:tcPr>
            <w:tcW w:w="1415" w:type="dxa"/>
          </w:tcPr>
          <w:p w14:paraId="4A93DBC6" w14:textId="6DA8FCB9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4000</w:t>
            </w:r>
          </w:p>
        </w:tc>
        <w:tc>
          <w:tcPr>
            <w:tcW w:w="1393" w:type="dxa"/>
          </w:tcPr>
          <w:p w14:paraId="0A60DB69" w14:textId="179716D8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16000</w:t>
            </w:r>
          </w:p>
        </w:tc>
        <w:tc>
          <w:tcPr>
            <w:tcW w:w="1719" w:type="dxa"/>
          </w:tcPr>
          <w:p w14:paraId="40CE133A" w14:textId="029A6050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32.838073</w:t>
            </w:r>
          </w:p>
        </w:tc>
        <w:tc>
          <w:tcPr>
            <w:tcW w:w="1641" w:type="dxa"/>
          </w:tcPr>
          <w:p w14:paraId="2E7D0E1A" w14:textId="0933A867" w:rsidR="005069CD" w:rsidRPr="0079249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6.808286</w:t>
            </w:r>
          </w:p>
        </w:tc>
        <w:tc>
          <w:tcPr>
            <w:tcW w:w="1236" w:type="dxa"/>
          </w:tcPr>
          <w:p w14:paraId="55D19AA5" w14:textId="7966C4AD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4.823251</w:t>
            </w:r>
            <w:r w:rsidR="00B72FB5">
              <w:rPr>
                <w:lang w:val="sr-Latn-RS" w:eastAsia="sr-Latn-CS"/>
              </w:rPr>
              <w:t>x</w:t>
            </w:r>
          </w:p>
        </w:tc>
        <w:tc>
          <w:tcPr>
            <w:tcW w:w="1405" w:type="dxa"/>
          </w:tcPr>
          <w:p w14:paraId="65269477" w14:textId="5040AC50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0.602906</w:t>
            </w:r>
          </w:p>
        </w:tc>
      </w:tr>
      <w:tr w:rsidR="005069CD" w:rsidRPr="006A507B" w14:paraId="6D6243D0" w14:textId="77777777" w:rsidTr="005069CD">
        <w:tc>
          <w:tcPr>
            <w:tcW w:w="1191" w:type="dxa"/>
          </w:tcPr>
          <w:p w14:paraId="2A0703B2" w14:textId="63D365E5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8</w:t>
            </w:r>
          </w:p>
        </w:tc>
        <w:tc>
          <w:tcPr>
            <w:tcW w:w="1415" w:type="dxa"/>
          </w:tcPr>
          <w:p w14:paraId="67BE5D1A" w14:textId="436A2EBE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2000</w:t>
            </w:r>
          </w:p>
        </w:tc>
        <w:tc>
          <w:tcPr>
            <w:tcW w:w="1393" w:type="dxa"/>
          </w:tcPr>
          <w:p w14:paraId="57F95179" w14:textId="7E853682" w:rsidR="005069CD" w:rsidRDefault="005069CD" w:rsidP="00555F9C">
            <w:pPr>
              <w:ind w:firstLine="0"/>
              <w:jc w:val="center"/>
              <w:rPr>
                <w:lang w:val="sr-Cyrl-RS" w:eastAsia="sr-Latn-CS"/>
              </w:rPr>
            </w:pPr>
            <w:r>
              <w:rPr>
                <w:lang w:val="sr-Cyrl-RS" w:eastAsia="sr-Latn-CS"/>
              </w:rPr>
              <w:t>16000</w:t>
            </w:r>
          </w:p>
        </w:tc>
        <w:tc>
          <w:tcPr>
            <w:tcW w:w="1719" w:type="dxa"/>
          </w:tcPr>
          <w:p w14:paraId="12B78040" w14:textId="5545A5A8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32.700857</w:t>
            </w:r>
          </w:p>
        </w:tc>
        <w:tc>
          <w:tcPr>
            <w:tcW w:w="1641" w:type="dxa"/>
          </w:tcPr>
          <w:p w14:paraId="2FF0BB82" w14:textId="1DD02FB1" w:rsidR="005069CD" w:rsidRPr="0079249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6.661368</w:t>
            </w:r>
          </w:p>
        </w:tc>
        <w:tc>
          <w:tcPr>
            <w:tcW w:w="1236" w:type="dxa"/>
          </w:tcPr>
          <w:p w14:paraId="707FE8D2" w14:textId="56C25C96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4.909030</w:t>
            </w:r>
            <w:r w:rsidR="00B72FB5">
              <w:rPr>
                <w:lang w:val="sr-Latn-RS" w:eastAsia="sr-Latn-CS"/>
              </w:rPr>
              <w:t>x</w:t>
            </w:r>
          </w:p>
        </w:tc>
        <w:tc>
          <w:tcPr>
            <w:tcW w:w="1405" w:type="dxa"/>
          </w:tcPr>
          <w:p w14:paraId="7613B70C" w14:textId="63F7BB3C" w:rsidR="005069CD" w:rsidRPr="006A507B" w:rsidRDefault="005069CD" w:rsidP="005069CD">
            <w:pPr>
              <w:ind w:firstLine="0"/>
              <w:jc w:val="center"/>
              <w:rPr>
                <w:lang w:val="sr-Latn-RS" w:eastAsia="sr-Latn-CS"/>
              </w:rPr>
            </w:pPr>
            <w:r w:rsidRPr="005069CD">
              <w:rPr>
                <w:lang w:val="sr-Latn-RS" w:eastAsia="sr-Latn-CS"/>
              </w:rPr>
              <w:t>0.613629</w:t>
            </w:r>
          </w:p>
        </w:tc>
      </w:tr>
    </w:tbl>
    <w:p w14:paraId="7C623ABC" w14:textId="77777777" w:rsidR="001E6E9B" w:rsidRDefault="001E6E9B" w:rsidP="00FE6FCD">
      <w:pPr>
        <w:jc w:val="center"/>
        <w:rPr>
          <w:lang w:val="sr-Cyrl-RS" w:eastAsia="sr-Latn-CS"/>
        </w:rPr>
      </w:pPr>
    </w:p>
    <w:p w14:paraId="0D99878F" w14:textId="77777777" w:rsidR="003C7DC3" w:rsidRDefault="005069CD" w:rsidP="005069CD">
      <w:pPr>
        <w:jc w:val="center"/>
        <w:rPr>
          <w:i/>
          <w:iCs/>
          <w:lang w:val="sr-Cyrl-RS" w:eastAsia="sr-Latn-CS"/>
        </w:rPr>
      </w:pPr>
      <w:r>
        <w:rPr>
          <w:i/>
          <w:iCs/>
          <w:lang w:val="sr-Cyrl-RS" w:eastAsia="sr-Latn-CS"/>
        </w:rPr>
        <w:t xml:space="preserve">Табела </w:t>
      </w:r>
      <w:r w:rsidR="00995480">
        <w:rPr>
          <w:i/>
          <w:iCs/>
          <w:lang w:val="en-US" w:eastAsia="sr-Latn-CS"/>
        </w:rPr>
        <w:t>3</w:t>
      </w:r>
      <w:r>
        <w:rPr>
          <w:i/>
          <w:iCs/>
          <w:lang w:val="en-US" w:eastAsia="sr-Latn-CS"/>
        </w:rPr>
        <w:t>:</w:t>
      </w:r>
      <w:r>
        <w:rPr>
          <w:i/>
          <w:iCs/>
          <w:lang w:val="sr-Cyrl-RS" w:eastAsia="sr-Latn-CS"/>
        </w:rPr>
        <w:t xml:space="preserve"> Резултати </w:t>
      </w:r>
      <w:proofErr w:type="spellStart"/>
      <w:r>
        <w:rPr>
          <w:i/>
          <w:iCs/>
          <w:lang w:val="sr-Cyrl-RS" w:eastAsia="sr-Latn-CS"/>
        </w:rPr>
        <w:t>исланд</w:t>
      </w:r>
      <w:proofErr w:type="spellEnd"/>
      <w:r>
        <w:rPr>
          <w:i/>
          <w:iCs/>
          <w:lang w:val="sr-Cyrl-RS" w:eastAsia="sr-Latn-CS"/>
        </w:rPr>
        <w:t xml:space="preserve"> модела</w:t>
      </w:r>
    </w:p>
    <w:p w14:paraId="78ED89DB" w14:textId="77777777" w:rsidR="003C7DC3" w:rsidRDefault="003C7DC3" w:rsidP="003C7DC3">
      <w:pPr>
        <w:rPr>
          <w:i/>
          <w:iCs/>
          <w:lang w:val="sr-Cyrl-RS" w:eastAsia="sr-Latn-CS"/>
        </w:rPr>
      </w:pPr>
    </w:p>
    <w:p w14:paraId="6F2C2DC9" w14:textId="24D42072" w:rsidR="005069CD" w:rsidRDefault="003C7DC3" w:rsidP="005069CD">
      <w:pPr>
        <w:jc w:val="center"/>
        <w:rPr>
          <w:i/>
          <w:iCs/>
          <w:lang w:val="sr-Cyrl-RS" w:eastAsia="sr-Latn-CS"/>
        </w:rPr>
      </w:pPr>
      <w:r>
        <w:rPr>
          <w:i/>
          <w:iCs/>
          <w:noProof/>
          <w:lang w:val="sr-Cyrl-RS" w:eastAsia="sr-Latn-CS"/>
        </w:rPr>
        <w:drawing>
          <wp:inline distT="0" distB="0" distL="0" distR="0" wp14:anchorId="71B84FD0" wp14:editId="67F0CD91">
            <wp:extent cx="5486400" cy="3365770"/>
            <wp:effectExtent l="0" t="0" r="0" b="6350"/>
            <wp:docPr id="34303517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4DCE3BEE" w14:textId="77777777" w:rsidR="003C7DC3" w:rsidRDefault="003C7DC3" w:rsidP="005069CD">
      <w:pPr>
        <w:jc w:val="center"/>
        <w:rPr>
          <w:i/>
          <w:iCs/>
          <w:lang w:val="sr-Cyrl-RS" w:eastAsia="sr-Latn-CS"/>
        </w:rPr>
      </w:pPr>
    </w:p>
    <w:p w14:paraId="0ED9AAFB" w14:textId="4CA08FFC" w:rsidR="003C7DC3" w:rsidRPr="003C7DC3" w:rsidRDefault="003C7DC3" w:rsidP="005069CD">
      <w:pPr>
        <w:jc w:val="center"/>
        <w:rPr>
          <w:i/>
          <w:iCs/>
          <w:lang w:val="sr-Cyrl-RS" w:eastAsia="sr-Latn-CS"/>
        </w:rPr>
      </w:pPr>
      <w:proofErr w:type="spellStart"/>
      <w:r>
        <w:rPr>
          <w:i/>
          <w:iCs/>
          <w:lang w:val="sr-Cyrl-RS" w:eastAsia="sr-Latn-CS"/>
        </w:rPr>
        <w:t>График</w:t>
      </w:r>
      <w:proofErr w:type="spellEnd"/>
      <w:r>
        <w:rPr>
          <w:i/>
          <w:iCs/>
          <w:lang w:val="sr-Cyrl-RS" w:eastAsia="sr-Latn-CS"/>
        </w:rPr>
        <w:t xml:space="preserve"> 3</w:t>
      </w:r>
      <w:r>
        <w:rPr>
          <w:i/>
          <w:iCs/>
          <w:lang w:val="en-US" w:eastAsia="sr-Latn-CS"/>
        </w:rPr>
        <w:t xml:space="preserve">: </w:t>
      </w:r>
      <w:r>
        <w:rPr>
          <w:i/>
          <w:iCs/>
          <w:lang w:val="sr-Cyrl-RS" w:eastAsia="sr-Latn-CS"/>
        </w:rPr>
        <w:t xml:space="preserve">Време </w:t>
      </w:r>
      <w:proofErr w:type="spellStart"/>
      <w:r>
        <w:rPr>
          <w:i/>
          <w:iCs/>
          <w:lang w:val="sr-Cyrl-RS" w:eastAsia="sr-Latn-CS"/>
        </w:rPr>
        <w:t>извршавашња</w:t>
      </w:r>
      <w:proofErr w:type="spellEnd"/>
      <w:r>
        <w:rPr>
          <w:i/>
          <w:iCs/>
          <w:lang w:val="sr-Cyrl-RS" w:eastAsia="sr-Latn-CS"/>
        </w:rPr>
        <w:t xml:space="preserve"> </w:t>
      </w:r>
      <w:proofErr w:type="spellStart"/>
      <w:r>
        <w:rPr>
          <w:i/>
          <w:iCs/>
          <w:lang w:val="sr-Cyrl-RS" w:eastAsia="sr-Latn-CS"/>
        </w:rPr>
        <w:t>исланд</w:t>
      </w:r>
      <w:proofErr w:type="spellEnd"/>
      <w:r>
        <w:rPr>
          <w:i/>
          <w:iCs/>
          <w:lang w:val="sr-Cyrl-RS" w:eastAsia="sr-Latn-CS"/>
        </w:rPr>
        <w:t xml:space="preserve"> модела</w:t>
      </w:r>
    </w:p>
    <w:p w14:paraId="616C4DA6" w14:textId="53ABB911" w:rsidR="0021353B" w:rsidRPr="008E4708" w:rsidRDefault="0021353B" w:rsidP="008E4708">
      <w:pPr>
        <w:pStyle w:val="Heading1"/>
      </w:pPr>
      <w:bookmarkStart w:id="37" w:name="_Toc232321930"/>
      <w:proofErr w:type="spellStart"/>
      <w:r w:rsidRPr="008E4708">
        <w:lastRenderedPageBreak/>
        <w:t>Закључак</w:t>
      </w:r>
      <w:bookmarkEnd w:id="37"/>
      <w:proofErr w:type="spellEnd"/>
    </w:p>
    <w:p w14:paraId="56B5C1BA" w14:textId="77777777" w:rsidR="00E140D3" w:rsidRDefault="00E140D3" w:rsidP="00E140D3">
      <w:pPr>
        <w:rPr>
          <w:lang w:val="sr-Latn-RS" w:eastAsia="sr-Latn-RS"/>
        </w:rPr>
      </w:pPr>
      <w:r>
        <w:t xml:space="preserve">У </w:t>
      </w:r>
      <w:proofErr w:type="spellStart"/>
      <w:r>
        <w:t>оквиру</w:t>
      </w:r>
      <w:proofErr w:type="spellEnd"/>
      <w:r>
        <w:t xml:space="preserve"> </w:t>
      </w:r>
      <w:proofErr w:type="spellStart"/>
      <w:r>
        <w:t>пројекта</w:t>
      </w:r>
      <w:proofErr w:type="spellEnd"/>
      <w:r>
        <w:t xml:space="preserve"> </w:t>
      </w:r>
      <w:proofErr w:type="spellStart"/>
      <w:r>
        <w:t>имплементиран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генетски</w:t>
      </w:r>
      <w:proofErr w:type="spellEnd"/>
      <w:r>
        <w:t xml:space="preserve"> </w:t>
      </w:r>
      <w:proofErr w:type="spellStart"/>
      <w:r>
        <w:t>алгоритам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решавање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путујућег</w:t>
      </w:r>
      <w:proofErr w:type="spellEnd"/>
      <w:r>
        <w:t xml:space="preserve"> </w:t>
      </w:r>
      <w:proofErr w:type="spellStart"/>
      <w:r>
        <w:t>трговца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његова</w:t>
      </w:r>
      <w:proofErr w:type="spellEnd"/>
      <w:r>
        <w:t xml:space="preserve"> </w:t>
      </w:r>
      <w:proofErr w:type="spellStart"/>
      <w:r>
        <w:t>паралелна</w:t>
      </w:r>
      <w:proofErr w:type="spellEnd"/>
      <w:r>
        <w:t xml:space="preserve"> </w:t>
      </w:r>
      <w:proofErr w:type="spellStart"/>
      <w:r>
        <w:t>верзија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Intel </w:t>
      </w:r>
      <w:proofErr w:type="spellStart"/>
      <w:r>
        <w:t>oneTBB</w:t>
      </w:r>
      <w:proofErr w:type="spellEnd"/>
      <w:r>
        <w:t xml:space="preserve"> </w:t>
      </w:r>
      <w:proofErr w:type="spellStart"/>
      <w:r>
        <w:t>библиотеке</w:t>
      </w:r>
      <w:proofErr w:type="spellEnd"/>
      <w:r>
        <w:t xml:space="preserve">. </w:t>
      </w:r>
      <w:proofErr w:type="spellStart"/>
      <w:r>
        <w:t>Решење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организовано</w:t>
      </w:r>
      <w:proofErr w:type="spellEnd"/>
      <w:r>
        <w:t xml:space="preserve"> </w:t>
      </w:r>
      <w:proofErr w:type="spellStart"/>
      <w:r>
        <w:t>модуларно</w:t>
      </w:r>
      <w:proofErr w:type="spellEnd"/>
      <w:r>
        <w:t xml:space="preserve">,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раздвојени</w:t>
      </w:r>
      <w:proofErr w:type="spellEnd"/>
      <w:r>
        <w:t xml:space="preserve"> </w:t>
      </w:r>
      <w:proofErr w:type="spellStart"/>
      <w:r>
        <w:t>учитавање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формирање</w:t>
      </w:r>
      <w:proofErr w:type="spellEnd"/>
      <w:r>
        <w:t xml:space="preserve"> </w:t>
      </w:r>
      <w:proofErr w:type="spellStart"/>
      <w:r>
        <w:t>матрице</w:t>
      </w:r>
      <w:proofErr w:type="spellEnd"/>
      <w:r>
        <w:t xml:space="preserve"> </w:t>
      </w:r>
      <w:proofErr w:type="spellStart"/>
      <w:r>
        <w:t>удаљености</w:t>
      </w:r>
      <w:proofErr w:type="spellEnd"/>
      <w:r>
        <w:t xml:space="preserve">, </w:t>
      </w:r>
      <w:proofErr w:type="spellStart"/>
      <w:r>
        <w:t>логика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 xml:space="preserve">, </w:t>
      </w:r>
      <w:proofErr w:type="spellStart"/>
      <w:r>
        <w:t>мерење</w:t>
      </w:r>
      <w:proofErr w:type="spellEnd"/>
      <w:r>
        <w:t xml:space="preserve"> </w:t>
      </w:r>
      <w:proofErr w:type="spellStart"/>
      <w:r>
        <w:t>времена</w:t>
      </w:r>
      <w:proofErr w:type="spellEnd"/>
      <w:r>
        <w:t xml:space="preserve"> и </w:t>
      </w:r>
      <w:proofErr w:type="spellStart"/>
      <w:r>
        <w:t>упис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>.</w:t>
      </w:r>
    </w:p>
    <w:p w14:paraId="15D5E39A" w14:textId="77777777" w:rsidR="00E140D3" w:rsidRDefault="00E140D3" w:rsidP="00E140D3">
      <w:proofErr w:type="spellStart"/>
      <w:r>
        <w:t>Паралелизација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примењена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делове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независно</w:t>
      </w:r>
      <w:proofErr w:type="spellEnd"/>
      <w:r>
        <w:t xml:space="preserve"> </w:t>
      </w:r>
      <w:proofErr w:type="spellStart"/>
      <w:r>
        <w:t>извршавати</w:t>
      </w:r>
      <w:proofErr w:type="spellEnd"/>
      <w:r>
        <w:t xml:space="preserve">: </w:t>
      </w:r>
      <w:proofErr w:type="spellStart"/>
      <w:r>
        <w:t>изградњу</w:t>
      </w:r>
      <w:proofErr w:type="spellEnd"/>
      <w:r>
        <w:t xml:space="preserve"> </w:t>
      </w:r>
      <w:proofErr w:type="spellStart"/>
      <w:r>
        <w:t>матрице</w:t>
      </w:r>
      <w:proofErr w:type="spellEnd"/>
      <w:r>
        <w:t xml:space="preserve"> </w:t>
      </w:r>
      <w:proofErr w:type="spellStart"/>
      <w:r>
        <w:t>удаљености</w:t>
      </w:r>
      <w:proofErr w:type="spellEnd"/>
      <w:r>
        <w:t xml:space="preserve">, </w:t>
      </w:r>
      <w:proofErr w:type="spellStart"/>
      <w:r>
        <w:t>генерисање</w:t>
      </w:r>
      <w:proofErr w:type="spellEnd"/>
      <w:r>
        <w:t xml:space="preserve"> </w:t>
      </w:r>
      <w:proofErr w:type="spellStart"/>
      <w:r>
        <w:t>популације</w:t>
      </w:r>
      <w:proofErr w:type="spellEnd"/>
      <w:r>
        <w:t xml:space="preserve">, </w:t>
      </w:r>
      <w:proofErr w:type="spellStart"/>
      <w:r>
        <w:t>евалуацију</w:t>
      </w:r>
      <w:proofErr w:type="spellEnd"/>
      <w:r>
        <w:t xml:space="preserve">, </w:t>
      </w:r>
      <w:proofErr w:type="spellStart"/>
      <w:r>
        <w:t>формирање</w:t>
      </w:r>
      <w:proofErr w:type="spellEnd"/>
      <w:r>
        <w:t xml:space="preserve"> </w:t>
      </w:r>
      <w:proofErr w:type="spellStart"/>
      <w:r>
        <w:t>нове</w:t>
      </w:r>
      <w:proofErr w:type="spellEnd"/>
      <w:r>
        <w:t xml:space="preserve"> </w:t>
      </w:r>
      <w:proofErr w:type="spellStart"/>
      <w:r>
        <w:t>популације</w:t>
      </w:r>
      <w:proofErr w:type="spellEnd"/>
      <w:r>
        <w:t xml:space="preserve">, </w:t>
      </w:r>
      <w:proofErr w:type="spellStart"/>
      <w:r>
        <w:t>сортирање</w:t>
      </w:r>
      <w:proofErr w:type="spellEnd"/>
      <w:r>
        <w:t xml:space="preserve"> и </w:t>
      </w:r>
      <w:proofErr w:type="spellStart"/>
      <w:r>
        <w:t>рачунање</w:t>
      </w:r>
      <w:proofErr w:type="spellEnd"/>
      <w:r>
        <w:t xml:space="preserve"> </w:t>
      </w:r>
      <w:proofErr w:type="spellStart"/>
      <w:r>
        <w:t>статистике</w:t>
      </w:r>
      <w:proofErr w:type="spellEnd"/>
      <w:r>
        <w:t xml:space="preserve">. </w:t>
      </w:r>
      <w:proofErr w:type="spellStart"/>
      <w:r>
        <w:t>Поред</w:t>
      </w:r>
      <w:proofErr w:type="spellEnd"/>
      <w:r>
        <w:t xml:space="preserve"> </w:t>
      </w:r>
      <w:proofErr w:type="spellStart"/>
      <w:r>
        <w:t>класичне</w:t>
      </w:r>
      <w:proofErr w:type="spellEnd"/>
      <w:r>
        <w:t xml:space="preserve"> </w:t>
      </w:r>
      <w:proofErr w:type="spellStart"/>
      <w:r>
        <w:t>паралелне</w:t>
      </w:r>
      <w:proofErr w:type="spellEnd"/>
      <w:r>
        <w:t xml:space="preserve"> </w:t>
      </w:r>
      <w:proofErr w:type="spellStart"/>
      <w:r>
        <w:t>верзије</w:t>
      </w:r>
      <w:proofErr w:type="spellEnd"/>
      <w:r>
        <w:t xml:space="preserve">, </w:t>
      </w:r>
      <w:proofErr w:type="spellStart"/>
      <w:r>
        <w:t>имплементиран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и </w:t>
      </w:r>
      <w:proofErr w:type="spellStart"/>
      <w:r>
        <w:t>island</w:t>
      </w:r>
      <w:proofErr w:type="spellEnd"/>
      <w:r>
        <w:t xml:space="preserve"> model,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независних</w:t>
      </w:r>
      <w:proofErr w:type="spellEnd"/>
      <w:r>
        <w:t xml:space="preserve"> </w:t>
      </w:r>
      <w:proofErr w:type="spellStart"/>
      <w:r>
        <w:t>популација</w:t>
      </w:r>
      <w:proofErr w:type="spellEnd"/>
      <w:r>
        <w:t xml:space="preserve"> </w:t>
      </w:r>
      <w:proofErr w:type="spellStart"/>
      <w:r>
        <w:t>еволуира</w:t>
      </w:r>
      <w:proofErr w:type="spellEnd"/>
      <w:r>
        <w:t xml:space="preserve"> </w:t>
      </w:r>
      <w:proofErr w:type="spellStart"/>
      <w:r>
        <w:t>паралелно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периодичну</w:t>
      </w:r>
      <w:proofErr w:type="spellEnd"/>
      <w:r>
        <w:t xml:space="preserve"> </w:t>
      </w:r>
      <w:proofErr w:type="spellStart"/>
      <w:r>
        <w:t>миграцију</w:t>
      </w:r>
      <w:proofErr w:type="spellEnd"/>
      <w:r>
        <w:t xml:space="preserve"> </w:t>
      </w:r>
      <w:proofErr w:type="spellStart"/>
      <w:r>
        <w:t>најбољих</w:t>
      </w:r>
      <w:proofErr w:type="spellEnd"/>
      <w:r>
        <w:t xml:space="preserve"> </w:t>
      </w:r>
      <w:proofErr w:type="spellStart"/>
      <w:r>
        <w:t>јединки</w:t>
      </w:r>
      <w:proofErr w:type="spellEnd"/>
      <w:r>
        <w:t>.</w:t>
      </w:r>
    </w:p>
    <w:p w14:paraId="4989350E" w14:textId="77777777" w:rsidR="00E140D3" w:rsidRDefault="00E140D3" w:rsidP="00E140D3">
      <w:proofErr w:type="spellStart"/>
      <w:r>
        <w:t>Резултати</w:t>
      </w:r>
      <w:proofErr w:type="spellEnd"/>
      <w:r>
        <w:t xml:space="preserve"> </w:t>
      </w:r>
      <w:proofErr w:type="spellStart"/>
      <w:r>
        <w:t>показују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паралелна</w:t>
      </w:r>
      <w:proofErr w:type="spellEnd"/>
      <w:r>
        <w:t xml:space="preserve"> </w:t>
      </w:r>
      <w:proofErr w:type="spellStart"/>
      <w:r>
        <w:t>верзија</w:t>
      </w:r>
      <w:proofErr w:type="spellEnd"/>
      <w:r>
        <w:t xml:space="preserve"> у </w:t>
      </w:r>
      <w:proofErr w:type="spellStart"/>
      <w:r>
        <w:t>свим</w:t>
      </w:r>
      <w:proofErr w:type="spellEnd"/>
      <w:r>
        <w:t xml:space="preserve"> </w:t>
      </w:r>
      <w:proofErr w:type="spellStart"/>
      <w:r>
        <w:t>тестираним</w:t>
      </w:r>
      <w:proofErr w:type="spellEnd"/>
      <w:r>
        <w:t xml:space="preserve"> </w:t>
      </w:r>
      <w:proofErr w:type="spellStart"/>
      <w:r>
        <w:t>конфигурацијама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нити</w:t>
      </w:r>
      <w:proofErr w:type="spellEnd"/>
      <w:r>
        <w:t xml:space="preserve"> </w:t>
      </w:r>
      <w:proofErr w:type="spellStart"/>
      <w:r>
        <w:t>постиже</w:t>
      </w:r>
      <w:proofErr w:type="spellEnd"/>
      <w:r>
        <w:t xml:space="preserve"> </w:t>
      </w:r>
      <w:proofErr w:type="spellStart"/>
      <w:r>
        <w:t>значајно</w:t>
      </w:r>
      <w:proofErr w:type="spellEnd"/>
      <w:r>
        <w:t xml:space="preserve"> </w:t>
      </w:r>
      <w:proofErr w:type="spellStart"/>
      <w:r>
        <w:t>краће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извршавања</w:t>
      </w:r>
      <w:proofErr w:type="spellEnd"/>
      <w:r>
        <w:t xml:space="preserve"> у </w:t>
      </w:r>
      <w:proofErr w:type="spellStart"/>
      <w:r>
        <w:t>односу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серијску</w:t>
      </w:r>
      <w:proofErr w:type="spellEnd"/>
      <w:r>
        <w:t xml:space="preserve"> </w:t>
      </w:r>
      <w:proofErr w:type="spellStart"/>
      <w:r>
        <w:t>верзију</w:t>
      </w:r>
      <w:proofErr w:type="spellEnd"/>
      <w:r>
        <w:t xml:space="preserve">. </w:t>
      </w:r>
      <w:proofErr w:type="spellStart"/>
      <w:r>
        <w:t>Највећи</w:t>
      </w:r>
      <w:proofErr w:type="spellEnd"/>
      <w:r>
        <w:t xml:space="preserve"> </w:t>
      </w:r>
      <w:proofErr w:type="spellStart"/>
      <w:r>
        <w:t>измерени</w:t>
      </w:r>
      <w:proofErr w:type="spellEnd"/>
      <w:r>
        <w:t xml:space="preserve"> </w:t>
      </w:r>
      <w:proofErr w:type="spellStart"/>
      <w:r>
        <w:t>speedup</w:t>
      </w:r>
      <w:proofErr w:type="spellEnd"/>
      <w:r>
        <w:t xml:space="preserve"> </w:t>
      </w:r>
      <w:proofErr w:type="spellStart"/>
      <w:r>
        <w:t>износи</w:t>
      </w:r>
      <w:proofErr w:type="spellEnd"/>
      <w:r>
        <w:t xml:space="preserve"> </w:t>
      </w:r>
      <w:proofErr w:type="spellStart"/>
      <w:r>
        <w:t>приближно</w:t>
      </w:r>
      <w:proofErr w:type="spellEnd"/>
      <w:r>
        <w:t xml:space="preserve"> </w:t>
      </w:r>
      <w:r>
        <w:rPr>
          <w:rStyle w:val="HTMLCode"/>
        </w:rPr>
        <w:t>5.15x</w:t>
      </w:r>
      <w:r>
        <w:t xml:space="preserve">. У </w:t>
      </w:r>
      <w:proofErr w:type="spellStart"/>
      <w:r>
        <w:t>експерименту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различитим</w:t>
      </w:r>
      <w:proofErr w:type="spellEnd"/>
      <w:r>
        <w:t xml:space="preserve"> </w:t>
      </w:r>
      <w:proofErr w:type="spellStart"/>
      <w:r>
        <w:t>величинама</w:t>
      </w:r>
      <w:proofErr w:type="spellEnd"/>
      <w:r>
        <w:t xml:space="preserve"> </w:t>
      </w:r>
      <w:proofErr w:type="spellStart"/>
      <w:r>
        <w:t>популације</w:t>
      </w:r>
      <w:proofErr w:type="spellEnd"/>
      <w:r>
        <w:t xml:space="preserve"> </w:t>
      </w:r>
      <w:proofErr w:type="spellStart"/>
      <w:r>
        <w:t>убрзање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остало</w:t>
      </w:r>
      <w:proofErr w:type="spellEnd"/>
      <w:r>
        <w:t xml:space="preserve"> </w:t>
      </w:r>
      <w:proofErr w:type="spellStart"/>
      <w:r>
        <w:t>стабилно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расло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повећањем</w:t>
      </w:r>
      <w:proofErr w:type="spellEnd"/>
      <w:r>
        <w:t xml:space="preserve"> </w:t>
      </w:r>
      <w:proofErr w:type="spellStart"/>
      <w:r>
        <w:t>популације</w:t>
      </w:r>
      <w:proofErr w:type="spellEnd"/>
      <w:r>
        <w:t xml:space="preserve">. Island model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показао</w:t>
      </w:r>
      <w:proofErr w:type="spellEnd"/>
      <w:r>
        <w:t xml:space="preserve"> </w:t>
      </w:r>
      <w:proofErr w:type="spellStart"/>
      <w:r>
        <w:t>благо</w:t>
      </w:r>
      <w:proofErr w:type="spellEnd"/>
      <w:r>
        <w:t xml:space="preserve"> </w:t>
      </w:r>
      <w:proofErr w:type="spellStart"/>
      <w:r>
        <w:t>побољшање</w:t>
      </w:r>
      <w:proofErr w:type="spellEnd"/>
      <w:r>
        <w:t xml:space="preserve"> </w:t>
      </w:r>
      <w:proofErr w:type="spellStart"/>
      <w:r>
        <w:t>времена</w:t>
      </w:r>
      <w:proofErr w:type="spellEnd"/>
      <w:r>
        <w:t xml:space="preserve"> </w:t>
      </w:r>
      <w:proofErr w:type="spellStart"/>
      <w:r>
        <w:t>извршавања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повећањем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</w:t>
      </w:r>
      <w:proofErr w:type="spellStart"/>
      <w:r>
        <w:t>острва</w:t>
      </w:r>
      <w:proofErr w:type="spellEnd"/>
      <w:r>
        <w:t xml:space="preserve">. </w:t>
      </w:r>
      <w:proofErr w:type="spellStart"/>
      <w:r>
        <w:t>Најбоља</w:t>
      </w:r>
      <w:proofErr w:type="spellEnd"/>
      <w:r>
        <w:t xml:space="preserve"> </w:t>
      </w:r>
      <w:proofErr w:type="spellStart"/>
      <w:r>
        <w:t>пронађена</w:t>
      </w:r>
      <w:proofErr w:type="spellEnd"/>
      <w:r>
        <w:t xml:space="preserve"> </w:t>
      </w:r>
      <w:proofErr w:type="spellStart"/>
      <w:r>
        <w:t>дужина</w:t>
      </w:r>
      <w:proofErr w:type="spellEnd"/>
      <w:r>
        <w:t xml:space="preserve"> </w:t>
      </w:r>
      <w:proofErr w:type="spellStart"/>
      <w:r>
        <w:t>туре</w:t>
      </w:r>
      <w:proofErr w:type="spellEnd"/>
      <w:r>
        <w:t xml:space="preserve"> </w:t>
      </w:r>
      <w:proofErr w:type="spellStart"/>
      <w:r>
        <w:t>износи</w:t>
      </w:r>
      <w:proofErr w:type="spellEnd"/>
      <w:r>
        <w:t xml:space="preserve"> </w:t>
      </w:r>
      <w:r>
        <w:rPr>
          <w:rStyle w:val="HTMLCode"/>
        </w:rPr>
        <w:t>7544.365902</w:t>
      </w:r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чему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добијена</w:t>
      </w:r>
      <w:proofErr w:type="spellEnd"/>
      <w:r>
        <w:t xml:space="preserve"> </w:t>
      </w:r>
      <w:proofErr w:type="spellStart"/>
      <w:r>
        <w:t>валидна</w:t>
      </w:r>
      <w:proofErr w:type="spellEnd"/>
      <w:r>
        <w:t xml:space="preserve"> </w:t>
      </w:r>
      <w:proofErr w:type="spellStart"/>
      <w:r>
        <w:t>затворена</w:t>
      </w:r>
      <w:proofErr w:type="spellEnd"/>
      <w:r>
        <w:t xml:space="preserve"> </w:t>
      </w:r>
      <w:proofErr w:type="spellStart"/>
      <w:r>
        <w:t>тура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52 </w:t>
      </w:r>
      <w:proofErr w:type="spellStart"/>
      <w:r>
        <w:t>града</w:t>
      </w:r>
      <w:proofErr w:type="spellEnd"/>
      <w:r>
        <w:t>.</w:t>
      </w:r>
    </w:p>
    <w:p w14:paraId="2FC53713" w14:textId="77777777" w:rsidR="00E140D3" w:rsidRDefault="00E140D3" w:rsidP="00E140D3"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закључити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решење</w:t>
      </w:r>
      <w:proofErr w:type="spellEnd"/>
      <w:r>
        <w:t xml:space="preserve"> </w:t>
      </w:r>
      <w:proofErr w:type="spellStart"/>
      <w:r>
        <w:t>испуњава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 </w:t>
      </w:r>
      <w:proofErr w:type="spellStart"/>
      <w:r>
        <w:t>пројектног</w:t>
      </w:r>
      <w:proofErr w:type="spellEnd"/>
      <w:r>
        <w:t xml:space="preserve"> </w:t>
      </w:r>
      <w:proofErr w:type="spellStart"/>
      <w:r>
        <w:t>задатка</w:t>
      </w:r>
      <w:proofErr w:type="spellEnd"/>
      <w:r>
        <w:t xml:space="preserve"> и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генетски</w:t>
      </w:r>
      <w:proofErr w:type="spellEnd"/>
      <w:r>
        <w:t xml:space="preserve"> </w:t>
      </w:r>
      <w:proofErr w:type="spellStart"/>
      <w:r>
        <w:t>алгоритам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TSP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паралелизовати</w:t>
      </w:r>
      <w:proofErr w:type="spellEnd"/>
      <w:r>
        <w:t xml:space="preserve"> </w:t>
      </w:r>
      <w:proofErr w:type="spellStart"/>
      <w:r>
        <w:t>коришћењем</w:t>
      </w:r>
      <w:proofErr w:type="spellEnd"/>
      <w:r>
        <w:t xml:space="preserve"> Intel </w:t>
      </w:r>
      <w:proofErr w:type="spellStart"/>
      <w:r>
        <w:t>oneTBB</w:t>
      </w:r>
      <w:proofErr w:type="spellEnd"/>
      <w:r>
        <w:t xml:space="preserve"> </w:t>
      </w:r>
      <w:proofErr w:type="spellStart"/>
      <w:r>
        <w:t>библиотеке</w:t>
      </w:r>
      <w:proofErr w:type="spellEnd"/>
      <w:r>
        <w:t xml:space="preserve">. </w:t>
      </w:r>
      <w:proofErr w:type="spellStart"/>
      <w:r>
        <w:t>Паралелизација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дала</w:t>
      </w:r>
      <w:proofErr w:type="spellEnd"/>
      <w:r>
        <w:t xml:space="preserve"> </w:t>
      </w:r>
      <w:proofErr w:type="spellStart"/>
      <w:r>
        <w:t>најбоље</w:t>
      </w:r>
      <w:proofErr w:type="spellEnd"/>
      <w:r>
        <w:t xml:space="preserve"> </w:t>
      </w:r>
      <w:proofErr w:type="spellStart"/>
      <w:r>
        <w:t>резултате</w:t>
      </w:r>
      <w:proofErr w:type="spellEnd"/>
      <w:r>
        <w:t xml:space="preserve"> у </w:t>
      </w:r>
      <w:proofErr w:type="spellStart"/>
      <w:r>
        <w:t>експериментима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већим</w:t>
      </w:r>
      <w:proofErr w:type="spellEnd"/>
      <w:r>
        <w:t xml:space="preserve"> </w:t>
      </w:r>
      <w:proofErr w:type="spellStart"/>
      <w:r>
        <w:t>бројем</w:t>
      </w:r>
      <w:proofErr w:type="spellEnd"/>
      <w:r>
        <w:t xml:space="preserve"> </w:t>
      </w:r>
      <w:proofErr w:type="spellStart"/>
      <w:r>
        <w:t>нити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различитих</w:t>
      </w:r>
      <w:proofErr w:type="spellEnd"/>
      <w:r>
        <w:t xml:space="preserve"> </w:t>
      </w:r>
      <w:proofErr w:type="spellStart"/>
      <w:r>
        <w:t>величина</w:t>
      </w:r>
      <w:proofErr w:type="spellEnd"/>
      <w:r>
        <w:t xml:space="preserve"> </w:t>
      </w:r>
      <w:proofErr w:type="spellStart"/>
      <w:r>
        <w:t>популације</w:t>
      </w:r>
      <w:proofErr w:type="spellEnd"/>
      <w:r>
        <w:t xml:space="preserve"> </w:t>
      </w:r>
      <w:proofErr w:type="spellStart"/>
      <w:r>
        <w:t>показала</w:t>
      </w:r>
      <w:proofErr w:type="spellEnd"/>
      <w:r>
        <w:t xml:space="preserve"> </w:t>
      </w:r>
      <w:proofErr w:type="spellStart"/>
      <w:r>
        <w:t>стабилно</w:t>
      </w:r>
      <w:proofErr w:type="spellEnd"/>
      <w:r>
        <w:t xml:space="preserve"> </w:t>
      </w:r>
      <w:proofErr w:type="spellStart"/>
      <w:r>
        <w:t>убрзање</w:t>
      </w:r>
      <w:proofErr w:type="spellEnd"/>
      <w:r>
        <w:t xml:space="preserve"> у </w:t>
      </w:r>
      <w:proofErr w:type="spellStart"/>
      <w:r>
        <w:t>односу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серијско</w:t>
      </w:r>
      <w:proofErr w:type="spellEnd"/>
      <w:r>
        <w:t xml:space="preserve"> </w:t>
      </w:r>
      <w:proofErr w:type="spellStart"/>
      <w:r>
        <w:t>извршавање</w:t>
      </w:r>
      <w:proofErr w:type="spellEnd"/>
      <w:r>
        <w:t>.</w:t>
      </w:r>
    </w:p>
    <w:p w14:paraId="17A869FE" w14:textId="3BB05A4B" w:rsidR="0021353B" w:rsidRPr="00D27740" w:rsidRDefault="0021353B" w:rsidP="00E947CC">
      <w:pPr>
        <w:rPr>
          <w:lang w:val="en-US"/>
        </w:rPr>
      </w:pPr>
    </w:p>
    <w:sectPr w:rsidR="0021353B" w:rsidRPr="00D27740" w:rsidSect="00AD67BD">
      <w:headerReference w:type="default" r:id="rId29"/>
      <w:pgSz w:w="11907" w:h="16840" w:code="9"/>
      <w:pgMar w:top="1134" w:right="851" w:bottom="1134" w:left="170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5EDB4" w14:textId="77777777" w:rsidR="00841DB7" w:rsidRDefault="00841DB7">
      <w:r>
        <w:separator/>
      </w:r>
    </w:p>
  </w:endnote>
  <w:endnote w:type="continuationSeparator" w:id="0">
    <w:p w14:paraId="72D20ACF" w14:textId="77777777" w:rsidR="00841DB7" w:rsidRDefault="00841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ogueBold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Roman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E750F" w14:textId="77777777" w:rsidR="00841DB7" w:rsidRDefault="00841DB7">
      <w:r>
        <w:separator/>
      </w:r>
    </w:p>
  </w:footnote>
  <w:footnote w:type="continuationSeparator" w:id="0">
    <w:p w14:paraId="242E02DA" w14:textId="77777777" w:rsidR="00841DB7" w:rsidRDefault="00841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E9B84" w14:textId="55FADA0B" w:rsidR="00DD74DE" w:rsidRPr="008E4708" w:rsidRDefault="008E4708" w:rsidP="008E4708">
    <w:pPr>
      <w:pStyle w:val="Header"/>
      <w:pBdr>
        <w:bottom w:val="single" w:sz="4" w:space="3" w:color="auto"/>
      </w:pBdr>
      <w:tabs>
        <w:tab w:val="clear" w:pos="4320"/>
        <w:tab w:val="clear" w:pos="8640"/>
        <w:tab w:val="center" w:pos="4678"/>
        <w:tab w:val="right" w:pos="9356"/>
      </w:tabs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fldChar w:fldCharType="begin"/>
    </w:r>
    <w:r>
      <w:rPr>
        <w:lang w:val="en-US"/>
      </w:rPr>
      <w:instrText xml:space="preserve"> STYLEREF  "Heading 1"  \* MERGEFORMAT </w:instrText>
    </w:r>
    <w:r>
      <w:rPr>
        <w:lang w:val="en-US"/>
      </w:rPr>
      <w:fldChar w:fldCharType="separate"/>
    </w:r>
    <w:r w:rsidR="00E7201D">
      <w:rPr>
        <w:noProof/>
        <w:lang w:val="en-US"/>
      </w:rPr>
      <w:t>Опис решења</w:t>
    </w:r>
    <w:r>
      <w:rPr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583"/>
    <w:multiLevelType w:val="hybridMultilevel"/>
    <w:tmpl w:val="A2DEA018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9F126A6"/>
    <w:multiLevelType w:val="hybridMultilevel"/>
    <w:tmpl w:val="D8BAEFC8"/>
    <w:lvl w:ilvl="0" w:tplc="241A000F">
      <w:start w:val="1"/>
      <w:numFmt w:val="decimal"/>
      <w:lvlText w:val="%1."/>
      <w:lvlJc w:val="left"/>
      <w:pPr>
        <w:ind w:left="1287" w:hanging="360"/>
      </w:pPr>
    </w:lvl>
    <w:lvl w:ilvl="1" w:tplc="241A0019" w:tentative="1">
      <w:start w:val="1"/>
      <w:numFmt w:val="lowerLetter"/>
      <w:lvlText w:val="%2."/>
      <w:lvlJc w:val="left"/>
      <w:pPr>
        <w:ind w:left="2007" w:hanging="360"/>
      </w:pPr>
    </w:lvl>
    <w:lvl w:ilvl="2" w:tplc="241A001B" w:tentative="1">
      <w:start w:val="1"/>
      <w:numFmt w:val="lowerRoman"/>
      <w:lvlText w:val="%3."/>
      <w:lvlJc w:val="right"/>
      <w:pPr>
        <w:ind w:left="2727" w:hanging="180"/>
      </w:pPr>
    </w:lvl>
    <w:lvl w:ilvl="3" w:tplc="241A000F" w:tentative="1">
      <w:start w:val="1"/>
      <w:numFmt w:val="decimal"/>
      <w:lvlText w:val="%4."/>
      <w:lvlJc w:val="left"/>
      <w:pPr>
        <w:ind w:left="3447" w:hanging="360"/>
      </w:pPr>
    </w:lvl>
    <w:lvl w:ilvl="4" w:tplc="241A0019" w:tentative="1">
      <w:start w:val="1"/>
      <w:numFmt w:val="lowerLetter"/>
      <w:lvlText w:val="%5."/>
      <w:lvlJc w:val="left"/>
      <w:pPr>
        <w:ind w:left="4167" w:hanging="360"/>
      </w:pPr>
    </w:lvl>
    <w:lvl w:ilvl="5" w:tplc="241A001B" w:tentative="1">
      <w:start w:val="1"/>
      <w:numFmt w:val="lowerRoman"/>
      <w:lvlText w:val="%6."/>
      <w:lvlJc w:val="right"/>
      <w:pPr>
        <w:ind w:left="4887" w:hanging="180"/>
      </w:pPr>
    </w:lvl>
    <w:lvl w:ilvl="6" w:tplc="241A000F" w:tentative="1">
      <w:start w:val="1"/>
      <w:numFmt w:val="decimal"/>
      <w:lvlText w:val="%7."/>
      <w:lvlJc w:val="left"/>
      <w:pPr>
        <w:ind w:left="5607" w:hanging="360"/>
      </w:pPr>
    </w:lvl>
    <w:lvl w:ilvl="7" w:tplc="241A0019" w:tentative="1">
      <w:start w:val="1"/>
      <w:numFmt w:val="lowerLetter"/>
      <w:lvlText w:val="%8."/>
      <w:lvlJc w:val="left"/>
      <w:pPr>
        <w:ind w:left="6327" w:hanging="360"/>
      </w:pPr>
    </w:lvl>
    <w:lvl w:ilvl="8" w:tplc="241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EAA44B2"/>
    <w:multiLevelType w:val="hybridMultilevel"/>
    <w:tmpl w:val="3E48AA8A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9F7325"/>
    <w:multiLevelType w:val="multilevel"/>
    <w:tmpl w:val="4640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D6AA4"/>
    <w:multiLevelType w:val="multilevel"/>
    <w:tmpl w:val="BFA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C3BF2"/>
    <w:multiLevelType w:val="hybridMultilevel"/>
    <w:tmpl w:val="5028A23E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32C2241"/>
    <w:multiLevelType w:val="multilevel"/>
    <w:tmpl w:val="91C6E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527AB"/>
    <w:multiLevelType w:val="hybridMultilevel"/>
    <w:tmpl w:val="FE4E9808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C6DC3"/>
    <w:multiLevelType w:val="hybridMultilevel"/>
    <w:tmpl w:val="3A12179E"/>
    <w:lvl w:ilvl="0" w:tplc="241A000F">
      <w:start w:val="1"/>
      <w:numFmt w:val="decimal"/>
      <w:lvlText w:val="%1."/>
      <w:lvlJc w:val="left"/>
      <w:pPr>
        <w:ind w:left="1287" w:hanging="360"/>
      </w:pPr>
    </w:lvl>
    <w:lvl w:ilvl="1" w:tplc="241A0019" w:tentative="1">
      <w:start w:val="1"/>
      <w:numFmt w:val="lowerLetter"/>
      <w:lvlText w:val="%2."/>
      <w:lvlJc w:val="left"/>
      <w:pPr>
        <w:ind w:left="2007" w:hanging="360"/>
      </w:pPr>
    </w:lvl>
    <w:lvl w:ilvl="2" w:tplc="241A001B" w:tentative="1">
      <w:start w:val="1"/>
      <w:numFmt w:val="lowerRoman"/>
      <w:lvlText w:val="%3."/>
      <w:lvlJc w:val="right"/>
      <w:pPr>
        <w:ind w:left="2727" w:hanging="180"/>
      </w:pPr>
    </w:lvl>
    <w:lvl w:ilvl="3" w:tplc="241A000F" w:tentative="1">
      <w:start w:val="1"/>
      <w:numFmt w:val="decimal"/>
      <w:lvlText w:val="%4."/>
      <w:lvlJc w:val="left"/>
      <w:pPr>
        <w:ind w:left="3447" w:hanging="360"/>
      </w:pPr>
    </w:lvl>
    <w:lvl w:ilvl="4" w:tplc="241A0019" w:tentative="1">
      <w:start w:val="1"/>
      <w:numFmt w:val="lowerLetter"/>
      <w:lvlText w:val="%5."/>
      <w:lvlJc w:val="left"/>
      <w:pPr>
        <w:ind w:left="4167" w:hanging="360"/>
      </w:pPr>
    </w:lvl>
    <w:lvl w:ilvl="5" w:tplc="241A001B" w:tentative="1">
      <w:start w:val="1"/>
      <w:numFmt w:val="lowerRoman"/>
      <w:lvlText w:val="%6."/>
      <w:lvlJc w:val="right"/>
      <w:pPr>
        <w:ind w:left="4887" w:hanging="180"/>
      </w:pPr>
    </w:lvl>
    <w:lvl w:ilvl="6" w:tplc="241A000F" w:tentative="1">
      <w:start w:val="1"/>
      <w:numFmt w:val="decimal"/>
      <w:lvlText w:val="%7."/>
      <w:lvlJc w:val="left"/>
      <w:pPr>
        <w:ind w:left="5607" w:hanging="360"/>
      </w:pPr>
    </w:lvl>
    <w:lvl w:ilvl="7" w:tplc="241A0019" w:tentative="1">
      <w:start w:val="1"/>
      <w:numFmt w:val="lowerLetter"/>
      <w:lvlText w:val="%8."/>
      <w:lvlJc w:val="left"/>
      <w:pPr>
        <w:ind w:left="6327" w:hanging="360"/>
      </w:pPr>
    </w:lvl>
    <w:lvl w:ilvl="8" w:tplc="241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E7C42E2"/>
    <w:multiLevelType w:val="multilevel"/>
    <w:tmpl w:val="1A5A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51151"/>
    <w:multiLevelType w:val="multilevel"/>
    <w:tmpl w:val="19FC3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C1554"/>
    <w:multiLevelType w:val="hybridMultilevel"/>
    <w:tmpl w:val="D47AD088"/>
    <w:lvl w:ilvl="0" w:tplc="79E81FF2">
      <w:start w:val="1"/>
      <w:numFmt w:val="decimal"/>
      <w:lvlText w:val="[%1]"/>
      <w:lvlJc w:val="right"/>
      <w:pPr>
        <w:tabs>
          <w:tab w:val="num" w:pos="851"/>
        </w:tabs>
        <w:ind w:left="851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BF7530"/>
    <w:multiLevelType w:val="multilevel"/>
    <w:tmpl w:val="2D2C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114C1"/>
    <w:multiLevelType w:val="multilevel"/>
    <w:tmpl w:val="EDB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96777"/>
    <w:multiLevelType w:val="hybridMultilevel"/>
    <w:tmpl w:val="FD184664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3F02AF5"/>
    <w:multiLevelType w:val="hybridMultilevel"/>
    <w:tmpl w:val="453EBF16"/>
    <w:lvl w:ilvl="0" w:tplc="241A000F">
      <w:start w:val="1"/>
      <w:numFmt w:val="decimal"/>
      <w:lvlText w:val="%1."/>
      <w:lvlJc w:val="left"/>
      <w:pPr>
        <w:ind w:left="1080" w:hanging="360"/>
      </w:p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ED03D7"/>
    <w:multiLevelType w:val="multilevel"/>
    <w:tmpl w:val="0F7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355FA"/>
    <w:multiLevelType w:val="multilevel"/>
    <w:tmpl w:val="3AEA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4211D"/>
    <w:multiLevelType w:val="hybridMultilevel"/>
    <w:tmpl w:val="7BA01452"/>
    <w:lvl w:ilvl="0" w:tplc="08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CB22ADA"/>
    <w:multiLevelType w:val="hybridMultilevel"/>
    <w:tmpl w:val="4ECC75BC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4AD689C"/>
    <w:multiLevelType w:val="multilevel"/>
    <w:tmpl w:val="638E946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567" w:hanging="567"/>
      </w:pPr>
      <w:rPr>
        <w:rFonts w:hint="default"/>
        <w:b/>
        <w:bCs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647"/>
        </w:tabs>
        <w:ind w:left="1418" w:hanging="851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134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520"/>
        </w:tabs>
        <w:ind w:left="1134" w:hanging="1134"/>
      </w:pPr>
      <w:rPr>
        <w:rFonts w:hint="default"/>
      </w:rPr>
    </w:lvl>
  </w:abstractNum>
  <w:abstractNum w:abstractNumId="21" w15:restartNumberingAfterBreak="0">
    <w:nsid w:val="4560471C"/>
    <w:multiLevelType w:val="multilevel"/>
    <w:tmpl w:val="313401DC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134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1134" w:hanging="1134"/>
      </w:pPr>
      <w:rPr>
        <w:rFonts w:hint="default"/>
      </w:rPr>
    </w:lvl>
  </w:abstractNum>
  <w:abstractNum w:abstractNumId="22" w15:restartNumberingAfterBreak="0">
    <w:nsid w:val="456B69B9"/>
    <w:multiLevelType w:val="multilevel"/>
    <w:tmpl w:val="6CC8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538EF"/>
    <w:multiLevelType w:val="multilevel"/>
    <w:tmpl w:val="CD4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4027A"/>
    <w:multiLevelType w:val="multilevel"/>
    <w:tmpl w:val="6472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D46C8"/>
    <w:multiLevelType w:val="multilevel"/>
    <w:tmpl w:val="47B8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C687F"/>
    <w:multiLevelType w:val="multilevel"/>
    <w:tmpl w:val="4E5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57303"/>
    <w:multiLevelType w:val="hybridMultilevel"/>
    <w:tmpl w:val="1484949A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1EA3490"/>
    <w:multiLevelType w:val="multilevel"/>
    <w:tmpl w:val="518A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771E4"/>
    <w:multiLevelType w:val="multilevel"/>
    <w:tmpl w:val="21C4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94418"/>
    <w:multiLevelType w:val="multilevel"/>
    <w:tmpl w:val="040A2DDE"/>
    <w:lvl w:ilvl="0">
      <w:start w:val="1"/>
      <w:numFmt w:val="decimal"/>
      <w:suff w:val="space"/>
      <w:lvlText w:val="%1."/>
      <w:lvlJc w:val="left"/>
      <w:pPr>
        <w:ind w:left="851" w:hanging="851"/>
      </w:pPr>
    </w:lvl>
    <w:lvl w:ilvl="1">
      <w:start w:val="1"/>
      <w:numFmt w:val="decimal"/>
      <w:suff w:val="space"/>
      <w:lvlText w:val="%1.%2."/>
      <w:lvlJc w:val="left"/>
      <w:pPr>
        <w:ind w:left="794" w:hanging="434"/>
      </w:pPr>
    </w:lvl>
    <w:lvl w:ilvl="2">
      <w:start w:val="1"/>
      <w:numFmt w:val="decimal"/>
      <w:suff w:val="space"/>
      <w:lvlText w:val="%1.%2.%3."/>
      <w:lvlJc w:val="left"/>
      <w:pPr>
        <w:ind w:left="1225" w:hanging="505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 w15:restartNumberingAfterBreak="0">
    <w:nsid w:val="6B6F4043"/>
    <w:multiLevelType w:val="hybridMultilevel"/>
    <w:tmpl w:val="2C786CBE"/>
    <w:lvl w:ilvl="0" w:tplc="241A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2" w15:restartNumberingAfterBreak="0">
    <w:nsid w:val="6EC7073E"/>
    <w:multiLevelType w:val="hybridMultilevel"/>
    <w:tmpl w:val="04D23690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6F4210CF"/>
    <w:multiLevelType w:val="hybridMultilevel"/>
    <w:tmpl w:val="36DC16B8"/>
    <w:lvl w:ilvl="0" w:tplc="081A0011">
      <w:start w:val="1"/>
      <w:numFmt w:val="decimal"/>
      <w:lvlText w:val="%1)"/>
      <w:lvlJc w:val="left"/>
      <w:pPr>
        <w:ind w:left="1287" w:hanging="360"/>
      </w:pPr>
    </w:lvl>
    <w:lvl w:ilvl="1" w:tplc="081A0019" w:tentative="1">
      <w:start w:val="1"/>
      <w:numFmt w:val="lowerLetter"/>
      <w:lvlText w:val="%2."/>
      <w:lvlJc w:val="left"/>
      <w:pPr>
        <w:ind w:left="2007" w:hanging="360"/>
      </w:pPr>
    </w:lvl>
    <w:lvl w:ilvl="2" w:tplc="081A001B" w:tentative="1">
      <w:start w:val="1"/>
      <w:numFmt w:val="lowerRoman"/>
      <w:lvlText w:val="%3."/>
      <w:lvlJc w:val="right"/>
      <w:pPr>
        <w:ind w:left="2727" w:hanging="180"/>
      </w:pPr>
    </w:lvl>
    <w:lvl w:ilvl="3" w:tplc="081A000F" w:tentative="1">
      <w:start w:val="1"/>
      <w:numFmt w:val="decimal"/>
      <w:lvlText w:val="%4."/>
      <w:lvlJc w:val="left"/>
      <w:pPr>
        <w:ind w:left="3447" w:hanging="360"/>
      </w:pPr>
    </w:lvl>
    <w:lvl w:ilvl="4" w:tplc="081A0019" w:tentative="1">
      <w:start w:val="1"/>
      <w:numFmt w:val="lowerLetter"/>
      <w:lvlText w:val="%5."/>
      <w:lvlJc w:val="left"/>
      <w:pPr>
        <w:ind w:left="4167" w:hanging="360"/>
      </w:pPr>
    </w:lvl>
    <w:lvl w:ilvl="5" w:tplc="081A001B" w:tentative="1">
      <w:start w:val="1"/>
      <w:numFmt w:val="lowerRoman"/>
      <w:lvlText w:val="%6."/>
      <w:lvlJc w:val="right"/>
      <w:pPr>
        <w:ind w:left="4887" w:hanging="180"/>
      </w:pPr>
    </w:lvl>
    <w:lvl w:ilvl="6" w:tplc="081A000F" w:tentative="1">
      <w:start w:val="1"/>
      <w:numFmt w:val="decimal"/>
      <w:lvlText w:val="%7."/>
      <w:lvlJc w:val="left"/>
      <w:pPr>
        <w:ind w:left="5607" w:hanging="360"/>
      </w:pPr>
    </w:lvl>
    <w:lvl w:ilvl="7" w:tplc="081A0019" w:tentative="1">
      <w:start w:val="1"/>
      <w:numFmt w:val="lowerLetter"/>
      <w:lvlText w:val="%8."/>
      <w:lvlJc w:val="left"/>
      <w:pPr>
        <w:ind w:left="6327" w:hanging="360"/>
      </w:pPr>
    </w:lvl>
    <w:lvl w:ilvl="8" w:tplc="081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6F52725F"/>
    <w:multiLevelType w:val="multilevel"/>
    <w:tmpl w:val="0008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36EAD"/>
    <w:multiLevelType w:val="multilevel"/>
    <w:tmpl w:val="72D0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E3AAC"/>
    <w:multiLevelType w:val="multilevel"/>
    <w:tmpl w:val="181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2137CC"/>
    <w:multiLevelType w:val="hybridMultilevel"/>
    <w:tmpl w:val="652CE57C"/>
    <w:lvl w:ilvl="0" w:tplc="10225E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204659"/>
    <w:multiLevelType w:val="hybridMultilevel"/>
    <w:tmpl w:val="123274B0"/>
    <w:lvl w:ilvl="0" w:tplc="241A000F">
      <w:start w:val="1"/>
      <w:numFmt w:val="decimal"/>
      <w:lvlText w:val="%1."/>
      <w:lvlJc w:val="left"/>
      <w:pPr>
        <w:ind w:left="1287" w:hanging="360"/>
      </w:pPr>
    </w:lvl>
    <w:lvl w:ilvl="1" w:tplc="241A0019" w:tentative="1">
      <w:start w:val="1"/>
      <w:numFmt w:val="lowerLetter"/>
      <w:lvlText w:val="%2."/>
      <w:lvlJc w:val="left"/>
      <w:pPr>
        <w:ind w:left="2007" w:hanging="360"/>
      </w:pPr>
    </w:lvl>
    <w:lvl w:ilvl="2" w:tplc="241A001B" w:tentative="1">
      <w:start w:val="1"/>
      <w:numFmt w:val="lowerRoman"/>
      <w:lvlText w:val="%3."/>
      <w:lvlJc w:val="right"/>
      <w:pPr>
        <w:ind w:left="2727" w:hanging="180"/>
      </w:pPr>
    </w:lvl>
    <w:lvl w:ilvl="3" w:tplc="241A000F" w:tentative="1">
      <w:start w:val="1"/>
      <w:numFmt w:val="decimal"/>
      <w:lvlText w:val="%4."/>
      <w:lvlJc w:val="left"/>
      <w:pPr>
        <w:ind w:left="3447" w:hanging="360"/>
      </w:pPr>
    </w:lvl>
    <w:lvl w:ilvl="4" w:tplc="241A0019" w:tentative="1">
      <w:start w:val="1"/>
      <w:numFmt w:val="lowerLetter"/>
      <w:lvlText w:val="%5."/>
      <w:lvlJc w:val="left"/>
      <w:pPr>
        <w:ind w:left="4167" w:hanging="360"/>
      </w:pPr>
    </w:lvl>
    <w:lvl w:ilvl="5" w:tplc="241A001B" w:tentative="1">
      <w:start w:val="1"/>
      <w:numFmt w:val="lowerRoman"/>
      <w:lvlText w:val="%6."/>
      <w:lvlJc w:val="right"/>
      <w:pPr>
        <w:ind w:left="4887" w:hanging="180"/>
      </w:pPr>
    </w:lvl>
    <w:lvl w:ilvl="6" w:tplc="241A000F" w:tentative="1">
      <w:start w:val="1"/>
      <w:numFmt w:val="decimal"/>
      <w:lvlText w:val="%7."/>
      <w:lvlJc w:val="left"/>
      <w:pPr>
        <w:ind w:left="5607" w:hanging="360"/>
      </w:pPr>
    </w:lvl>
    <w:lvl w:ilvl="7" w:tplc="241A0019" w:tentative="1">
      <w:start w:val="1"/>
      <w:numFmt w:val="lowerLetter"/>
      <w:lvlText w:val="%8."/>
      <w:lvlJc w:val="left"/>
      <w:pPr>
        <w:ind w:left="6327" w:hanging="360"/>
      </w:pPr>
    </w:lvl>
    <w:lvl w:ilvl="8" w:tplc="241A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5048452">
    <w:abstractNumId w:val="21"/>
  </w:num>
  <w:num w:numId="2" w16cid:durableId="1403596684">
    <w:abstractNumId w:val="20"/>
  </w:num>
  <w:num w:numId="3" w16cid:durableId="1202864829">
    <w:abstractNumId w:val="30"/>
  </w:num>
  <w:num w:numId="4" w16cid:durableId="321668606">
    <w:abstractNumId w:val="11"/>
  </w:num>
  <w:num w:numId="5" w16cid:durableId="1791512601">
    <w:abstractNumId w:val="33"/>
  </w:num>
  <w:num w:numId="6" w16cid:durableId="581305846">
    <w:abstractNumId w:val="18"/>
  </w:num>
  <w:num w:numId="7" w16cid:durableId="1030882491">
    <w:abstractNumId w:val="22"/>
  </w:num>
  <w:num w:numId="8" w16cid:durableId="1735006556">
    <w:abstractNumId w:val="2"/>
  </w:num>
  <w:num w:numId="9" w16cid:durableId="1515992915">
    <w:abstractNumId w:val="19"/>
  </w:num>
  <w:num w:numId="10" w16cid:durableId="243759764">
    <w:abstractNumId w:val="35"/>
  </w:num>
  <w:num w:numId="11" w16cid:durableId="1012414758">
    <w:abstractNumId w:val="23"/>
  </w:num>
  <w:num w:numId="12" w16cid:durableId="830755308">
    <w:abstractNumId w:val="4"/>
  </w:num>
  <w:num w:numId="13" w16cid:durableId="1070691147">
    <w:abstractNumId w:val="24"/>
  </w:num>
  <w:num w:numId="14" w16cid:durableId="158809822">
    <w:abstractNumId w:val="26"/>
  </w:num>
  <w:num w:numId="15" w16cid:durableId="1380012257">
    <w:abstractNumId w:val="34"/>
  </w:num>
  <w:num w:numId="16" w16cid:durableId="1676225205">
    <w:abstractNumId w:val="14"/>
  </w:num>
  <w:num w:numId="17" w16cid:durableId="1005131030">
    <w:abstractNumId w:val="5"/>
  </w:num>
  <w:num w:numId="18" w16cid:durableId="792869900">
    <w:abstractNumId w:val="31"/>
  </w:num>
  <w:num w:numId="19" w16cid:durableId="737554482">
    <w:abstractNumId w:val="6"/>
  </w:num>
  <w:num w:numId="20" w16cid:durableId="671875385">
    <w:abstractNumId w:val="9"/>
  </w:num>
  <w:num w:numId="21" w16cid:durableId="2107655465">
    <w:abstractNumId w:val="13"/>
  </w:num>
  <w:num w:numId="22" w16cid:durableId="299966623">
    <w:abstractNumId w:val="36"/>
  </w:num>
  <w:num w:numId="23" w16cid:durableId="1611667934">
    <w:abstractNumId w:val="12"/>
  </w:num>
  <w:num w:numId="24" w16cid:durableId="586810682">
    <w:abstractNumId w:val="3"/>
  </w:num>
  <w:num w:numId="25" w16cid:durableId="2114394597">
    <w:abstractNumId w:val="17"/>
  </w:num>
  <w:num w:numId="26" w16cid:durableId="2038116413">
    <w:abstractNumId w:val="10"/>
  </w:num>
  <w:num w:numId="27" w16cid:durableId="390229668">
    <w:abstractNumId w:val="25"/>
  </w:num>
  <w:num w:numId="28" w16cid:durableId="688215192">
    <w:abstractNumId w:val="37"/>
  </w:num>
  <w:num w:numId="29" w16cid:durableId="1764451615">
    <w:abstractNumId w:val="7"/>
  </w:num>
  <w:num w:numId="30" w16cid:durableId="1425153859">
    <w:abstractNumId w:val="29"/>
  </w:num>
  <w:num w:numId="31" w16cid:durableId="202835387">
    <w:abstractNumId w:val="28"/>
  </w:num>
  <w:num w:numId="32" w16cid:durableId="1630239845">
    <w:abstractNumId w:val="16"/>
  </w:num>
  <w:num w:numId="33" w16cid:durableId="1551305125">
    <w:abstractNumId w:val="15"/>
  </w:num>
  <w:num w:numId="34" w16cid:durableId="214894065">
    <w:abstractNumId w:val="8"/>
  </w:num>
  <w:num w:numId="35" w16cid:durableId="291522387">
    <w:abstractNumId w:val="32"/>
  </w:num>
  <w:num w:numId="36" w16cid:durableId="649988112">
    <w:abstractNumId w:val="1"/>
  </w:num>
  <w:num w:numId="37" w16cid:durableId="732587520">
    <w:abstractNumId w:val="0"/>
  </w:num>
  <w:num w:numId="38" w16cid:durableId="403915496">
    <w:abstractNumId w:val="38"/>
  </w:num>
  <w:num w:numId="39" w16cid:durableId="108160959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E2"/>
    <w:rsid w:val="00003FE6"/>
    <w:rsid w:val="00004C9B"/>
    <w:rsid w:val="00012303"/>
    <w:rsid w:val="00012D33"/>
    <w:rsid w:val="00014C66"/>
    <w:rsid w:val="00016BEE"/>
    <w:rsid w:val="00016DD6"/>
    <w:rsid w:val="00026929"/>
    <w:rsid w:val="00030314"/>
    <w:rsid w:val="0003293B"/>
    <w:rsid w:val="00036A0B"/>
    <w:rsid w:val="00054B4B"/>
    <w:rsid w:val="00056157"/>
    <w:rsid w:val="00057245"/>
    <w:rsid w:val="000603A8"/>
    <w:rsid w:val="00063054"/>
    <w:rsid w:val="000654A5"/>
    <w:rsid w:val="000708AF"/>
    <w:rsid w:val="000900B7"/>
    <w:rsid w:val="00094BF2"/>
    <w:rsid w:val="000A180E"/>
    <w:rsid w:val="000A3E80"/>
    <w:rsid w:val="000B2917"/>
    <w:rsid w:val="000B2DAF"/>
    <w:rsid w:val="000C223A"/>
    <w:rsid w:val="000E3AF0"/>
    <w:rsid w:val="000E51FF"/>
    <w:rsid w:val="000E59AC"/>
    <w:rsid w:val="001050D8"/>
    <w:rsid w:val="00105F5F"/>
    <w:rsid w:val="00107AB7"/>
    <w:rsid w:val="00114605"/>
    <w:rsid w:val="001213A9"/>
    <w:rsid w:val="00121EAC"/>
    <w:rsid w:val="0012587E"/>
    <w:rsid w:val="00130AC8"/>
    <w:rsid w:val="0014028F"/>
    <w:rsid w:val="00141E9B"/>
    <w:rsid w:val="00154951"/>
    <w:rsid w:val="00164F21"/>
    <w:rsid w:val="00166D0E"/>
    <w:rsid w:val="00171186"/>
    <w:rsid w:val="0017469B"/>
    <w:rsid w:val="0018053C"/>
    <w:rsid w:val="0018167B"/>
    <w:rsid w:val="0019109C"/>
    <w:rsid w:val="001A30C8"/>
    <w:rsid w:val="001A4FC4"/>
    <w:rsid w:val="001A65D3"/>
    <w:rsid w:val="001B0357"/>
    <w:rsid w:val="001B1870"/>
    <w:rsid w:val="001B473D"/>
    <w:rsid w:val="001B7343"/>
    <w:rsid w:val="001B7747"/>
    <w:rsid w:val="001C71D0"/>
    <w:rsid w:val="001D6A6F"/>
    <w:rsid w:val="001E101A"/>
    <w:rsid w:val="001E109A"/>
    <w:rsid w:val="001E2C37"/>
    <w:rsid w:val="001E30BD"/>
    <w:rsid w:val="001E6E9B"/>
    <w:rsid w:val="001F762B"/>
    <w:rsid w:val="0021353B"/>
    <w:rsid w:val="00217825"/>
    <w:rsid w:val="00231498"/>
    <w:rsid w:val="002329D4"/>
    <w:rsid w:val="00236C2E"/>
    <w:rsid w:val="00236E5A"/>
    <w:rsid w:val="0024280A"/>
    <w:rsid w:val="00256195"/>
    <w:rsid w:val="00267AA1"/>
    <w:rsid w:val="002741C4"/>
    <w:rsid w:val="00275E0F"/>
    <w:rsid w:val="00276447"/>
    <w:rsid w:val="002A34E1"/>
    <w:rsid w:val="002A4E3A"/>
    <w:rsid w:val="002A6517"/>
    <w:rsid w:val="002B12FA"/>
    <w:rsid w:val="002B6FEA"/>
    <w:rsid w:val="002B731D"/>
    <w:rsid w:val="002D36A8"/>
    <w:rsid w:val="002E4929"/>
    <w:rsid w:val="002E73E0"/>
    <w:rsid w:val="002F1961"/>
    <w:rsid w:val="002F499E"/>
    <w:rsid w:val="00312ACE"/>
    <w:rsid w:val="003157F9"/>
    <w:rsid w:val="00317670"/>
    <w:rsid w:val="00321E7D"/>
    <w:rsid w:val="00327BA1"/>
    <w:rsid w:val="00332F84"/>
    <w:rsid w:val="003448F2"/>
    <w:rsid w:val="00345369"/>
    <w:rsid w:val="00352B3D"/>
    <w:rsid w:val="0035705B"/>
    <w:rsid w:val="0036179E"/>
    <w:rsid w:val="0037042F"/>
    <w:rsid w:val="003705FA"/>
    <w:rsid w:val="0037156F"/>
    <w:rsid w:val="003764A0"/>
    <w:rsid w:val="003831CB"/>
    <w:rsid w:val="00384CBB"/>
    <w:rsid w:val="0039616D"/>
    <w:rsid w:val="003A031C"/>
    <w:rsid w:val="003B26FE"/>
    <w:rsid w:val="003B66EB"/>
    <w:rsid w:val="003B7142"/>
    <w:rsid w:val="003C7DC3"/>
    <w:rsid w:val="003D0025"/>
    <w:rsid w:val="003D1A21"/>
    <w:rsid w:val="003E0CC5"/>
    <w:rsid w:val="00402D5E"/>
    <w:rsid w:val="004162CD"/>
    <w:rsid w:val="0042183A"/>
    <w:rsid w:val="00424996"/>
    <w:rsid w:val="004311AB"/>
    <w:rsid w:val="00435C84"/>
    <w:rsid w:val="00437F27"/>
    <w:rsid w:val="0045054C"/>
    <w:rsid w:val="00455152"/>
    <w:rsid w:val="00467BD4"/>
    <w:rsid w:val="00475569"/>
    <w:rsid w:val="00494307"/>
    <w:rsid w:val="00496375"/>
    <w:rsid w:val="004A47EE"/>
    <w:rsid w:val="004A60C8"/>
    <w:rsid w:val="004B7782"/>
    <w:rsid w:val="004D10E5"/>
    <w:rsid w:val="004F5B23"/>
    <w:rsid w:val="005010B9"/>
    <w:rsid w:val="00502042"/>
    <w:rsid w:val="00504B6B"/>
    <w:rsid w:val="005069CD"/>
    <w:rsid w:val="005074F9"/>
    <w:rsid w:val="00517A6A"/>
    <w:rsid w:val="00530676"/>
    <w:rsid w:val="00530718"/>
    <w:rsid w:val="005307A8"/>
    <w:rsid w:val="00533B44"/>
    <w:rsid w:val="00536164"/>
    <w:rsid w:val="005407DB"/>
    <w:rsid w:val="00541205"/>
    <w:rsid w:val="00541556"/>
    <w:rsid w:val="0054196C"/>
    <w:rsid w:val="0054236D"/>
    <w:rsid w:val="00546DF6"/>
    <w:rsid w:val="00554E9E"/>
    <w:rsid w:val="00554F9A"/>
    <w:rsid w:val="00562ED6"/>
    <w:rsid w:val="00563C33"/>
    <w:rsid w:val="00566AA5"/>
    <w:rsid w:val="0058257B"/>
    <w:rsid w:val="00594EB9"/>
    <w:rsid w:val="00595B12"/>
    <w:rsid w:val="005A1C9A"/>
    <w:rsid w:val="005A3359"/>
    <w:rsid w:val="005A696A"/>
    <w:rsid w:val="005B1808"/>
    <w:rsid w:val="005B501A"/>
    <w:rsid w:val="005C13C0"/>
    <w:rsid w:val="005C21B0"/>
    <w:rsid w:val="005C3EA3"/>
    <w:rsid w:val="005D0C9D"/>
    <w:rsid w:val="005D6B69"/>
    <w:rsid w:val="005E412F"/>
    <w:rsid w:val="005F29D3"/>
    <w:rsid w:val="005F572D"/>
    <w:rsid w:val="00607F55"/>
    <w:rsid w:val="00613ED5"/>
    <w:rsid w:val="0062050E"/>
    <w:rsid w:val="00630CE0"/>
    <w:rsid w:val="006335FE"/>
    <w:rsid w:val="00646C18"/>
    <w:rsid w:val="00650EE1"/>
    <w:rsid w:val="00653269"/>
    <w:rsid w:val="00657982"/>
    <w:rsid w:val="00661879"/>
    <w:rsid w:val="00672A67"/>
    <w:rsid w:val="00676985"/>
    <w:rsid w:val="00677374"/>
    <w:rsid w:val="006855BD"/>
    <w:rsid w:val="006927E0"/>
    <w:rsid w:val="00693023"/>
    <w:rsid w:val="006A22DB"/>
    <w:rsid w:val="006A507B"/>
    <w:rsid w:val="006A6C11"/>
    <w:rsid w:val="006A78AD"/>
    <w:rsid w:val="006B1C0D"/>
    <w:rsid w:val="006B71EA"/>
    <w:rsid w:val="006C04A1"/>
    <w:rsid w:val="006D2B80"/>
    <w:rsid w:val="006D4FF9"/>
    <w:rsid w:val="006F31E0"/>
    <w:rsid w:val="006F3AB1"/>
    <w:rsid w:val="00703CD3"/>
    <w:rsid w:val="0071084B"/>
    <w:rsid w:val="00716DB2"/>
    <w:rsid w:val="0073673A"/>
    <w:rsid w:val="00736D1F"/>
    <w:rsid w:val="007424EF"/>
    <w:rsid w:val="007513E9"/>
    <w:rsid w:val="007538C4"/>
    <w:rsid w:val="00757C57"/>
    <w:rsid w:val="007627A3"/>
    <w:rsid w:val="00765757"/>
    <w:rsid w:val="00766165"/>
    <w:rsid w:val="00770E14"/>
    <w:rsid w:val="00775D1F"/>
    <w:rsid w:val="00776CD1"/>
    <w:rsid w:val="0079249B"/>
    <w:rsid w:val="007948C1"/>
    <w:rsid w:val="007A1E18"/>
    <w:rsid w:val="007A434F"/>
    <w:rsid w:val="007A5AAB"/>
    <w:rsid w:val="007B1813"/>
    <w:rsid w:val="007B1A43"/>
    <w:rsid w:val="007C4526"/>
    <w:rsid w:val="007C527C"/>
    <w:rsid w:val="007D08E9"/>
    <w:rsid w:val="007D3CBE"/>
    <w:rsid w:val="007D47F4"/>
    <w:rsid w:val="007D64DF"/>
    <w:rsid w:val="007E1A07"/>
    <w:rsid w:val="007E208C"/>
    <w:rsid w:val="007E4A63"/>
    <w:rsid w:val="007F0AD7"/>
    <w:rsid w:val="007F41E3"/>
    <w:rsid w:val="00801201"/>
    <w:rsid w:val="00815115"/>
    <w:rsid w:val="00820CDA"/>
    <w:rsid w:val="00837070"/>
    <w:rsid w:val="00841DB7"/>
    <w:rsid w:val="00845B9C"/>
    <w:rsid w:val="00855E61"/>
    <w:rsid w:val="00856FE9"/>
    <w:rsid w:val="008729EC"/>
    <w:rsid w:val="0087330E"/>
    <w:rsid w:val="008869B9"/>
    <w:rsid w:val="00887AEA"/>
    <w:rsid w:val="008A1013"/>
    <w:rsid w:val="008A2E45"/>
    <w:rsid w:val="008A5276"/>
    <w:rsid w:val="008C4095"/>
    <w:rsid w:val="008D46D7"/>
    <w:rsid w:val="008D4D45"/>
    <w:rsid w:val="008E4708"/>
    <w:rsid w:val="008F6476"/>
    <w:rsid w:val="008F6535"/>
    <w:rsid w:val="00911F35"/>
    <w:rsid w:val="00920FED"/>
    <w:rsid w:val="009211F3"/>
    <w:rsid w:val="00930726"/>
    <w:rsid w:val="0093093E"/>
    <w:rsid w:val="00937E56"/>
    <w:rsid w:val="00940585"/>
    <w:rsid w:val="0094545E"/>
    <w:rsid w:val="0094586E"/>
    <w:rsid w:val="0095063E"/>
    <w:rsid w:val="009507A4"/>
    <w:rsid w:val="00951629"/>
    <w:rsid w:val="009578FC"/>
    <w:rsid w:val="00963822"/>
    <w:rsid w:val="00964883"/>
    <w:rsid w:val="009705B3"/>
    <w:rsid w:val="00975643"/>
    <w:rsid w:val="00976A9D"/>
    <w:rsid w:val="00980272"/>
    <w:rsid w:val="0098151C"/>
    <w:rsid w:val="009857F6"/>
    <w:rsid w:val="009911BB"/>
    <w:rsid w:val="00995480"/>
    <w:rsid w:val="009A1E86"/>
    <w:rsid w:val="009A29B1"/>
    <w:rsid w:val="009A4FB7"/>
    <w:rsid w:val="009B0CF9"/>
    <w:rsid w:val="009B39E1"/>
    <w:rsid w:val="009B53AD"/>
    <w:rsid w:val="009B7D5A"/>
    <w:rsid w:val="009C0F27"/>
    <w:rsid w:val="009C2460"/>
    <w:rsid w:val="009D05ED"/>
    <w:rsid w:val="009D1B34"/>
    <w:rsid w:val="009E02E1"/>
    <w:rsid w:val="009E1F3F"/>
    <w:rsid w:val="00A07D1E"/>
    <w:rsid w:val="00A16EC4"/>
    <w:rsid w:val="00A1777E"/>
    <w:rsid w:val="00A26FA4"/>
    <w:rsid w:val="00A40253"/>
    <w:rsid w:val="00A43187"/>
    <w:rsid w:val="00A54A5C"/>
    <w:rsid w:val="00A72E8E"/>
    <w:rsid w:val="00A73564"/>
    <w:rsid w:val="00A73B40"/>
    <w:rsid w:val="00A77533"/>
    <w:rsid w:val="00A8518B"/>
    <w:rsid w:val="00AA6575"/>
    <w:rsid w:val="00AA7588"/>
    <w:rsid w:val="00AD0D73"/>
    <w:rsid w:val="00AD67BD"/>
    <w:rsid w:val="00AE1760"/>
    <w:rsid w:val="00AF6F26"/>
    <w:rsid w:val="00B012E6"/>
    <w:rsid w:val="00B04537"/>
    <w:rsid w:val="00B07513"/>
    <w:rsid w:val="00B3122B"/>
    <w:rsid w:val="00B33825"/>
    <w:rsid w:val="00B3660C"/>
    <w:rsid w:val="00B40790"/>
    <w:rsid w:val="00B4375A"/>
    <w:rsid w:val="00B44106"/>
    <w:rsid w:val="00B46D46"/>
    <w:rsid w:val="00B5292D"/>
    <w:rsid w:val="00B52C7A"/>
    <w:rsid w:val="00B616B8"/>
    <w:rsid w:val="00B62CFE"/>
    <w:rsid w:val="00B642A9"/>
    <w:rsid w:val="00B72FB5"/>
    <w:rsid w:val="00B73043"/>
    <w:rsid w:val="00B8542A"/>
    <w:rsid w:val="00B9103B"/>
    <w:rsid w:val="00B9150B"/>
    <w:rsid w:val="00B92160"/>
    <w:rsid w:val="00B95BB3"/>
    <w:rsid w:val="00BA13B7"/>
    <w:rsid w:val="00BA366B"/>
    <w:rsid w:val="00BB028B"/>
    <w:rsid w:val="00BB7BF2"/>
    <w:rsid w:val="00BD1750"/>
    <w:rsid w:val="00BD189E"/>
    <w:rsid w:val="00BD2390"/>
    <w:rsid w:val="00BD28A3"/>
    <w:rsid w:val="00BD5821"/>
    <w:rsid w:val="00BE3DED"/>
    <w:rsid w:val="00BE47EA"/>
    <w:rsid w:val="00BF033D"/>
    <w:rsid w:val="00BF1D82"/>
    <w:rsid w:val="00BF5341"/>
    <w:rsid w:val="00C10ABC"/>
    <w:rsid w:val="00C111B0"/>
    <w:rsid w:val="00C12DBD"/>
    <w:rsid w:val="00C16504"/>
    <w:rsid w:val="00C3260D"/>
    <w:rsid w:val="00C3695D"/>
    <w:rsid w:val="00C42277"/>
    <w:rsid w:val="00C466DE"/>
    <w:rsid w:val="00C46A01"/>
    <w:rsid w:val="00C507E9"/>
    <w:rsid w:val="00C54014"/>
    <w:rsid w:val="00C63820"/>
    <w:rsid w:val="00C66865"/>
    <w:rsid w:val="00C66919"/>
    <w:rsid w:val="00C75323"/>
    <w:rsid w:val="00C8356E"/>
    <w:rsid w:val="00C842E2"/>
    <w:rsid w:val="00C94764"/>
    <w:rsid w:val="00C94ED4"/>
    <w:rsid w:val="00CA0324"/>
    <w:rsid w:val="00CA1572"/>
    <w:rsid w:val="00CA41DF"/>
    <w:rsid w:val="00CA7954"/>
    <w:rsid w:val="00CB085C"/>
    <w:rsid w:val="00CC6D1C"/>
    <w:rsid w:val="00CC7E6E"/>
    <w:rsid w:val="00CD3531"/>
    <w:rsid w:val="00CE0DC9"/>
    <w:rsid w:val="00CE4362"/>
    <w:rsid w:val="00CF136C"/>
    <w:rsid w:val="00D072E4"/>
    <w:rsid w:val="00D13FCE"/>
    <w:rsid w:val="00D145F9"/>
    <w:rsid w:val="00D152AE"/>
    <w:rsid w:val="00D22293"/>
    <w:rsid w:val="00D22F4D"/>
    <w:rsid w:val="00D27740"/>
    <w:rsid w:val="00D300B8"/>
    <w:rsid w:val="00D314EC"/>
    <w:rsid w:val="00D35995"/>
    <w:rsid w:val="00D40640"/>
    <w:rsid w:val="00D50B10"/>
    <w:rsid w:val="00D53330"/>
    <w:rsid w:val="00D54619"/>
    <w:rsid w:val="00D64FF7"/>
    <w:rsid w:val="00D8743F"/>
    <w:rsid w:val="00DA2809"/>
    <w:rsid w:val="00DA60E2"/>
    <w:rsid w:val="00DA68CA"/>
    <w:rsid w:val="00DB16A3"/>
    <w:rsid w:val="00DC1F34"/>
    <w:rsid w:val="00DD0664"/>
    <w:rsid w:val="00DD1B65"/>
    <w:rsid w:val="00DD29CF"/>
    <w:rsid w:val="00DD34F7"/>
    <w:rsid w:val="00DD74DE"/>
    <w:rsid w:val="00DE56C3"/>
    <w:rsid w:val="00DF10B7"/>
    <w:rsid w:val="00DF75C3"/>
    <w:rsid w:val="00E140D3"/>
    <w:rsid w:val="00E26F79"/>
    <w:rsid w:val="00E5529C"/>
    <w:rsid w:val="00E5732B"/>
    <w:rsid w:val="00E606C7"/>
    <w:rsid w:val="00E61FC7"/>
    <w:rsid w:val="00E650F1"/>
    <w:rsid w:val="00E7201D"/>
    <w:rsid w:val="00E747B6"/>
    <w:rsid w:val="00E82619"/>
    <w:rsid w:val="00E83BCB"/>
    <w:rsid w:val="00E84653"/>
    <w:rsid w:val="00E84C7C"/>
    <w:rsid w:val="00E85955"/>
    <w:rsid w:val="00E947CC"/>
    <w:rsid w:val="00E97923"/>
    <w:rsid w:val="00E97F12"/>
    <w:rsid w:val="00EA3C78"/>
    <w:rsid w:val="00EB29EC"/>
    <w:rsid w:val="00EC533C"/>
    <w:rsid w:val="00EE5F0C"/>
    <w:rsid w:val="00EF099F"/>
    <w:rsid w:val="00EF1907"/>
    <w:rsid w:val="00EF65A7"/>
    <w:rsid w:val="00EF766F"/>
    <w:rsid w:val="00F0068F"/>
    <w:rsid w:val="00F0279B"/>
    <w:rsid w:val="00F03434"/>
    <w:rsid w:val="00F05551"/>
    <w:rsid w:val="00F06778"/>
    <w:rsid w:val="00F0678D"/>
    <w:rsid w:val="00F122B9"/>
    <w:rsid w:val="00F157F9"/>
    <w:rsid w:val="00F20A58"/>
    <w:rsid w:val="00F3694D"/>
    <w:rsid w:val="00F406B0"/>
    <w:rsid w:val="00F42154"/>
    <w:rsid w:val="00F42E82"/>
    <w:rsid w:val="00F5120B"/>
    <w:rsid w:val="00F560D8"/>
    <w:rsid w:val="00F5668C"/>
    <w:rsid w:val="00F659CD"/>
    <w:rsid w:val="00F70AAE"/>
    <w:rsid w:val="00F74968"/>
    <w:rsid w:val="00F765BA"/>
    <w:rsid w:val="00F83684"/>
    <w:rsid w:val="00F941AA"/>
    <w:rsid w:val="00FC7702"/>
    <w:rsid w:val="00FD252E"/>
    <w:rsid w:val="00FD29F8"/>
    <w:rsid w:val="00FD7899"/>
    <w:rsid w:val="00FE4FA8"/>
    <w:rsid w:val="00FE6FCD"/>
    <w:rsid w:val="00FF47F2"/>
    <w:rsid w:val="00FF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42AEF1"/>
  <w15:chartTrackingRefBased/>
  <w15:docId w15:val="{6E4D7BE8-9FAE-4286-8611-A400F1CD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r-Latn-RS" w:eastAsia="sr-Latn-R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41E3"/>
    <w:pPr>
      <w:spacing w:line="360" w:lineRule="auto"/>
      <w:ind w:firstLine="567"/>
      <w:jc w:val="both"/>
    </w:pPr>
    <w:rPr>
      <w:sz w:val="24"/>
      <w:lang w:val="sr-Latn-CS" w:eastAsia="en-US"/>
    </w:rPr>
  </w:style>
  <w:style w:type="paragraph" w:styleId="Heading1">
    <w:name w:val="heading 1"/>
    <w:basedOn w:val="Normal"/>
    <w:next w:val="Normal"/>
    <w:qFormat/>
    <w:pPr>
      <w:keepNext/>
      <w:pageBreakBefore/>
      <w:numPr>
        <w:numId w:val="2"/>
      </w:numPr>
      <w:spacing w:before="4000" w:after="60"/>
      <w:ind w:right="1134"/>
      <w:jc w:val="right"/>
      <w:outlineLvl w:val="0"/>
    </w:pPr>
    <w:rPr>
      <w:rFonts w:ascii="Tahoma" w:hAnsi="Tahom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2"/>
      </w:numPr>
      <w:spacing w:before="200" w:after="60"/>
      <w:jc w:val="left"/>
      <w:outlineLvl w:val="1"/>
    </w:pPr>
    <w:rPr>
      <w:rFonts w:ascii="Tahoma" w:hAnsi="Tahoma"/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spacing w:before="200" w:after="60"/>
      <w:jc w:val="left"/>
      <w:outlineLvl w:val="2"/>
    </w:pPr>
    <w:rPr>
      <w:rFonts w:ascii="Tahoma" w:hAnsi="Tahoma" w:cs="Arial"/>
      <w:b/>
      <w:bCs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2"/>
      </w:numPr>
      <w:spacing w:before="200" w:after="60"/>
      <w:jc w:val="left"/>
      <w:outlineLvl w:val="3"/>
    </w:pPr>
    <w:rPr>
      <w:rFonts w:ascii="Tahoma" w:hAnsi="Tahoma"/>
      <w:b/>
      <w:bCs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00" w:after="60"/>
      <w:jc w:val="left"/>
      <w:outlineLvl w:val="4"/>
    </w:pPr>
    <w:rPr>
      <w:rFonts w:ascii="Tahoma" w:hAnsi="Tahoma"/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00" w:after="60"/>
      <w:jc w:val="left"/>
      <w:outlineLvl w:val="5"/>
    </w:pPr>
    <w:rPr>
      <w:rFonts w:ascii="Tahoma" w:hAnsi="Tahoma"/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00" w:after="60"/>
      <w:jc w:val="left"/>
      <w:outlineLvl w:val="6"/>
    </w:pPr>
    <w:rPr>
      <w:rFonts w:ascii="Tahoma" w:hAnsi="Tahoma"/>
      <w:b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00" w:after="60"/>
      <w:jc w:val="left"/>
      <w:outlineLvl w:val="7"/>
    </w:pPr>
    <w:rPr>
      <w:rFonts w:ascii="Tahoma" w:hAnsi="Tahoma"/>
      <w:b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00" w:after="60"/>
      <w:jc w:val="left"/>
      <w:outlineLvl w:val="8"/>
    </w:pPr>
    <w:rPr>
      <w:rFonts w:ascii="Tahoma" w:hAnsi="Tahoma" w:cs="Arial"/>
      <w:b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026929"/>
    <w:pPr>
      <w:tabs>
        <w:tab w:val="left" w:pos="1000"/>
        <w:tab w:val="right" w:leader="dot" w:pos="9360"/>
      </w:tabs>
    </w:pPr>
    <w:rPr>
      <w:lang w:val="sl-SI"/>
    </w:rPr>
  </w:style>
  <w:style w:type="paragraph" w:customStyle="1" w:styleId="Code">
    <w:name w:val="Code"/>
    <w:basedOn w:val="Normal"/>
    <w:pPr>
      <w:jc w:val="left"/>
    </w:pPr>
    <w:rPr>
      <w:rFonts w:ascii="Courier New" w:hAnsi="Courier New"/>
      <w:sz w:val="18"/>
    </w:rPr>
  </w:style>
  <w:style w:type="paragraph" w:styleId="Caption">
    <w:name w:val="caption"/>
    <w:basedOn w:val="Normal"/>
    <w:next w:val="Normal"/>
    <w:qFormat/>
    <w:pPr>
      <w:spacing w:before="120" w:after="120"/>
      <w:ind w:firstLine="0"/>
      <w:jc w:val="center"/>
    </w:pPr>
    <w:rPr>
      <w:bCs/>
    </w:rPr>
  </w:style>
  <w:style w:type="paragraph" w:styleId="TOC2">
    <w:name w:val="toc 2"/>
    <w:basedOn w:val="Normal"/>
    <w:next w:val="Normal"/>
    <w:autoRedefine/>
    <w:uiPriority w:val="39"/>
    <w:pPr>
      <w:ind w:left="20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  <w:ind w:firstLine="0"/>
    </w:pPr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ind w:firstLine="0"/>
    </w:pPr>
    <w:rPr>
      <w:sz w:val="20"/>
    </w:rPr>
  </w:style>
  <w:style w:type="character" w:styleId="PageNumber">
    <w:name w:val="page number"/>
    <w:basedOn w:val="DefaultParagraphFont"/>
  </w:style>
  <w:style w:type="paragraph" w:styleId="TOC3">
    <w:name w:val="toc 3"/>
    <w:basedOn w:val="Normal"/>
    <w:next w:val="Normal"/>
    <w:autoRedefine/>
    <w:uiPriority w:val="39"/>
    <w:pPr>
      <w:ind w:left="400"/>
    </w:pPr>
  </w:style>
  <w:style w:type="paragraph" w:styleId="TOC4">
    <w:name w:val="toc 4"/>
    <w:basedOn w:val="Normal"/>
    <w:next w:val="Normal"/>
    <w:autoRedefine/>
    <w:uiPriority w:val="39"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DocumentMap">
    <w:name w:val="Document Map"/>
    <w:basedOn w:val="Normal"/>
    <w:semiHidden/>
    <w:rsid w:val="00171186"/>
    <w:pPr>
      <w:shd w:val="clear" w:color="auto" w:fill="000080"/>
    </w:pPr>
    <w:rPr>
      <w:rFonts w:ascii="Tahoma" w:hAnsi="Tahoma" w:cs="Tahoma"/>
      <w:sz w:val="20"/>
    </w:rPr>
  </w:style>
  <w:style w:type="table" w:styleId="TableGrid">
    <w:name w:val="Table Grid"/>
    <w:basedOn w:val="TableNormal"/>
    <w:rsid w:val="00171186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e">
    <w:name w:val="ime"/>
    <w:basedOn w:val="Normal"/>
    <w:rsid w:val="00171186"/>
    <w:pPr>
      <w:spacing w:before="1440" w:after="120"/>
      <w:ind w:firstLine="0"/>
      <w:jc w:val="center"/>
    </w:pPr>
    <w:rPr>
      <w:rFonts w:ascii="VogueBold" w:hAnsi="VogueBold"/>
      <w:kern w:val="20"/>
      <w:sz w:val="30"/>
    </w:rPr>
  </w:style>
  <w:style w:type="paragraph" w:customStyle="1" w:styleId="tab">
    <w:name w:val="tab"/>
    <w:basedOn w:val="Normal"/>
    <w:rsid w:val="009857F6"/>
    <w:pPr>
      <w:spacing w:before="60" w:after="120"/>
      <w:ind w:firstLine="0"/>
    </w:pPr>
    <w:rPr>
      <w:rFonts w:ascii="TimesRoman" w:hAnsi="TimesRoman"/>
      <w:kern w:val="20"/>
      <w:sz w:val="20"/>
    </w:rPr>
  </w:style>
  <w:style w:type="paragraph" w:customStyle="1" w:styleId="Slika">
    <w:name w:val="Slika"/>
    <w:basedOn w:val="Normal"/>
    <w:link w:val="SlikaChar"/>
    <w:qFormat/>
    <w:rsid w:val="00B5292D"/>
    <w:pPr>
      <w:keepNext/>
      <w:spacing w:before="120"/>
      <w:ind w:firstLine="0"/>
      <w:jc w:val="center"/>
    </w:pPr>
    <w:rPr>
      <w:lang w:val="sr-Cyrl-CS" w:eastAsia="zh-CN"/>
    </w:rPr>
  </w:style>
  <w:style w:type="paragraph" w:styleId="TableofFigures">
    <w:name w:val="table of figures"/>
    <w:basedOn w:val="Normal"/>
    <w:next w:val="Normal"/>
    <w:uiPriority w:val="99"/>
    <w:rsid w:val="00C12DBD"/>
  </w:style>
  <w:style w:type="table" w:styleId="TableColorful1">
    <w:name w:val="Table Colorful 1"/>
    <w:basedOn w:val="TableNormal"/>
    <w:rsid w:val="009B53AD"/>
    <w:pPr>
      <w:spacing w:line="360" w:lineRule="auto"/>
      <w:ind w:firstLine="567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SlikaChar">
    <w:name w:val="Slika Char"/>
    <w:link w:val="Slika"/>
    <w:rsid w:val="00B5292D"/>
    <w:rPr>
      <w:sz w:val="24"/>
      <w:lang w:val="sr-Cyrl-CS" w:eastAsia="zh-CN"/>
    </w:rPr>
  </w:style>
  <w:style w:type="table" w:styleId="TableSimple2">
    <w:name w:val="Table Simple 2"/>
    <w:basedOn w:val="TableNormal"/>
    <w:rsid w:val="009B53AD"/>
    <w:pPr>
      <w:spacing w:line="360" w:lineRule="auto"/>
      <w:ind w:firstLine="567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014C66"/>
    <w:pPr>
      <w:spacing w:before="100" w:beforeAutospacing="1" w:after="100" w:afterAutospacing="1" w:line="240" w:lineRule="auto"/>
      <w:ind w:firstLine="0"/>
      <w:jc w:val="left"/>
    </w:pPr>
    <w:rPr>
      <w:szCs w:val="24"/>
      <w:lang w:val="sr-Latn-RS" w:eastAsia="sr-Latn-RS"/>
    </w:rPr>
  </w:style>
  <w:style w:type="character" w:styleId="HTMLCode">
    <w:name w:val="HTML Code"/>
    <w:basedOn w:val="DefaultParagraphFont"/>
    <w:uiPriority w:val="99"/>
    <w:unhideWhenUsed/>
    <w:rsid w:val="00014C6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4C66"/>
    <w:rPr>
      <w:b/>
      <w:bCs/>
    </w:rPr>
  </w:style>
  <w:style w:type="paragraph" w:styleId="ListParagraph">
    <w:name w:val="List Paragraph"/>
    <w:basedOn w:val="Normal"/>
    <w:uiPriority w:val="34"/>
    <w:qFormat/>
    <w:rsid w:val="00014C66"/>
    <w:pPr>
      <w:ind w:left="720"/>
      <w:contextualSpacing/>
    </w:pPr>
  </w:style>
  <w:style w:type="character" w:customStyle="1" w:styleId="katex-mathml">
    <w:name w:val="katex-mathml"/>
    <w:basedOn w:val="DefaultParagraphFont"/>
    <w:rsid w:val="00FD252E"/>
  </w:style>
  <w:style w:type="character" w:customStyle="1" w:styleId="mord">
    <w:name w:val="mord"/>
    <w:basedOn w:val="DefaultParagraphFont"/>
    <w:rsid w:val="00FD252E"/>
  </w:style>
  <w:style w:type="character" w:customStyle="1" w:styleId="mopen">
    <w:name w:val="mopen"/>
    <w:basedOn w:val="DefaultParagraphFont"/>
    <w:rsid w:val="00FD252E"/>
  </w:style>
  <w:style w:type="character" w:customStyle="1" w:styleId="mclose">
    <w:name w:val="mclose"/>
    <w:basedOn w:val="DefaultParagraphFont"/>
    <w:rsid w:val="00FD252E"/>
  </w:style>
  <w:style w:type="character" w:customStyle="1" w:styleId="mrel">
    <w:name w:val="mrel"/>
    <w:basedOn w:val="DefaultParagraphFont"/>
    <w:rsid w:val="00FD252E"/>
  </w:style>
  <w:style w:type="character" w:styleId="CommentReference">
    <w:name w:val="annotation reference"/>
    <w:basedOn w:val="DefaultParagraphFont"/>
    <w:rsid w:val="00770E14"/>
    <w:rPr>
      <w:sz w:val="16"/>
      <w:szCs w:val="16"/>
    </w:rPr>
  </w:style>
  <w:style w:type="paragraph" w:styleId="CommentText">
    <w:name w:val="annotation text"/>
    <w:basedOn w:val="Normal"/>
    <w:link w:val="CommentTextChar"/>
    <w:rsid w:val="00770E1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70E14"/>
    <w:rPr>
      <w:lang w:val="sr-Latn-C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770E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70E14"/>
    <w:rPr>
      <w:b/>
      <w:bCs/>
      <w:lang w:val="sr-Latn-C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708AF"/>
    <w:pPr>
      <w:keepLines/>
      <w:pageBreakBefore w:val="0"/>
      <w:numPr>
        <w:numId w:val="0"/>
      </w:numPr>
      <w:spacing w:before="240" w:after="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/>
    </w:rPr>
  </w:style>
  <w:style w:type="character" w:styleId="Emphasis">
    <w:name w:val="Emphasis"/>
    <w:basedOn w:val="DefaultParagraphFont"/>
    <w:uiPriority w:val="20"/>
    <w:qFormat/>
    <w:rsid w:val="001B734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60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lang w:val="sr-Latn-RS" w:eastAsia="sr-Latn-R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A60E2"/>
    <w:rPr>
      <w:rFonts w:ascii="Courier New" w:hAnsi="Courier New" w:cs="Courier New"/>
    </w:rPr>
  </w:style>
  <w:style w:type="character" w:styleId="PlaceholderText">
    <w:name w:val="Placeholder Text"/>
    <w:basedOn w:val="DefaultParagraphFont"/>
    <w:uiPriority w:val="99"/>
    <w:semiHidden/>
    <w:rsid w:val="00DA60E2"/>
    <w:rPr>
      <w:color w:val="666666"/>
    </w:rPr>
  </w:style>
  <w:style w:type="character" w:customStyle="1" w:styleId="HeaderChar">
    <w:name w:val="Header Char"/>
    <w:basedOn w:val="DefaultParagraphFont"/>
    <w:link w:val="Header"/>
    <w:uiPriority w:val="99"/>
    <w:rsid w:val="008E4708"/>
    <w:rPr>
      <w:lang w:val="sr-Latn-C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openxmlformats.org/officeDocument/2006/relationships/diagramColors" Target="diagrams/colors3.xm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diagramQuickStyle" Target="diagrams/quickStyle3.xml"/><Relationship Id="rId2" Type="http://schemas.openxmlformats.org/officeDocument/2006/relationships/numbering" Target="numbering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24" Type="http://schemas.openxmlformats.org/officeDocument/2006/relationships/diagramLayout" Target="diagrams/layout3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openxmlformats.org/officeDocument/2006/relationships/diagramData" Target="diagrams/data3.xml"/><Relationship Id="rId28" Type="http://schemas.openxmlformats.org/officeDocument/2006/relationships/chart" Target="charts/chart3.xml"/><Relationship Id="rId10" Type="http://schemas.openxmlformats.org/officeDocument/2006/relationships/image" Target="media/image2.png"/><Relationship Id="rId19" Type="http://schemas.openxmlformats.org/officeDocument/2006/relationships/diagramColors" Target="diagrams/colors2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diagramColors" Target="diagrams/colors1.xml"/><Relationship Id="rId22" Type="http://schemas.openxmlformats.org/officeDocument/2006/relationships/chart" Target="charts/chart2.xml"/><Relationship Id="rId27" Type="http://schemas.microsoft.com/office/2007/relationships/diagramDrawing" Target="diagrams/drawing3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Downloads\ispitni_rad.do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r-Cyrl-RS" sz="1600" b="1" i="1" u="none" strike="noStrike" baseline="0">
                <a:effectLst/>
              </a:rPr>
              <a:t>Убрзање у зависности од броја нити</a:t>
            </a:r>
            <a:endParaRPr lang="sr-Cyrl-RS"/>
          </a:p>
        </c:rich>
      </c:tx>
      <c:layout>
        <c:manualLayout>
          <c:xMode val="edge"/>
          <c:yMode val="edge"/>
          <c:x val="0.24020835151736367"/>
          <c:y val="3.424657534246575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r-Cyrl-RS"/>
        </a:p>
      </c:txPr>
    </c:title>
    <c:autoTitleDeleted val="0"/>
    <c:plotArea>
      <c:layout>
        <c:manualLayout>
          <c:layoutTarget val="inner"/>
          <c:xMode val="edge"/>
          <c:yMode val="edge"/>
          <c:x val="0.15719148643537462"/>
          <c:y val="0.1767063492063492"/>
          <c:w val="0.76309131160418853"/>
          <c:h val="0.6795902663060565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Убрзање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xVal>
            <c:numRef>
              <c:f>Sheet1!$A$2:$A$7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</c:numCache>
            </c:numRef>
          </c:xVal>
          <c:yVal>
            <c:numRef>
              <c:f>Sheet1!$B$2:$B$7</c:f>
              <c:numCache>
                <c:formatCode>0.000000</c:formatCode>
                <c:ptCount val="6"/>
                <c:pt idx="0">
                  <c:v>0.80375700000000005</c:v>
                </c:pt>
                <c:pt idx="1">
                  <c:v>1.5349950000000001</c:v>
                </c:pt>
                <c:pt idx="2">
                  <c:v>2.986402</c:v>
                </c:pt>
                <c:pt idx="3">
                  <c:v>4.3732160000000002</c:v>
                </c:pt>
                <c:pt idx="4">
                  <c:v>5.0912300000000004</c:v>
                </c:pt>
                <c:pt idx="5">
                  <c:v>5.1457730000000002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3F0-4AA1-BF69-9438A67F6D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25099360"/>
        <c:axId val="925100440"/>
      </c:scatterChart>
      <c:valAx>
        <c:axId val="9250993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r-Cyrl-RS"/>
                  <a:t>Број</a:t>
                </a:r>
                <a:r>
                  <a:rPr lang="sr-Cyrl-RS" baseline="0"/>
                  <a:t> нити</a:t>
                </a:r>
                <a:endParaRPr lang="sr-Latn-RS"/>
              </a:p>
            </c:rich>
          </c:tx>
          <c:layout>
            <c:manualLayout>
              <c:xMode val="edge"/>
              <c:yMode val="edge"/>
              <c:x val="0.43974125168958778"/>
              <c:y val="0.9633323561350846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r-Latn-R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925100440"/>
        <c:crosses val="autoZero"/>
        <c:crossBetween val="midCat"/>
      </c:valAx>
      <c:valAx>
        <c:axId val="925100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r-Cyrl-RS"/>
                  <a:t>Убрзање</a:t>
                </a:r>
                <a:endParaRPr lang="sr-Latn-RS"/>
              </a:p>
            </c:rich>
          </c:tx>
          <c:layout>
            <c:manualLayout>
              <c:xMode val="edge"/>
              <c:yMode val="edge"/>
              <c:x val="1.3872233051822502E-2"/>
              <c:y val="0.4270534462301801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r-Latn-RS"/>
            </a:p>
          </c:txPr>
        </c:title>
        <c:numFmt formatCode="0.00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9250993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r-Latn-R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r-Cyrl-RS" sz="1600" b="1" i="1" u="none" strike="noStrike" baseline="0">
                <a:effectLst/>
              </a:rPr>
              <a:t>Утицај величине популације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xVal>
            <c:numRef>
              <c:f>Sheet1!$A$2:$A$7</c:f>
              <c:numCache>
                <c:formatCode>General</c:formatCode>
                <c:ptCount val="6"/>
                <c:pt idx="2">
                  <c:v>1000</c:v>
                </c:pt>
                <c:pt idx="3">
                  <c:v>5000</c:v>
                </c:pt>
                <c:pt idx="4">
                  <c:v>10000</c:v>
                </c:pt>
                <c:pt idx="5">
                  <c:v>20000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2" formatCode="#,##0.000000">
                  <c:v>4.5530039999999996</c:v>
                </c:pt>
                <c:pt idx="3" formatCode="#,##0.000000">
                  <c:v>4.3854009999999999</c:v>
                </c:pt>
                <c:pt idx="4" formatCode="#,##0.000000">
                  <c:v>4.3188810000000002</c:v>
                </c:pt>
                <c:pt idx="5" formatCode="#,##0.000000">
                  <c:v>4.1411230000000003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36F-4213-9F54-082CA932CB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048264"/>
        <c:axId val="961041424"/>
      </c:scatterChart>
      <c:valAx>
        <c:axId val="9610482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r-Cyrl-RS"/>
                  <a:t>Величина</a:t>
                </a:r>
                <a:r>
                  <a:rPr lang="sr-Cyrl-RS" baseline="0"/>
                  <a:t> популације</a:t>
                </a:r>
                <a:endParaRPr lang="sr-Latn-RS"/>
              </a:p>
            </c:rich>
          </c:tx>
          <c:layout>
            <c:manualLayout>
              <c:xMode val="edge"/>
              <c:yMode val="edge"/>
              <c:x val="0.43266677602799641"/>
              <c:y val="0.9206942882139732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r-Latn-R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961041424"/>
        <c:crosses val="autoZero"/>
        <c:crossBetween val="midCat"/>
      </c:valAx>
      <c:valAx>
        <c:axId val="961041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r-Cyrl-RS"/>
                  <a:t>Убрзање</a:t>
                </a:r>
                <a:endParaRPr lang="sr-Latn-RS"/>
              </a:p>
            </c:rich>
          </c:tx>
          <c:layout>
            <c:manualLayout>
              <c:xMode val="edge"/>
              <c:yMode val="edge"/>
              <c:x val="1.3888888888888888E-2"/>
              <c:y val="0.4138029621297337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r-Latn-RS"/>
            </a:p>
          </c:txPr>
        </c:title>
        <c:numFmt formatCode="#,##0.0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9610482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r-Latn-R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r-Cyrl-RS"/>
              <a:t>Време</a:t>
            </a:r>
            <a:r>
              <a:rPr lang="sr-Cyrl-RS" baseline="0"/>
              <a:t> извршавања исланд модела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xVal>
          <c:yVal>
            <c:numRef>
              <c:f>Sheet1!$B$2:$B$4</c:f>
              <c:numCache>
                <c:formatCode>#,##0.000000</c:formatCode>
                <c:ptCount val="3"/>
                <c:pt idx="0">
                  <c:v>7.1622500000000002</c:v>
                </c:pt>
                <c:pt idx="1">
                  <c:v>6.8082859999999998</c:v>
                </c:pt>
                <c:pt idx="2">
                  <c:v>6.6613680000000004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246-4CAA-A9D9-BEC82F1B30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25107280"/>
        <c:axId val="925104040"/>
      </c:scatterChart>
      <c:valAx>
        <c:axId val="925107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r-Cyrl-RS"/>
                  <a:t>Број острва</a:t>
                </a:r>
                <a:endParaRPr lang="sr-Latn-RS"/>
              </a:p>
            </c:rich>
          </c:tx>
          <c:layout>
            <c:manualLayout>
              <c:xMode val="edge"/>
              <c:yMode val="edge"/>
              <c:x val="0.46276520122484688"/>
              <c:y val="0.9278520279304709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r-Latn-R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925104040"/>
        <c:crosses val="autoZero"/>
        <c:crossBetween val="midCat"/>
      </c:valAx>
      <c:valAx>
        <c:axId val="925104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r-Cyrl-RS"/>
                  <a:t>Време</a:t>
                </a:r>
                <a:r>
                  <a:rPr lang="sr-Cyrl-RS" baseline="0"/>
                  <a:t> извршавања</a:t>
                </a:r>
                <a:endParaRPr lang="sr-Latn-RS"/>
              </a:p>
            </c:rich>
          </c:tx>
          <c:layout>
            <c:manualLayout>
              <c:xMode val="edge"/>
              <c:yMode val="edge"/>
              <c:x val="1.3888888888888888E-2"/>
              <c:y val="0.3317691538557680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r-Latn-RS"/>
            </a:p>
          </c:txPr>
        </c:title>
        <c:numFmt formatCode="#,##0.0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9251072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r-Latn-R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9D011C1-CA44-40B4-89E0-B34AE6FB2E62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sr-Latn-RS"/>
        </a:p>
      </dgm:t>
    </dgm:pt>
    <dgm:pt modelId="{B5A87FEF-2161-40EB-822B-4832CEB87413}">
      <dgm:prSet phldrT="[Text]"/>
      <dgm:spPr/>
      <dgm:t>
        <a:bodyPr/>
        <a:lstStyle/>
        <a:p>
          <a:pPr algn="ctr"/>
          <a:r>
            <a:rPr lang="en-US"/>
            <a:t>main.cpp</a:t>
          </a:r>
          <a:endParaRPr lang="sr-Latn-RS"/>
        </a:p>
      </dgm:t>
    </dgm:pt>
    <dgm:pt modelId="{1E955378-6406-42F6-96F1-F0FB697E8034}" type="parTrans" cxnId="{D8AFCF29-2C73-4BBF-B020-CC18B620B6A2}">
      <dgm:prSet/>
      <dgm:spPr/>
      <dgm:t>
        <a:bodyPr/>
        <a:lstStyle/>
        <a:p>
          <a:pPr algn="ctr"/>
          <a:endParaRPr lang="sr-Latn-RS"/>
        </a:p>
      </dgm:t>
    </dgm:pt>
    <dgm:pt modelId="{83932F3D-F379-4593-BC8C-D47C041BD9B8}" type="sibTrans" cxnId="{D8AFCF29-2C73-4BBF-B020-CC18B620B6A2}">
      <dgm:prSet/>
      <dgm:spPr/>
      <dgm:t>
        <a:bodyPr/>
        <a:lstStyle/>
        <a:p>
          <a:pPr algn="ctr"/>
          <a:endParaRPr lang="sr-Latn-RS"/>
        </a:p>
      </dgm:t>
    </dgm:pt>
    <dgm:pt modelId="{C1DF4C48-C26F-4FBE-9E13-26ACABB50967}">
      <dgm:prSet phldrT="[Text]"/>
      <dgm:spPr/>
      <dgm:t>
        <a:bodyPr/>
        <a:lstStyle/>
        <a:p>
          <a:pPr algn="ctr"/>
          <a:r>
            <a:rPr lang="en-US"/>
            <a:t>TspInstance</a:t>
          </a:r>
          <a:endParaRPr lang="sr-Latn-RS"/>
        </a:p>
      </dgm:t>
    </dgm:pt>
    <dgm:pt modelId="{20010321-9481-4BAC-A0B2-8DF28A721264}" type="parTrans" cxnId="{55777FDC-AE49-4C29-B551-F32C62589682}">
      <dgm:prSet/>
      <dgm:spPr/>
      <dgm:t>
        <a:bodyPr/>
        <a:lstStyle/>
        <a:p>
          <a:pPr algn="ctr"/>
          <a:endParaRPr lang="sr-Latn-RS"/>
        </a:p>
      </dgm:t>
    </dgm:pt>
    <dgm:pt modelId="{5D1CE086-4C81-4955-AD30-666B3EC81E4D}" type="sibTrans" cxnId="{55777FDC-AE49-4C29-B551-F32C62589682}">
      <dgm:prSet/>
      <dgm:spPr/>
      <dgm:t>
        <a:bodyPr/>
        <a:lstStyle/>
        <a:p>
          <a:pPr algn="ctr"/>
          <a:endParaRPr lang="sr-Latn-RS"/>
        </a:p>
      </dgm:t>
    </dgm:pt>
    <dgm:pt modelId="{207991AF-57DB-4DFF-BAC0-043749BB70BF}">
      <dgm:prSet phldrT="[Text]"/>
      <dgm:spPr/>
      <dgm:t>
        <a:bodyPr/>
        <a:lstStyle/>
        <a:p>
          <a:pPr algn="ctr"/>
          <a:r>
            <a:rPr lang="en-US"/>
            <a:t>GeneticAlgorithm</a:t>
          </a:r>
          <a:endParaRPr lang="sr-Latn-RS"/>
        </a:p>
      </dgm:t>
    </dgm:pt>
    <dgm:pt modelId="{3879282E-981B-4556-9989-8514BE35CAAF}" type="parTrans" cxnId="{3C576475-8E30-48C1-84C5-6516A8F43CCE}">
      <dgm:prSet/>
      <dgm:spPr/>
      <dgm:t>
        <a:bodyPr/>
        <a:lstStyle/>
        <a:p>
          <a:pPr algn="ctr"/>
          <a:endParaRPr lang="sr-Latn-RS"/>
        </a:p>
      </dgm:t>
    </dgm:pt>
    <dgm:pt modelId="{84580CA6-0719-486E-B7AE-210B64DEE66A}" type="sibTrans" cxnId="{3C576475-8E30-48C1-84C5-6516A8F43CCE}">
      <dgm:prSet/>
      <dgm:spPr/>
      <dgm:t>
        <a:bodyPr/>
        <a:lstStyle/>
        <a:p>
          <a:pPr algn="ctr"/>
          <a:endParaRPr lang="sr-Latn-RS"/>
        </a:p>
      </dgm:t>
    </dgm:pt>
    <dgm:pt modelId="{1B447D07-2145-4E75-AEE5-10319AF6D0F0}">
      <dgm:prSet phldrT="[Text]"/>
      <dgm:spPr/>
      <dgm:t>
        <a:bodyPr/>
        <a:lstStyle/>
        <a:p>
          <a:pPr algn="ctr"/>
          <a:r>
            <a:rPr lang="en-US"/>
            <a:t>Serial GA</a:t>
          </a:r>
          <a:endParaRPr lang="sr-Latn-RS"/>
        </a:p>
      </dgm:t>
    </dgm:pt>
    <dgm:pt modelId="{0DCE1892-90F1-46DD-8133-4464D95229E9}" type="parTrans" cxnId="{91BB3353-E613-468A-A065-FF61ED735691}">
      <dgm:prSet/>
      <dgm:spPr/>
      <dgm:t>
        <a:bodyPr/>
        <a:lstStyle/>
        <a:p>
          <a:pPr algn="ctr"/>
          <a:endParaRPr lang="sr-Latn-RS"/>
        </a:p>
      </dgm:t>
    </dgm:pt>
    <dgm:pt modelId="{419363BA-78A7-4EB9-9CC5-4B664516AE21}" type="sibTrans" cxnId="{91BB3353-E613-468A-A065-FF61ED735691}">
      <dgm:prSet/>
      <dgm:spPr/>
      <dgm:t>
        <a:bodyPr/>
        <a:lstStyle/>
        <a:p>
          <a:pPr algn="ctr"/>
          <a:endParaRPr lang="sr-Latn-RS"/>
        </a:p>
      </dgm:t>
    </dgm:pt>
    <dgm:pt modelId="{7F0D9702-1C43-4C98-9B73-E19A1FA783D0}">
      <dgm:prSet phldrT="[Text]"/>
      <dgm:spPr/>
      <dgm:t>
        <a:bodyPr/>
        <a:lstStyle/>
        <a:p>
          <a:pPr algn="ctr"/>
          <a:r>
            <a:rPr lang="en-US"/>
            <a:t>Parallel GA</a:t>
          </a:r>
          <a:endParaRPr lang="sr-Latn-RS"/>
        </a:p>
      </dgm:t>
    </dgm:pt>
    <dgm:pt modelId="{868CB606-6E28-4BA4-9C20-E1F1B73D311D}" type="parTrans" cxnId="{DFC7D515-F602-4724-9660-006C2C2F4F09}">
      <dgm:prSet/>
      <dgm:spPr/>
      <dgm:t>
        <a:bodyPr/>
        <a:lstStyle/>
        <a:p>
          <a:pPr algn="ctr"/>
          <a:endParaRPr lang="sr-Latn-RS"/>
        </a:p>
      </dgm:t>
    </dgm:pt>
    <dgm:pt modelId="{CB5D6120-83FE-40D1-8126-514489EDFE4C}" type="sibTrans" cxnId="{DFC7D515-F602-4724-9660-006C2C2F4F09}">
      <dgm:prSet/>
      <dgm:spPr/>
      <dgm:t>
        <a:bodyPr/>
        <a:lstStyle/>
        <a:p>
          <a:pPr algn="ctr"/>
          <a:endParaRPr lang="sr-Latn-RS"/>
        </a:p>
      </dgm:t>
    </dgm:pt>
    <dgm:pt modelId="{8645F3F7-4F95-4B24-8B60-3502BD96B7A4}">
      <dgm:prSet phldrT="[Text]"/>
      <dgm:spPr/>
      <dgm:t>
        <a:bodyPr/>
        <a:lstStyle/>
        <a:p>
          <a:pPr algn="ctr"/>
          <a:r>
            <a:rPr lang="en-US"/>
            <a:t>Island model</a:t>
          </a:r>
          <a:endParaRPr lang="sr-Latn-RS"/>
        </a:p>
      </dgm:t>
    </dgm:pt>
    <dgm:pt modelId="{C5DB3C57-B7FB-4388-A38D-D7D4ECFBAE2B}" type="parTrans" cxnId="{339D25D6-8CEE-486E-B844-984AC61F3F04}">
      <dgm:prSet/>
      <dgm:spPr/>
      <dgm:t>
        <a:bodyPr/>
        <a:lstStyle/>
        <a:p>
          <a:pPr algn="ctr"/>
          <a:endParaRPr lang="sr-Latn-RS"/>
        </a:p>
      </dgm:t>
    </dgm:pt>
    <dgm:pt modelId="{9C83F158-C7F0-4713-9D63-85ED2610EF50}" type="sibTrans" cxnId="{339D25D6-8CEE-486E-B844-984AC61F3F04}">
      <dgm:prSet/>
      <dgm:spPr/>
      <dgm:t>
        <a:bodyPr/>
        <a:lstStyle/>
        <a:p>
          <a:pPr algn="ctr"/>
          <a:endParaRPr lang="sr-Latn-RS"/>
        </a:p>
      </dgm:t>
    </dgm:pt>
    <dgm:pt modelId="{29729301-8FE9-4777-A0D7-0B298576CB28}">
      <dgm:prSet phldrT="[Text]"/>
      <dgm:spPr/>
      <dgm:t>
        <a:bodyPr/>
        <a:lstStyle/>
        <a:p>
          <a:pPr algn="ctr"/>
          <a:r>
            <a:rPr lang="en-US"/>
            <a:t>ExecutionResult</a:t>
          </a:r>
          <a:endParaRPr lang="sr-Latn-RS"/>
        </a:p>
      </dgm:t>
    </dgm:pt>
    <dgm:pt modelId="{1A0F5434-BF01-410B-A243-87E1982C4854}" type="parTrans" cxnId="{8189A4A5-843B-4C29-9ECD-4F6607D89E16}">
      <dgm:prSet/>
      <dgm:spPr/>
      <dgm:t>
        <a:bodyPr/>
        <a:lstStyle/>
        <a:p>
          <a:endParaRPr lang="sr-Latn-RS"/>
        </a:p>
      </dgm:t>
    </dgm:pt>
    <dgm:pt modelId="{51B89B8C-B446-4C3F-9148-CBEB3ABDFD1A}" type="sibTrans" cxnId="{8189A4A5-843B-4C29-9ECD-4F6607D89E16}">
      <dgm:prSet/>
      <dgm:spPr/>
      <dgm:t>
        <a:bodyPr/>
        <a:lstStyle/>
        <a:p>
          <a:endParaRPr lang="sr-Latn-RS"/>
        </a:p>
      </dgm:t>
    </dgm:pt>
    <dgm:pt modelId="{55806C15-8CDC-44DD-86FC-5278385CCB70}">
      <dgm:prSet phldrT="[Text]"/>
      <dgm:spPr/>
      <dgm:t>
        <a:bodyPr/>
        <a:lstStyle/>
        <a:p>
          <a:pPr algn="ctr"/>
          <a:r>
            <a:rPr lang="en-US"/>
            <a:t>ResultWriter</a:t>
          </a:r>
          <a:endParaRPr lang="sr-Latn-RS"/>
        </a:p>
      </dgm:t>
    </dgm:pt>
    <dgm:pt modelId="{0EDF182A-B92E-45FC-B8E1-EF5CB59224C6}" type="parTrans" cxnId="{216FB7EB-C92F-4058-A7AD-CA365D35D8A5}">
      <dgm:prSet/>
      <dgm:spPr/>
      <dgm:t>
        <a:bodyPr/>
        <a:lstStyle/>
        <a:p>
          <a:endParaRPr lang="sr-Latn-RS"/>
        </a:p>
      </dgm:t>
    </dgm:pt>
    <dgm:pt modelId="{B89837F3-AE74-44C2-9258-36E217D0991D}" type="sibTrans" cxnId="{216FB7EB-C92F-4058-A7AD-CA365D35D8A5}">
      <dgm:prSet/>
      <dgm:spPr/>
      <dgm:t>
        <a:bodyPr/>
        <a:lstStyle/>
        <a:p>
          <a:endParaRPr lang="sr-Latn-RS"/>
        </a:p>
      </dgm:t>
    </dgm:pt>
    <dgm:pt modelId="{DD15B0BA-B136-4E95-9F70-66B2B320827C}">
      <dgm:prSet phldrT="[Text]"/>
      <dgm:spPr/>
      <dgm:t>
        <a:bodyPr/>
        <a:lstStyle/>
        <a:p>
          <a:pPr algn="ctr"/>
          <a:r>
            <a:rPr lang="en-US"/>
            <a:t>DistanceMatrix</a:t>
          </a:r>
          <a:endParaRPr lang="sr-Latn-RS"/>
        </a:p>
      </dgm:t>
    </dgm:pt>
    <dgm:pt modelId="{67E46310-BFE8-4971-9FDF-0361FD12E12A}" type="parTrans" cxnId="{7BCD7C46-FD0E-4B2D-8AA4-07F3CD5DAC29}">
      <dgm:prSet/>
      <dgm:spPr/>
      <dgm:t>
        <a:bodyPr/>
        <a:lstStyle/>
        <a:p>
          <a:endParaRPr lang="sr-Latn-RS"/>
        </a:p>
      </dgm:t>
    </dgm:pt>
    <dgm:pt modelId="{F6551112-EBEA-40CB-B468-EB3545983786}" type="sibTrans" cxnId="{7BCD7C46-FD0E-4B2D-8AA4-07F3CD5DAC29}">
      <dgm:prSet/>
      <dgm:spPr/>
      <dgm:t>
        <a:bodyPr/>
        <a:lstStyle/>
        <a:p>
          <a:endParaRPr lang="sr-Latn-RS"/>
        </a:p>
      </dgm:t>
    </dgm:pt>
    <dgm:pt modelId="{A9BB196B-CFB4-485D-85BF-3F6A31D3B151}">
      <dgm:prSet phldrT="[Text]"/>
      <dgm:spPr/>
      <dgm:t>
        <a:bodyPr/>
        <a:lstStyle/>
        <a:p>
          <a:pPr algn="ctr"/>
          <a:r>
            <a:rPr lang="en-US"/>
            <a:t>CommandLineOptions</a:t>
          </a:r>
          <a:endParaRPr lang="sr-Latn-RS"/>
        </a:p>
      </dgm:t>
    </dgm:pt>
    <dgm:pt modelId="{A7DCD843-F7FF-4F8E-86DA-67653A80814D}" type="parTrans" cxnId="{0D8BFAB3-D514-4CDE-8250-C6AF7D3042E1}">
      <dgm:prSet/>
      <dgm:spPr/>
    </dgm:pt>
    <dgm:pt modelId="{9948E02E-C81A-4D4E-992E-E8D7A84FD4F7}" type="sibTrans" cxnId="{0D8BFAB3-D514-4CDE-8250-C6AF7D3042E1}">
      <dgm:prSet/>
      <dgm:spPr/>
    </dgm:pt>
    <dgm:pt modelId="{F1D5699A-EB95-4DF9-9682-5E57A75823E4}" type="pres">
      <dgm:prSet presAssocID="{D9D011C1-CA44-40B4-89E0-B34AE6FB2E6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C5A1BE4-68C6-4166-961B-DDB6A70A6B3E}" type="pres">
      <dgm:prSet presAssocID="{B5A87FEF-2161-40EB-822B-4832CEB87413}" presName="hierRoot1" presStyleCnt="0">
        <dgm:presLayoutVars>
          <dgm:hierBranch val="init"/>
        </dgm:presLayoutVars>
      </dgm:prSet>
      <dgm:spPr/>
    </dgm:pt>
    <dgm:pt modelId="{65FCC28A-C0A7-423C-A3A3-B621671D8309}" type="pres">
      <dgm:prSet presAssocID="{B5A87FEF-2161-40EB-822B-4832CEB87413}" presName="rootComposite1" presStyleCnt="0"/>
      <dgm:spPr/>
    </dgm:pt>
    <dgm:pt modelId="{4670CAC9-D08A-4039-82E3-BE474EC49645}" type="pres">
      <dgm:prSet presAssocID="{B5A87FEF-2161-40EB-822B-4832CEB87413}" presName="rootText1" presStyleLbl="node0" presStyleIdx="0" presStyleCnt="1">
        <dgm:presLayoutVars>
          <dgm:chPref val="3"/>
        </dgm:presLayoutVars>
      </dgm:prSet>
      <dgm:spPr/>
    </dgm:pt>
    <dgm:pt modelId="{286B9D92-7BB7-4037-A04F-8B09B725FD8A}" type="pres">
      <dgm:prSet presAssocID="{B5A87FEF-2161-40EB-822B-4832CEB87413}" presName="rootConnector1" presStyleLbl="node1" presStyleIdx="0" presStyleCnt="0"/>
      <dgm:spPr/>
    </dgm:pt>
    <dgm:pt modelId="{D0F8B8E0-2106-4BF3-B94D-8488CE834722}" type="pres">
      <dgm:prSet presAssocID="{B5A87FEF-2161-40EB-822B-4832CEB87413}" presName="hierChild2" presStyleCnt="0"/>
      <dgm:spPr/>
    </dgm:pt>
    <dgm:pt modelId="{0B018A69-C204-410B-AB72-4BF00D6A9BC2}" type="pres">
      <dgm:prSet presAssocID="{A7DCD843-F7FF-4F8E-86DA-67653A80814D}" presName="Name37" presStyleLbl="parChTrans1D2" presStyleIdx="0" presStyleCnt="1"/>
      <dgm:spPr/>
    </dgm:pt>
    <dgm:pt modelId="{12B7E883-A8BB-4F04-BE63-AB133B9C60B4}" type="pres">
      <dgm:prSet presAssocID="{A9BB196B-CFB4-485D-85BF-3F6A31D3B151}" presName="hierRoot2" presStyleCnt="0">
        <dgm:presLayoutVars>
          <dgm:hierBranch val="init"/>
        </dgm:presLayoutVars>
      </dgm:prSet>
      <dgm:spPr/>
    </dgm:pt>
    <dgm:pt modelId="{9DC87EA5-FFBA-4CB5-8847-B738C6CEF075}" type="pres">
      <dgm:prSet presAssocID="{A9BB196B-CFB4-485D-85BF-3F6A31D3B151}" presName="rootComposite" presStyleCnt="0"/>
      <dgm:spPr/>
    </dgm:pt>
    <dgm:pt modelId="{EBCCB09D-C807-4033-9C26-02C35379AFAF}" type="pres">
      <dgm:prSet presAssocID="{A9BB196B-CFB4-485D-85BF-3F6A31D3B151}" presName="rootText" presStyleLbl="node2" presStyleIdx="0" presStyleCnt="1">
        <dgm:presLayoutVars>
          <dgm:chPref val="3"/>
        </dgm:presLayoutVars>
      </dgm:prSet>
      <dgm:spPr/>
    </dgm:pt>
    <dgm:pt modelId="{7E03E6D5-C8BB-41ED-A9B4-12245202DBAC}" type="pres">
      <dgm:prSet presAssocID="{A9BB196B-CFB4-485D-85BF-3F6A31D3B151}" presName="rootConnector" presStyleLbl="node2" presStyleIdx="0" presStyleCnt="1"/>
      <dgm:spPr/>
    </dgm:pt>
    <dgm:pt modelId="{71DFB59C-4CF8-457F-8D44-8ABC049CD5FE}" type="pres">
      <dgm:prSet presAssocID="{A9BB196B-CFB4-485D-85BF-3F6A31D3B151}" presName="hierChild4" presStyleCnt="0"/>
      <dgm:spPr/>
    </dgm:pt>
    <dgm:pt modelId="{515F5321-8619-417C-85BD-E6D3C1FB2E55}" type="pres">
      <dgm:prSet presAssocID="{20010321-9481-4BAC-A0B2-8DF28A721264}" presName="Name37" presStyleLbl="parChTrans1D3" presStyleIdx="0" presStyleCnt="2"/>
      <dgm:spPr/>
    </dgm:pt>
    <dgm:pt modelId="{D54C3140-3974-4056-8F86-266272BFE232}" type="pres">
      <dgm:prSet presAssocID="{C1DF4C48-C26F-4FBE-9E13-26ACABB50967}" presName="hierRoot2" presStyleCnt="0">
        <dgm:presLayoutVars>
          <dgm:hierBranch val="init"/>
        </dgm:presLayoutVars>
      </dgm:prSet>
      <dgm:spPr/>
    </dgm:pt>
    <dgm:pt modelId="{6469CB35-99D6-47A4-91F1-CA5DE664A765}" type="pres">
      <dgm:prSet presAssocID="{C1DF4C48-C26F-4FBE-9E13-26ACABB50967}" presName="rootComposite" presStyleCnt="0"/>
      <dgm:spPr/>
    </dgm:pt>
    <dgm:pt modelId="{2B2CBAA0-5477-45B1-92AA-8DA6D2B86E8A}" type="pres">
      <dgm:prSet presAssocID="{C1DF4C48-C26F-4FBE-9E13-26ACABB50967}" presName="rootText" presStyleLbl="node3" presStyleIdx="0" presStyleCnt="2">
        <dgm:presLayoutVars>
          <dgm:chPref val="3"/>
        </dgm:presLayoutVars>
      </dgm:prSet>
      <dgm:spPr/>
    </dgm:pt>
    <dgm:pt modelId="{43941168-04CB-490A-9C87-14E0F74A32FF}" type="pres">
      <dgm:prSet presAssocID="{C1DF4C48-C26F-4FBE-9E13-26ACABB50967}" presName="rootConnector" presStyleLbl="node3" presStyleIdx="0" presStyleCnt="2"/>
      <dgm:spPr/>
    </dgm:pt>
    <dgm:pt modelId="{07E587CA-C417-440A-A4AD-173F5EF6E634}" type="pres">
      <dgm:prSet presAssocID="{C1DF4C48-C26F-4FBE-9E13-26ACABB50967}" presName="hierChild4" presStyleCnt="0"/>
      <dgm:spPr/>
    </dgm:pt>
    <dgm:pt modelId="{897A5538-430F-48AD-A49C-20D7A11DB366}" type="pres">
      <dgm:prSet presAssocID="{67E46310-BFE8-4971-9FDF-0361FD12E12A}" presName="Name37" presStyleLbl="parChTrans1D4" presStyleIdx="0" presStyleCnt="6"/>
      <dgm:spPr/>
    </dgm:pt>
    <dgm:pt modelId="{5C9B50C0-86A3-43EB-A4DB-AA85DFE3A236}" type="pres">
      <dgm:prSet presAssocID="{DD15B0BA-B136-4E95-9F70-66B2B320827C}" presName="hierRoot2" presStyleCnt="0">
        <dgm:presLayoutVars>
          <dgm:hierBranch val="init"/>
        </dgm:presLayoutVars>
      </dgm:prSet>
      <dgm:spPr/>
    </dgm:pt>
    <dgm:pt modelId="{22836C0B-84F3-49D6-875E-20E7B87E7F8D}" type="pres">
      <dgm:prSet presAssocID="{DD15B0BA-B136-4E95-9F70-66B2B320827C}" presName="rootComposite" presStyleCnt="0"/>
      <dgm:spPr/>
    </dgm:pt>
    <dgm:pt modelId="{D26F2BEE-D707-40E7-AB99-752DE4182615}" type="pres">
      <dgm:prSet presAssocID="{DD15B0BA-B136-4E95-9F70-66B2B320827C}" presName="rootText" presStyleLbl="node4" presStyleIdx="0" presStyleCnt="6">
        <dgm:presLayoutVars>
          <dgm:chPref val="3"/>
        </dgm:presLayoutVars>
      </dgm:prSet>
      <dgm:spPr/>
    </dgm:pt>
    <dgm:pt modelId="{437B70FD-FF07-4A73-A9C9-BEE87C3F3779}" type="pres">
      <dgm:prSet presAssocID="{DD15B0BA-B136-4E95-9F70-66B2B320827C}" presName="rootConnector" presStyleLbl="node4" presStyleIdx="0" presStyleCnt="6"/>
      <dgm:spPr/>
    </dgm:pt>
    <dgm:pt modelId="{5075E61F-2C72-48F3-BCEF-B1AC7B4024C9}" type="pres">
      <dgm:prSet presAssocID="{DD15B0BA-B136-4E95-9F70-66B2B320827C}" presName="hierChild4" presStyleCnt="0"/>
      <dgm:spPr/>
    </dgm:pt>
    <dgm:pt modelId="{AE5AA104-AA42-4A75-877D-BE4EFB667FFC}" type="pres">
      <dgm:prSet presAssocID="{1A0F5434-BF01-410B-A243-87E1982C4854}" presName="Name37" presStyleLbl="parChTrans1D4" presStyleIdx="1" presStyleCnt="6"/>
      <dgm:spPr/>
    </dgm:pt>
    <dgm:pt modelId="{CAF47123-0BAE-4D3D-A732-BF5D52D156CB}" type="pres">
      <dgm:prSet presAssocID="{29729301-8FE9-4777-A0D7-0B298576CB28}" presName="hierRoot2" presStyleCnt="0">
        <dgm:presLayoutVars>
          <dgm:hierBranch val="init"/>
        </dgm:presLayoutVars>
      </dgm:prSet>
      <dgm:spPr/>
    </dgm:pt>
    <dgm:pt modelId="{1DF38B0A-682B-4EE9-85E4-C2B150AB1830}" type="pres">
      <dgm:prSet presAssocID="{29729301-8FE9-4777-A0D7-0B298576CB28}" presName="rootComposite" presStyleCnt="0"/>
      <dgm:spPr/>
    </dgm:pt>
    <dgm:pt modelId="{91188A2A-A35E-4707-8AC4-B0A7A8F539CB}" type="pres">
      <dgm:prSet presAssocID="{29729301-8FE9-4777-A0D7-0B298576CB28}" presName="rootText" presStyleLbl="node4" presStyleIdx="1" presStyleCnt="6">
        <dgm:presLayoutVars>
          <dgm:chPref val="3"/>
        </dgm:presLayoutVars>
      </dgm:prSet>
      <dgm:spPr/>
    </dgm:pt>
    <dgm:pt modelId="{6D2F0C6C-4087-40B3-9318-03F9C9C07A29}" type="pres">
      <dgm:prSet presAssocID="{29729301-8FE9-4777-A0D7-0B298576CB28}" presName="rootConnector" presStyleLbl="node4" presStyleIdx="1" presStyleCnt="6"/>
      <dgm:spPr/>
    </dgm:pt>
    <dgm:pt modelId="{2347DC7A-F524-4375-8FF4-87DAC3D5D5CA}" type="pres">
      <dgm:prSet presAssocID="{29729301-8FE9-4777-A0D7-0B298576CB28}" presName="hierChild4" presStyleCnt="0"/>
      <dgm:spPr/>
    </dgm:pt>
    <dgm:pt modelId="{4A6E6A46-C98B-4321-9B43-72F9EB2389BE}" type="pres">
      <dgm:prSet presAssocID="{0EDF182A-B92E-45FC-B8E1-EF5CB59224C6}" presName="Name37" presStyleLbl="parChTrans1D4" presStyleIdx="2" presStyleCnt="6"/>
      <dgm:spPr/>
    </dgm:pt>
    <dgm:pt modelId="{094724D1-72B9-41A8-94E5-8D911D45DF7C}" type="pres">
      <dgm:prSet presAssocID="{55806C15-8CDC-44DD-86FC-5278385CCB70}" presName="hierRoot2" presStyleCnt="0">
        <dgm:presLayoutVars>
          <dgm:hierBranch val="init"/>
        </dgm:presLayoutVars>
      </dgm:prSet>
      <dgm:spPr/>
    </dgm:pt>
    <dgm:pt modelId="{097BD0EA-84C0-4BB6-9836-F357650E1878}" type="pres">
      <dgm:prSet presAssocID="{55806C15-8CDC-44DD-86FC-5278385CCB70}" presName="rootComposite" presStyleCnt="0"/>
      <dgm:spPr/>
    </dgm:pt>
    <dgm:pt modelId="{581018BB-F465-4F05-97F1-0E990F34BF40}" type="pres">
      <dgm:prSet presAssocID="{55806C15-8CDC-44DD-86FC-5278385CCB70}" presName="rootText" presStyleLbl="node4" presStyleIdx="2" presStyleCnt="6">
        <dgm:presLayoutVars>
          <dgm:chPref val="3"/>
        </dgm:presLayoutVars>
      </dgm:prSet>
      <dgm:spPr/>
    </dgm:pt>
    <dgm:pt modelId="{31E6ADE4-4820-438A-B752-A07CDB7C72C4}" type="pres">
      <dgm:prSet presAssocID="{55806C15-8CDC-44DD-86FC-5278385CCB70}" presName="rootConnector" presStyleLbl="node4" presStyleIdx="2" presStyleCnt="6"/>
      <dgm:spPr/>
    </dgm:pt>
    <dgm:pt modelId="{453D47BA-B3EC-4D58-8196-8771008D0649}" type="pres">
      <dgm:prSet presAssocID="{55806C15-8CDC-44DD-86FC-5278385CCB70}" presName="hierChild4" presStyleCnt="0"/>
      <dgm:spPr/>
    </dgm:pt>
    <dgm:pt modelId="{4A4EA123-37E4-4CB6-A8DE-5379B1E9AD31}" type="pres">
      <dgm:prSet presAssocID="{55806C15-8CDC-44DD-86FC-5278385CCB70}" presName="hierChild5" presStyleCnt="0"/>
      <dgm:spPr/>
    </dgm:pt>
    <dgm:pt modelId="{955B30E7-57CD-4D44-A2C7-9A6DB11088FD}" type="pres">
      <dgm:prSet presAssocID="{29729301-8FE9-4777-A0D7-0B298576CB28}" presName="hierChild5" presStyleCnt="0"/>
      <dgm:spPr/>
    </dgm:pt>
    <dgm:pt modelId="{C9D0565A-70C8-4BC9-8D2F-5AD9B1102BEC}" type="pres">
      <dgm:prSet presAssocID="{DD15B0BA-B136-4E95-9F70-66B2B320827C}" presName="hierChild5" presStyleCnt="0"/>
      <dgm:spPr/>
    </dgm:pt>
    <dgm:pt modelId="{53C4495F-CE88-459A-BB67-2C0891C7BEA8}" type="pres">
      <dgm:prSet presAssocID="{C1DF4C48-C26F-4FBE-9E13-26ACABB50967}" presName="hierChild5" presStyleCnt="0"/>
      <dgm:spPr/>
    </dgm:pt>
    <dgm:pt modelId="{7AFD9A9D-E842-477C-A975-41AEDD89E128}" type="pres">
      <dgm:prSet presAssocID="{3879282E-981B-4556-9989-8514BE35CAAF}" presName="Name37" presStyleLbl="parChTrans1D3" presStyleIdx="1" presStyleCnt="2"/>
      <dgm:spPr/>
    </dgm:pt>
    <dgm:pt modelId="{57668775-1244-4925-8C2D-D33B09F517E4}" type="pres">
      <dgm:prSet presAssocID="{207991AF-57DB-4DFF-BAC0-043749BB70BF}" presName="hierRoot2" presStyleCnt="0">
        <dgm:presLayoutVars>
          <dgm:hierBranch val="init"/>
        </dgm:presLayoutVars>
      </dgm:prSet>
      <dgm:spPr/>
    </dgm:pt>
    <dgm:pt modelId="{E96CE630-0416-4398-BFB4-D57F5E43C957}" type="pres">
      <dgm:prSet presAssocID="{207991AF-57DB-4DFF-BAC0-043749BB70BF}" presName="rootComposite" presStyleCnt="0"/>
      <dgm:spPr/>
    </dgm:pt>
    <dgm:pt modelId="{A95FB1F3-4E68-43BF-AF38-D23E9B260A8D}" type="pres">
      <dgm:prSet presAssocID="{207991AF-57DB-4DFF-BAC0-043749BB70BF}" presName="rootText" presStyleLbl="node3" presStyleIdx="1" presStyleCnt="2">
        <dgm:presLayoutVars>
          <dgm:chPref val="3"/>
        </dgm:presLayoutVars>
      </dgm:prSet>
      <dgm:spPr/>
    </dgm:pt>
    <dgm:pt modelId="{65D16AD3-3C49-4648-896A-538983178459}" type="pres">
      <dgm:prSet presAssocID="{207991AF-57DB-4DFF-BAC0-043749BB70BF}" presName="rootConnector" presStyleLbl="node3" presStyleIdx="1" presStyleCnt="2"/>
      <dgm:spPr/>
    </dgm:pt>
    <dgm:pt modelId="{DA4E2644-6FB2-491F-A21E-692D93670310}" type="pres">
      <dgm:prSet presAssocID="{207991AF-57DB-4DFF-BAC0-043749BB70BF}" presName="hierChild4" presStyleCnt="0"/>
      <dgm:spPr/>
    </dgm:pt>
    <dgm:pt modelId="{B05661DC-C312-4BF1-954D-D2A59C102B8E}" type="pres">
      <dgm:prSet presAssocID="{0DCE1892-90F1-46DD-8133-4464D95229E9}" presName="Name37" presStyleLbl="parChTrans1D4" presStyleIdx="3" presStyleCnt="6"/>
      <dgm:spPr/>
    </dgm:pt>
    <dgm:pt modelId="{F697D1ED-FEE3-4CAC-8E01-AB00640DFF3A}" type="pres">
      <dgm:prSet presAssocID="{1B447D07-2145-4E75-AEE5-10319AF6D0F0}" presName="hierRoot2" presStyleCnt="0">
        <dgm:presLayoutVars>
          <dgm:hierBranch val="init"/>
        </dgm:presLayoutVars>
      </dgm:prSet>
      <dgm:spPr/>
    </dgm:pt>
    <dgm:pt modelId="{65DFD32B-F45D-429E-9D71-DBA990949B28}" type="pres">
      <dgm:prSet presAssocID="{1B447D07-2145-4E75-AEE5-10319AF6D0F0}" presName="rootComposite" presStyleCnt="0"/>
      <dgm:spPr/>
    </dgm:pt>
    <dgm:pt modelId="{780442AB-67A0-4B24-8BFB-6512966E914D}" type="pres">
      <dgm:prSet presAssocID="{1B447D07-2145-4E75-AEE5-10319AF6D0F0}" presName="rootText" presStyleLbl="node4" presStyleIdx="3" presStyleCnt="6">
        <dgm:presLayoutVars>
          <dgm:chPref val="3"/>
        </dgm:presLayoutVars>
      </dgm:prSet>
      <dgm:spPr/>
    </dgm:pt>
    <dgm:pt modelId="{B28DEDF2-243D-44C8-82C2-D02F3B0CD540}" type="pres">
      <dgm:prSet presAssocID="{1B447D07-2145-4E75-AEE5-10319AF6D0F0}" presName="rootConnector" presStyleLbl="node4" presStyleIdx="3" presStyleCnt="6"/>
      <dgm:spPr/>
    </dgm:pt>
    <dgm:pt modelId="{D0F0A4F4-55F8-4A84-B4F0-A4ED2E1ABF77}" type="pres">
      <dgm:prSet presAssocID="{1B447D07-2145-4E75-AEE5-10319AF6D0F0}" presName="hierChild4" presStyleCnt="0"/>
      <dgm:spPr/>
    </dgm:pt>
    <dgm:pt modelId="{4752AB0A-9265-4232-80CB-1F0817C654A5}" type="pres">
      <dgm:prSet presAssocID="{1B447D07-2145-4E75-AEE5-10319AF6D0F0}" presName="hierChild5" presStyleCnt="0"/>
      <dgm:spPr/>
    </dgm:pt>
    <dgm:pt modelId="{CF364164-01F8-461D-820C-5E0D66837D39}" type="pres">
      <dgm:prSet presAssocID="{868CB606-6E28-4BA4-9C20-E1F1B73D311D}" presName="Name37" presStyleLbl="parChTrans1D4" presStyleIdx="4" presStyleCnt="6"/>
      <dgm:spPr/>
    </dgm:pt>
    <dgm:pt modelId="{3B6E15A7-34F2-40CB-81B5-7DD0AA1B1105}" type="pres">
      <dgm:prSet presAssocID="{7F0D9702-1C43-4C98-9B73-E19A1FA783D0}" presName="hierRoot2" presStyleCnt="0">
        <dgm:presLayoutVars>
          <dgm:hierBranch val="init"/>
        </dgm:presLayoutVars>
      </dgm:prSet>
      <dgm:spPr/>
    </dgm:pt>
    <dgm:pt modelId="{58CBFCF9-B9C6-44A9-BF62-93C26A47F2EA}" type="pres">
      <dgm:prSet presAssocID="{7F0D9702-1C43-4C98-9B73-E19A1FA783D0}" presName="rootComposite" presStyleCnt="0"/>
      <dgm:spPr/>
    </dgm:pt>
    <dgm:pt modelId="{29FDAE21-8667-49FE-862D-826C1DC9E5C1}" type="pres">
      <dgm:prSet presAssocID="{7F0D9702-1C43-4C98-9B73-E19A1FA783D0}" presName="rootText" presStyleLbl="node4" presStyleIdx="4" presStyleCnt="6">
        <dgm:presLayoutVars>
          <dgm:chPref val="3"/>
        </dgm:presLayoutVars>
      </dgm:prSet>
      <dgm:spPr/>
    </dgm:pt>
    <dgm:pt modelId="{4F6A56CA-A567-4028-818F-5B770474D1B8}" type="pres">
      <dgm:prSet presAssocID="{7F0D9702-1C43-4C98-9B73-E19A1FA783D0}" presName="rootConnector" presStyleLbl="node4" presStyleIdx="4" presStyleCnt="6"/>
      <dgm:spPr/>
    </dgm:pt>
    <dgm:pt modelId="{FE6E4211-79B1-4F82-B6CE-FA2020E2FC07}" type="pres">
      <dgm:prSet presAssocID="{7F0D9702-1C43-4C98-9B73-E19A1FA783D0}" presName="hierChild4" presStyleCnt="0"/>
      <dgm:spPr/>
    </dgm:pt>
    <dgm:pt modelId="{A57F2854-9119-435B-87E8-6B4879ED9EB5}" type="pres">
      <dgm:prSet presAssocID="{7F0D9702-1C43-4C98-9B73-E19A1FA783D0}" presName="hierChild5" presStyleCnt="0"/>
      <dgm:spPr/>
    </dgm:pt>
    <dgm:pt modelId="{D25170A0-19E9-4D61-8264-06C9D9C7B77C}" type="pres">
      <dgm:prSet presAssocID="{C5DB3C57-B7FB-4388-A38D-D7D4ECFBAE2B}" presName="Name37" presStyleLbl="parChTrans1D4" presStyleIdx="5" presStyleCnt="6"/>
      <dgm:spPr/>
    </dgm:pt>
    <dgm:pt modelId="{84241031-1B0F-429B-BEFE-F2D29996A247}" type="pres">
      <dgm:prSet presAssocID="{8645F3F7-4F95-4B24-8B60-3502BD96B7A4}" presName="hierRoot2" presStyleCnt="0">
        <dgm:presLayoutVars>
          <dgm:hierBranch val="init"/>
        </dgm:presLayoutVars>
      </dgm:prSet>
      <dgm:spPr/>
    </dgm:pt>
    <dgm:pt modelId="{8F09DF94-5BA1-496E-B7DF-22CA5E48FD36}" type="pres">
      <dgm:prSet presAssocID="{8645F3F7-4F95-4B24-8B60-3502BD96B7A4}" presName="rootComposite" presStyleCnt="0"/>
      <dgm:spPr/>
    </dgm:pt>
    <dgm:pt modelId="{2DEE4CFB-DB22-475C-B8B1-28FCB1781223}" type="pres">
      <dgm:prSet presAssocID="{8645F3F7-4F95-4B24-8B60-3502BD96B7A4}" presName="rootText" presStyleLbl="node4" presStyleIdx="5" presStyleCnt="6">
        <dgm:presLayoutVars>
          <dgm:chPref val="3"/>
        </dgm:presLayoutVars>
      </dgm:prSet>
      <dgm:spPr/>
    </dgm:pt>
    <dgm:pt modelId="{60D1C296-BDBA-41C9-BB1A-FE8412A623D2}" type="pres">
      <dgm:prSet presAssocID="{8645F3F7-4F95-4B24-8B60-3502BD96B7A4}" presName="rootConnector" presStyleLbl="node4" presStyleIdx="5" presStyleCnt="6"/>
      <dgm:spPr/>
    </dgm:pt>
    <dgm:pt modelId="{4606F7DB-89EA-4A0D-9F69-069D23A7DAD0}" type="pres">
      <dgm:prSet presAssocID="{8645F3F7-4F95-4B24-8B60-3502BD96B7A4}" presName="hierChild4" presStyleCnt="0"/>
      <dgm:spPr/>
    </dgm:pt>
    <dgm:pt modelId="{2D635292-4E6C-409C-95CE-80BB6FEAF243}" type="pres">
      <dgm:prSet presAssocID="{8645F3F7-4F95-4B24-8B60-3502BD96B7A4}" presName="hierChild5" presStyleCnt="0"/>
      <dgm:spPr/>
    </dgm:pt>
    <dgm:pt modelId="{9C54E100-C209-474A-80AD-F1433A29A5A9}" type="pres">
      <dgm:prSet presAssocID="{207991AF-57DB-4DFF-BAC0-043749BB70BF}" presName="hierChild5" presStyleCnt="0"/>
      <dgm:spPr/>
    </dgm:pt>
    <dgm:pt modelId="{31C64555-2F63-4A01-8221-DEB2C4B8410D}" type="pres">
      <dgm:prSet presAssocID="{A9BB196B-CFB4-485D-85BF-3F6A31D3B151}" presName="hierChild5" presStyleCnt="0"/>
      <dgm:spPr/>
    </dgm:pt>
    <dgm:pt modelId="{2417D8EE-C7C8-481B-A777-C9AB4426F56D}" type="pres">
      <dgm:prSet presAssocID="{B5A87FEF-2161-40EB-822B-4832CEB87413}" presName="hierChild3" presStyleCnt="0"/>
      <dgm:spPr/>
    </dgm:pt>
  </dgm:ptLst>
  <dgm:cxnLst>
    <dgm:cxn modelId="{97D5550C-38B6-4645-9C42-6A3EFEA7561B}" type="presOf" srcId="{0EDF182A-B92E-45FC-B8E1-EF5CB59224C6}" destId="{4A6E6A46-C98B-4321-9B43-72F9EB2389BE}" srcOrd="0" destOrd="0" presId="urn:microsoft.com/office/officeart/2005/8/layout/orgChart1"/>
    <dgm:cxn modelId="{DFC7D515-F602-4724-9660-006C2C2F4F09}" srcId="{207991AF-57DB-4DFF-BAC0-043749BB70BF}" destId="{7F0D9702-1C43-4C98-9B73-E19A1FA783D0}" srcOrd="1" destOrd="0" parTransId="{868CB606-6E28-4BA4-9C20-E1F1B73D311D}" sibTransId="{CB5D6120-83FE-40D1-8126-514489EDFE4C}"/>
    <dgm:cxn modelId="{42CF961D-F343-415B-B3F6-C62CB8B0A594}" type="presOf" srcId="{29729301-8FE9-4777-A0D7-0B298576CB28}" destId="{6D2F0C6C-4087-40B3-9318-03F9C9C07A29}" srcOrd="1" destOrd="0" presId="urn:microsoft.com/office/officeart/2005/8/layout/orgChart1"/>
    <dgm:cxn modelId="{5C1E1920-C655-4D00-85F0-0E59D2043FFF}" type="presOf" srcId="{55806C15-8CDC-44DD-86FC-5278385CCB70}" destId="{581018BB-F465-4F05-97F1-0E990F34BF40}" srcOrd="0" destOrd="0" presId="urn:microsoft.com/office/officeart/2005/8/layout/orgChart1"/>
    <dgm:cxn modelId="{4C73AD25-90CD-4359-B515-C7F34B9D0875}" type="presOf" srcId="{3879282E-981B-4556-9989-8514BE35CAAF}" destId="{7AFD9A9D-E842-477C-A975-41AEDD89E128}" srcOrd="0" destOrd="0" presId="urn:microsoft.com/office/officeart/2005/8/layout/orgChart1"/>
    <dgm:cxn modelId="{D8AFCF29-2C73-4BBF-B020-CC18B620B6A2}" srcId="{D9D011C1-CA44-40B4-89E0-B34AE6FB2E62}" destId="{B5A87FEF-2161-40EB-822B-4832CEB87413}" srcOrd="0" destOrd="0" parTransId="{1E955378-6406-42F6-96F1-F0FB697E8034}" sibTransId="{83932F3D-F379-4593-BC8C-D47C041BD9B8}"/>
    <dgm:cxn modelId="{D262B12A-B0E2-4BB7-B325-A5A72E0A40EC}" type="presOf" srcId="{868CB606-6E28-4BA4-9C20-E1F1B73D311D}" destId="{CF364164-01F8-461D-820C-5E0D66837D39}" srcOrd="0" destOrd="0" presId="urn:microsoft.com/office/officeart/2005/8/layout/orgChart1"/>
    <dgm:cxn modelId="{079E762E-FF5B-476D-A077-E91925131999}" type="presOf" srcId="{DD15B0BA-B136-4E95-9F70-66B2B320827C}" destId="{437B70FD-FF07-4A73-A9C9-BEE87C3F3779}" srcOrd="1" destOrd="0" presId="urn:microsoft.com/office/officeart/2005/8/layout/orgChart1"/>
    <dgm:cxn modelId="{4A4A3B30-883F-440E-8083-885CC81BE186}" type="presOf" srcId="{B5A87FEF-2161-40EB-822B-4832CEB87413}" destId="{286B9D92-7BB7-4037-A04F-8B09B725FD8A}" srcOrd="1" destOrd="0" presId="urn:microsoft.com/office/officeart/2005/8/layout/orgChart1"/>
    <dgm:cxn modelId="{72196037-10A7-4326-8597-A8418CE0AB22}" type="presOf" srcId="{67E46310-BFE8-4971-9FDF-0361FD12E12A}" destId="{897A5538-430F-48AD-A49C-20D7A11DB366}" srcOrd="0" destOrd="0" presId="urn:microsoft.com/office/officeart/2005/8/layout/orgChart1"/>
    <dgm:cxn modelId="{DF79383B-7332-48A0-9093-766EBFB1D90B}" type="presOf" srcId="{DD15B0BA-B136-4E95-9F70-66B2B320827C}" destId="{D26F2BEE-D707-40E7-AB99-752DE4182615}" srcOrd="0" destOrd="0" presId="urn:microsoft.com/office/officeart/2005/8/layout/orgChart1"/>
    <dgm:cxn modelId="{2974965C-7101-425D-9578-FB5B5A73C292}" type="presOf" srcId="{A9BB196B-CFB4-485D-85BF-3F6A31D3B151}" destId="{7E03E6D5-C8BB-41ED-A9B4-12245202DBAC}" srcOrd="1" destOrd="0" presId="urn:microsoft.com/office/officeart/2005/8/layout/orgChart1"/>
    <dgm:cxn modelId="{DB402D41-0A6B-4978-9BC6-BBE76BD47BEC}" type="presOf" srcId="{A7DCD843-F7FF-4F8E-86DA-67653A80814D}" destId="{0B018A69-C204-410B-AB72-4BF00D6A9BC2}" srcOrd="0" destOrd="0" presId="urn:microsoft.com/office/officeart/2005/8/layout/orgChart1"/>
    <dgm:cxn modelId="{04DFC441-4B99-4280-A1F5-139128DCB8D1}" type="presOf" srcId="{8645F3F7-4F95-4B24-8B60-3502BD96B7A4}" destId="{60D1C296-BDBA-41C9-BB1A-FE8412A623D2}" srcOrd="1" destOrd="0" presId="urn:microsoft.com/office/officeart/2005/8/layout/orgChart1"/>
    <dgm:cxn modelId="{3E73BB63-EA1C-4603-BBC7-F9CF103FCBA2}" type="presOf" srcId="{7F0D9702-1C43-4C98-9B73-E19A1FA783D0}" destId="{29FDAE21-8667-49FE-862D-826C1DC9E5C1}" srcOrd="0" destOrd="0" presId="urn:microsoft.com/office/officeart/2005/8/layout/orgChart1"/>
    <dgm:cxn modelId="{7BCD7C46-FD0E-4B2D-8AA4-07F3CD5DAC29}" srcId="{C1DF4C48-C26F-4FBE-9E13-26ACABB50967}" destId="{DD15B0BA-B136-4E95-9F70-66B2B320827C}" srcOrd="0" destOrd="0" parTransId="{67E46310-BFE8-4971-9FDF-0361FD12E12A}" sibTransId="{F6551112-EBEA-40CB-B468-EB3545983786}"/>
    <dgm:cxn modelId="{69A74C6F-ADBD-4E03-81B0-36CFF446CBD8}" type="presOf" srcId="{207991AF-57DB-4DFF-BAC0-043749BB70BF}" destId="{65D16AD3-3C49-4648-896A-538983178459}" srcOrd="1" destOrd="0" presId="urn:microsoft.com/office/officeart/2005/8/layout/orgChart1"/>
    <dgm:cxn modelId="{91BB3353-E613-468A-A065-FF61ED735691}" srcId="{207991AF-57DB-4DFF-BAC0-043749BB70BF}" destId="{1B447D07-2145-4E75-AEE5-10319AF6D0F0}" srcOrd="0" destOrd="0" parTransId="{0DCE1892-90F1-46DD-8133-4464D95229E9}" sibTransId="{419363BA-78A7-4EB9-9CC5-4B664516AE21}"/>
    <dgm:cxn modelId="{188BBF73-CA4C-489E-9BFC-32855941B087}" type="presOf" srcId="{1B447D07-2145-4E75-AEE5-10319AF6D0F0}" destId="{B28DEDF2-243D-44C8-82C2-D02F3B0CD540}" srcOrd="1" destOrd="0" presId="urn:microsoft.com/office/officeart/2005/8/layout/orgChart1"/>
    <dgm:cxn modelId="{040F2355-02E6-4D63-8AFC-84E7E129B0EC}" type="presOf" srcId="{B5A87FEF-2161-40EB-822B-4832CEB87413}" destId="{4670CAC9-D08A-4039-82E3-BE474EC49645}" srcOrd="0" destOrd="0" presId="urn:microsoft.com/office/officeart/2005/8/layout/orgChart1"/>
    <dgm:cxn modelId="{3C576475-8E30-48C1-84C5-6516A8F43CCE}" srcId="{A9BB196B-CFB4-485D-85BF-3F6A31D3B151}" destId="{207991AF-57DB-4DFF-BAC0-043749BB70BF}" srcOrd="1" destOrd="0" parTransId="{3879282E-981B-4556-9989-8514BE35CAAF}" sibTransId="{84580CA6-0719-486E-B7AE-210B64DEE66A}"/>
    <dgm:cxn modelId="{D9F65675-764E-44FC-91B5-49B5CCDB7D50}" type="presOf" srcId="{C1DF4C48-C26F-4FBE-9E13-26ACABB50967}" destId="{43941168-04CB-490A-9C87-14E0F74A32FF}" srcOrd="1" destOrd="0" presId="urn:microsoft.com/office/officeart/2005/8/layout/orgChart1"/>
    <dgm:cxn modelId="{91558C85-A521-4437-95D4-C2909C694C2B}" type="presOf" srcId="{1B447D07-2145-4E75-AEE5-10319AF6D0F0}" destId="{780442AB-67A0-4B24-8BFB-6512966E914D}" srcOrd="0" destOrd="0" presId="urn:microsoft.com/office/officeart/2005/8/layout/orgChart1"/>
    <dgm:cxn modelId="{6E5DBB8B-EEE3-44DE-8797-8E85306A3B7B}" type="presOf" srcId="{1A0F5434-BF01-410B-A243-87E1982C4854}" destId="{AE5AA104-AA42-4A75-877D-BE4EFB667FFC}" srcOrd="0" destOrd="0" presId="urn:microsoft.com/office/officeart/2005/8/layout/orgChart1"/>
    <dgm:cxn modelId="{49F5169C-43C2-4681-A04D-7C434963CB70}" type="presOf" srcId="{8645F3F7-4F95-4B24-8B60-3502BD96B7A4}" destId="{2DEE4CFB-DB22-475C-B8B1-28FCB1781223}" srcOrd="0" destOrd="0" presId="urn:microsoft.com/office/officeart/2005/8/layout/orgChart1"/>
    <dgm:cxn modelId="{8189A4A5-843B-4C29-9ECD-4F6607D89E16}" srcId="{DD15B0BA-B136-4E95-9F70-66B2B320827C}" destId="{29729301-8FE9-4777-A0D7-0B298576CB28}" srcOrd="0" destOrd="0" parTransId="{1A0F5434-BF01-410B-A243-87E1982C4854}" sibTransId="{51B89B8C-B446-4C3F-9148-CBEB3ABDFD1A}"/>
    <dgm:cxn modelId="{ED4471A8-F33B-4B47-9DAE-F3A3934CF0BE}" type="presOf" srcId="{207991AF-57DB-4DFF-BAC0-043749BB70BF}" destId="{A95FB1F3-4E68-43BF-AF38-D23E9B260A8D}" srcOrd="0" destOrd="0" presId="urn:microsoft.com/office/officeart/2005/8/layout/orgChart1"/>
    <dgm:cxn modelId="{0D8BFAB3-D514-4CDE-8250-C6AF7D3042E1}" srcId="{B5A87FEF-2161-40EB-822B-4832CEB87413}" destId="{A9BB196B-CFB4-485D-85BF-3F6A31D3B151}" srcOrd="0" destOrd="0" parTransId="{A7DCD843-F7FF-4F8E-86DA-67653A80814D}" sibTransId="{9948E02E-C81A-4D4E-992E-E8D7A84FD4F7}"/>
    <dgm:cxn modelId="{64238CC6-D632-4C72-B437-024D6AD0FA17}" type="presOf" srcId="{A9BB196B-CFB4-485D-85BF-3F6A31D3B151}" destId="{EBCCB09D-C807-4033-9C26-02C35379AFAF}" srcOrd="0" destOrd="0" presId="urn:microsoft.com/office/officeart/2005/8/layout/orgChart1"/>
    <dgm:cxn modelId="{573F70D1-7B15-4B61-9E69-05C44D15B0CE}" type="presOf" srcId="{7F0D9702-1C43-4C98-9B73-E19A1FA783D0}" destId="{4F6A56CA-A567-4028-818F-5B770474D1B8}" srcOrd="1" destOrd="0" presId="urn:microsoft.com/office/officeart/2005/8/layout/orgChart1"/>
    <dgm:cxn modelId="{A57DB7D1-A393-47FA-8252-4D43144BE92C}" type="presOf" srcId="{20010321-9481-4BAC-A0B2-8DF28A721264}" destId="{515F5321-8619-417C-85BD-E6D3C1FB2E55}" srcOrd="0" destOrd="0" presId="urn:microsoft.com/office/officeart/2005/8/layout/orgChart1"/>
    <dgm:cxn modelId="{69BFEED3-A4E7-45AE-B2DA-2AA59087DA25}" type="presOf" srcId="{29729301-8FE9-4777-A0D7-0B298576CB28}" destId="{91188A2A-A35E-4707-8AC4-B0A7A8F539CB}" srcOrd="0" destOrd="0" presId="urn:microsoft.com/office/officeart/2005/8/layout/orgChart1"/>
    <dgm:cxn modelId="{339D25D6-8CEE-486E-B844-984AC61F3F04}" srcId="{207991AF-57DB-4DFF-BAC0-043749BB70BF}" destId="{8645F3F7-4F95-4B24-8B60-3502BD96B7A4}" srcOrd="2" destOrd="0" parTransId="{C5DB3C57-B7FB-4388-A38D-D7D4ECFBAE2B}" sibTransId="{9C83F158-C7F0-4713-9D63-85ED2610EF50}"/>
    <dgm:cxn modelId="{F5868DDB-3769-49AA-8289-505EF378DEC1}" type="presOf" srcId="{C1DF4C48-C26F-4FBE-9E13-26ACABB50967}" destId="{2B2CBAA0-5477-45B1-92AA-8DA6D2B86E8A}" srcOrd="0" destOrd="0" presId="urn:microsoft.com/office/officeart/2005/8/layout/orgChart1"/>
    <dgm:cxn modelId="{55777FDC-AE49-4C29-B551-F32C62589682}" srcId="{A9BB196B-CFB4-485D-85BF-3F6A31D3B151}" destId="{C1DF4C48-C26F-4FBE-9E13-26ACABB50967}" srcOrd="0" destOrd="0" parTransId="{20010321-9481-4BAC-A0B2-8DF28A721264}" sibTransId="{5D1CE086-4C81-4955-AD30-666B3EC81E4D}"/>
    <dgm:cxn modelId="{3B97F6E5-7D4E-4CE9-8E49-452CF0405ED0}" type="presOf" srcId="{0DCE1892-90F1-46DD-8133-4464D95229E9}" destId="{B05661DC-C312-4BF1-954D-D2A59C102B8E}" srcOrd="0" destOrd="0" presId="urn:microsoft.com/office/officeart/2005/8/layout/orgChart1"/>
    <dgm:cxn modelId="{224624E6-5431-4EBB-AA14-02DED1B88415}" type="presOf" srcId="{55806C15-8CDC-44DD-86FC-5278385CCB70}" destId="{31E6ADE4-4820-438A-B752-A07CDB7C72C4}" srcOrd="1" destOrd="0" presId="urn:microsoft.com/office/officeart/2005/8/layout/orgChart1"/>
    <dgm:cxn modelId="{216FB7EB-C92F-4058-A7AD-CA365D35D8A5}" srcId="{29729301-8FE9-4777-A0D7-0B298576CB28}" destId="{55806C15-8CDC-44DD-86FC-5278385CCB70}" srcOrd="0" destOrd="0" parTransId="{0EDF182A-B92E-45FC-B8E1-EF5CB59224C6}" sibTransId="{B89837F3-AE74-44C2-9258-36E217D0991D}"/>
    <dgm:cxn modelId="{204A54EF-2E66-4099-81C6-8F020BCD453D}" type="presOf" srcId="{C5DB3C57-B7FB-4388-A38D-D7D4ECFBAE2B}" destId="{D25170A0-19E9-4D61-8264-06C9D9C7B77C}" srcOrd="0" destOrd="0" presId="urn:microsoft.com/office/officeart/2005/8/layout/orgChart1"/>
    <dgm:cxn modelId="{FD21C6FC-06D4-4603-ABA8-FC061E5C9EA0}" type="presOf" srcId="{D9D011C1-CA44-40B4-89E0-B34AE6FB2E62}" destId="{F1D5699A-EB95-4DF9-9682-5E57A75823E4}" srcOrd="0" destOrd="0" presId="urn:microsoft.com/office/officeart/2005/8/layout/orgChart1"/>
    <dgm:cxn modelId="{420B4DC0-D728-4C35-BF1F-AFDEA3201DDB}" type="presParOf" srcId="{F1D5699A-EB95-4DF9-9682-5E57A75823E4}" destId="{8C5A1BE4-68C6-4166-961B-DDB6A70A6B3E}" srcOrd="0" destOrd="0" presId="urn:microsoft.com/office/officeart/2005/8/layout/orgChart1"/>
    <dgm:cxn modelId="{D76CDCFE-BE9E-4114-8DB0-16133945E1B5}" type="presParOf" srcId="{8C5A1BE4-68C6-4166-961B-DDB6A70A6B3E}" destId="{65FCC28A-C0A7-423C-A3A3-B621671D8309}" srcOrd="0" destOrd="0" presId="urn:microsoft.com/office/officeart/2005/8/layout/orgChart1"/>
    <dgm:cxn modelId="{9327C5F7-C171-4C2E-BACF-463A3B9E06F5}" type="presParOf" srcId="{65FCC28A-C0A7-423C-A3A3-B621671D8309}" destId="{4670CAC9-D08A-4039-82E3-BE474EC49645}" srcOrd="0" destOrd="0" presId="urn:microsoft.com/office/officeart/2005/8/layout/orgChart1"/>
    <dgm:cxn modelId="{0EBEA965-2A81-46FA-AD46-BE213AB7A9FE}" type="presParOf" srcId="{65FCC28A-C0A7-423C-A3A3-B621671D8309}" destId="{286B9D92-7BB7-4037-A04F-8B09B725FD8A}" srcOrd="1" destOrd="0" presId="urn:microsoft.com/office/officeart/2005/8/layout/orgChart1"/>
    <dgm:cxn modelId="{5D794749-C8A8-4743-98A0-20307B9B2033}" type="presParOf" srcId="{8C5A1BE4-68C6-4166-961B-DDB6A70A6B3E}" destId="{D0F8B8E0-2106-4BF3-B94D-8488CE834722}" srcOrd="1" destOrd="0" presId="urn:microsoft.com/office/officeart/2005/8/layout/orgChart1"/>
    <dgm:cxn modelId="{5387B61A-47BE-48EF-AB4B-B219564F6811}" type="presParOf" srcId="{D0F8B8E0-2106-4BF3-B94D-8488CE834722}" destId="{0B018A69-C204-410B-AB72-4BF00D6A9BC2}" srcOrd="0" destOrd="0" presId="urn:microsoft.com/office/officeart/2005/8/layout/orgChart1"/>
    <dgm:cxn modelId="{E2446FE5-E09F-4D57-A12C-BCFEFF1DC6F3}" type="presParOf" srcId="{D0F8B8E0-2106-4BF3-B94D-8488CE834722}" destId="{12B7E883-A8BB-4F04-BE63-AB133B9C60B4}" srcOrd="1" destOrd="0" presId="urn:microsoft.com/office/officeart/2005/8/layout/orgChart1"/>
    <dgm:cxn modelId="{86FEDA9F-3EDE-41DC-BEDF-5868E30D109F}" type="presParOf" srcId="{12B7E883-A8BB-4F04-BE63-AB133B9C60B4}" destId="{9DC87EA5-FFBA-4CB5-8847-B738C6CEF075}" srcOrd="0" destOrd="0" presId="urn:microsoft.com/office/officeart/2005/8/layout/orgChart1"/>
    <dgm:cxn modelId="{6D98F259-96A3-4F7E-B122-15E405428C59}" type="presParOf" srcId="{9DC87EA5-FFBA-4CB5-8847-B738C6CEF075}" destId="{EBCCB09D-C807-4033-9C26-02C35379AFAF}" srcOrd="0" destOrd="0" presId="urn:microsoft.com/office/officeart/2005/8/layout/orgChart1"/>
    <dgm:cxn modelId="{817E90BF-6585-4703-A5F8-D4AE6AC36072}" type="presParOf" srcId="{9DC87EA5-FFBA-4CB5-8847-B738C6CEF075}" destId="{7E03E6D5-C8BB-41ED-A9B4-12245202DBAC}" srcOrd="1" destOrd="0" presId="urn:microsoft.com/office/officeart/2005/8/layout/orgChart1"/>
    <dgm:cxn modelId="{E4DB6F34-020D-48DA-B4D7-0D5BA0D6ACD4}" type="presParOf" srcId="{12B7E883-A8BB-4F04-BE63-AB133B9C60B4}" destId="{71DFB59C-4CF8-457F-8D44-8ABC049CD5FE}" srcOrd="1" destOrd="0" presId="urn:microsoft.com/office/officeart/2005/8/layout/orgChart1"/>
    <dgm:cxn modelId="{A09FF527-F952-45F1-B8EE-E223EB2F6C33}" type="presParOf" srcId="{71DFB59C-4CF8-457F-8D44-8ABC049CD5FE}" destId="{515F5321-8619-417C-85BD-E6D3C1FB2E55}" srcOrd="0" destOrd="0" presId="urn:microsoft.com/office/officeart/2005/8/layout/orgChart1"/>
    <dgm:cxn modelId="{F2E90AC1-01EE-4687-985B-186BB3F324A9}" type="presParOf" srcId="{71DFB59C-4CF8-457F-8D44-8ABC049CD5FE}" destId="{D54C3140-3974-4056-8F86-266272BFE232}" srcOrd="1" destOrd="0" presId="urn:microsoft.com/office/officeart/2005/8/layout/orgChart1"/>
    <dgm:cxn modelId="{45BFA7AA-7024-40B1-B5BC-6AD018D0A145}" type="presParOf" srcId="{D54C3140-3974-4056-8F86-266272BFE232}" destId="{6469CB35-99D6-47A4-91F1-CA5DE664A765}" srcOrd="0" destOrd="0" presId="urn:microsoft.com/office/officeart/2005/8/layout/orgChart1"/>
    <dgm:cxn modelId="{B459293E-92C2-4AC0-86B1-276D3B151777}" type="presParOf" srcId="{6469CB35-99D6-47A4-91F1-CA5DE664A765}" destId="{2B2CBAA0-5477-45B1-92AA-8DA6D2B86E8A}" srcOrd="0" destOrd="0" presId="urn:microsoft.com/office/officeart/2005/8/layout/orgChart1"/>
    <dgm:cxn modelId="{43801299-7538-4BF2-808D-92A3DF9EF1D1}" type="presParOf" srcId="{6469CB35-99D6-47A4-91F1-CA5DE664A765}" destId="{43941168-04CB-490A-9C87-14E0F74A32FF}" srcOrd="1" destOrd="0" presId="urn:microsoft.com/office/officeart/2005/8/layout/orgChart1"/>
    <dgm:cxn modelId="{E94F3AEB-0250-4EBD-B3FE-1E316C3B90C3}" type="presParOf" srcId="{D54C3140-3974-4056-8F86-266272BFE232}" destId="{07E587CA-C417-440A-A4AD-173F5EF6E634}" srcOrd="1" destOrd="0" presId="urn:microsoft.com/office/officeart/2005/8/layout/orgChart1"/>
    <dgm:cxn modelId="{E8C56551-DFA6-4020-A191-15784BFFAD31}" type="presParOf" srcId="{07E587CA-C417-440A-A4AD-173F5EF6E634}" destId="{897A5538-430F-48AD-A49C-20D7A11DB366}" srcOrd="0" destOrd="0" presId="urn:microsoft.com/office/officeart/2005/8/layout/orgChart1"/>
    <dgm:cxn modelId="{69D13E0C-F2F5-4220-81B2-1D4E00B2B752}" type="presParOf" srcId="{07E587CA-C417-440A-A4AD-173F5EF6E634}" destId="{5C9B50C0-86A3-43EB-A4DB-AA85DFE3A236}" srcOrd="1" destOrd="0" presId="urn:microsoft.com/office/officeart/2005/8/layout/orgChart1"/>
    <dgm:cxn modelId="{63D0F07B-C589-4C65-9247-D80558B155C7}" type="presParOf" srcId="{5C9B50C0-86A3-43EB-A4DB-AA85DFE3A236}" destId="{22836C0B-84F3-49D6-875E-20E7B87E7F8D}" srcOrd="0" destOrd="0" presId="urn:microsoft.com/office/officeart/2005/8/layout/orgChart1"/>
    <dgm:cxn modelId="{AE2BE161-9180-4BAD-9A21-B5482394DF9A}" type="presParOf" srcId="{22836C0B-84F3-49D6-875E-20E7B87E7F8D}" destId="{D26F2BEE-D707-40E7-AB99-752DE4182615}" srcOrd="0" destOrd="0" presId="urn:microsoft.com/office/officeart/2005/8/layout/orgChart1"/>
    <dgm:cxn modelId="{E2616E3A-4F23-4F80-B3BF-AAFFE541D4E4}" type="presParOf" srcId="{22836C0B-84F3-49D6-875E-20E7B87E7F8D}" destId="{437B70FD-FF07-4A73-A9C9-BEE87C3F3779}" srcOrd="1" destOrd="0" presId="urn:microsoft.com/office/officeart/2005/8/layout/orgChart1"/>
    <dgm:cxn modelId="{0C4E504E-50D3-46AD-B2A4-306681CE804A}" type="presParOf" srcId="{5C9B50C0-86A3-43EB-A4DB-AA85DFE3A236}" destId="{5075E61F-2C72-48F3-BCEF-B1AC7B4024C9}" srcOrd="1" destOrd="0" presId="urn:microsoft.com/office/officeart/2005/8/layout/orgChart1"/>
    <dgm:cxn modelId="{342F1B62-699B-49AC-812C-9408BA4E460C}" type="presParOf" srcId="{5075E61F-2C72-48F3-BCEF-B1AC7B4024C9}" destId="{AE5AA104-AA42-4A75-877D-BE4EFB667FFC}" srcOrd="0" destOrd="0" presId="urn:microsoft.com/office/officeart/2005/8/layout/orgChart1"/>
    <dgm:cxn modelId="{5BEFD496-1E19-4328-A5DE-13AE9B217009}" type="presParOf" srcId="{5075E61F-2C72-48F3-BCEF-B1AC7B4024C9}" destId="{CAF47123-0BAE-4D3D-A732-BF5D52D156CB}" srcOrd="1" destOrd="0" presId="urn:microsoft.com/office/officeart/2005/8/layout/orgChart1"/>
    <dgm:cxn modelId="{6D0BC3C8-FA55-478B-9F72-65D22CA2DD53}" type="presParOf" srcId="{CAF47123-0BAE-4D3D-A732-BF5D52D156CB}" destId="{1DF38B0A-682B-4EE9-85E4-C2B150AB1830}" srcOrd="0" destOrd="0" presId="urn:microsoft.com/office/officeart/2005/8/layout/orgChart1"/>
    <dgm:cxn modelId="{4ED4767C-8316-4BD9-92EC-C6CD171E7E66}" type="presParOf" srcId="{1DF38B0A-682B-4EE9-85E4-C2B150AB1830}" destId="{91188A2A-A35E-4707-8AC4-B0A7A8F539CB}" srcOrd="0" destOrd="0" presId="urn:microsoft.com/office/officeart/2005/8/layout/orgChart1"/>
    <dgm:cxn modelId="{F88A7887-670D-4992-A7C8-13D4BD3D80FA}" type="presParOf" srcId="{1DF38B0A-682B-4EE9-85E4-C2B150AB1830}" destId="{6D2F0C6C-4087-40B3-9318-03F9C9C07A29}" srcOrd="1" destOrd="0" presId="urn:microsoft.com/office/officeart/2005/8/layout/orgChart1"/>
    <dgm:cxn modelId="{5C157E98-C083-4F1F-A9DA-9F3760EDABFE}" type="presParOf" srcId="{CAF47123-0BAE-4D3D-A732-BF5D52D156CB}" destId="{2347DC7A-F524-4375-8FF4-87DAC3D5D5CA}" srcOrd="1" destOrd="0" presId="urn:microsoft.com/office/officeart/2005/8/layout/orgChart1"/>
    <dgm:cxn modelId="{8E9E3A66-5FF0-48C6-9D1D-40CDC486ABD2}" type="presParOf" srcId="{2347DC7A-F524-4375-8FF4-87DAC3D5D5CA}" destId="{4A6E6A46-C98B-4321-9B43-72F9EB2389BE}" srcOrd="0" destOrd="0" presId="urn:microsoft.com/office/officeart/2005/8/layout/orgChart1"/>
    <dgm:cxn modelId="{8CD95F8B-73C7-4CE8-B2B9-12EF1CB0FC7A}" type="presParOf" srcId="{2347DC7A-F524-4375-8FF4-87DAC3D5D5CA}" destId="{094724D1-72B9-41A8-94E5-8D911D45DF7C}" srcOrd="1" destOrd="0" presId="urn:microsoft.com/office/officeart/2005/8/layout/orgChart1"/>
    <dgm:cxn modelId="{786D5265-F16C-4F44-99F8-E94F8232EB37}" type="presParOf" srcId="{094724D1-72B9-41A8-94E5-8D911D45DF7C}" destId="{097BD0EA-84C0-4BB6-9836-F357650E1878}" srcOrd="0" destOrd="0" presId="urn:microsoft.com/office/officeart/2005/8/layout/orgChart1"/>
    <dgm:cxn modelId="{A413C3FD-A6F6-494C-AC1E-326405B71D08}" type="presParOf" srcId="{097BD0EA-84C0-4BB6-9836-F357650E1878}" destId="{581018BB-F465-4F05-97F1-0E990F34BF40}" srcOrd="0" destOrd="0" presId="urn:microsoft.com/office/officeart/2005/8/layout/orgChart1"/>
    <dgm:cxn modelId="{7EDFA075-AC4F-4E4A-A763-8E1317298642}" type="presParOf" srcId="{097BD0EA-84C0-4BB6-9836-F357650E1878}" destId="{31E6ADE4-4820-438A-B752-A07CDB7C72C4}" srcOrd="1" destOrd="0" presId="urn:microsoft.com/office/officeart/2005/8/layout/orgChart1"/>
    <dgm:cxn modelId="{80313A31-DA6B-4843-94E6-794110E0B96F}" type="presParOf" srcId="{094724D1-72B9-41A8-94E5-8D911D45DF7C}" destId="{453D47BA-B3EC-4D58-8196-8771008D0649}" srcOrd="1" destOrd="0" presId="urn:microsoft.com/office/officeart/2005/8/layout/orgChart1"/>
    <dgm:cxn modelId="{87F8A71B-212E-4D02-8E46-B0F3B38EB8B4}" type="presParOf" srcId="{094724D1-72B9-41A8-94E5-8D911D45DF7C}" destId="{4A4EA123-37E4-4CB6-A8DE-5379B1E9AD31}" srcOrd="2" destOrd="0" presId="urn:microsoft.com/office/officeart/2005/8/layout/orgChart1"/>
    <dgm:cxn modelId="{70000E28-2956-4A54-A1B8-0E7E01DBCE1B}" type="presParOf" srcId="{CAF47123-0BAE-4D3D-A732-BF5D52D156CB}" destId="{955B30E7-57CD-4D44-A2C7-9A6DB11088FD}" srcOrd="2" destOrd="0" presId="urn:microsoft.com/office/officeart/2005/8/layout/orgChart1"/>
    <dgm:cxn modelId="{07C727A9-F6CC-4AF0-82A0-C2F7D988015B}" type="presParOf" srcId="{5C9B50C0-86A3-43EB-A4DB-AA85DFE3A236}" destId="{C9D0565A-70C8-4BC9-8D2F-5AD9B1102BEC}" srcOrd="2" destOrd="0" presId="urn:microsoft.com/office/officeart/2005/8/layout/orgChart1"/>
    <dgm:cxn modelId="{CFDB0258-262E-4D6D-822E-50450C45B453}" type="presParOf" srcId="{D54C3140-3974-4056-8F86-266272BFE232}" destId="{53C4495F-CE88-459A-BB67-2C0891C7BEA8}" srcOrd="2" destOrd="0" presId="urn:microsoft.com/office/officeart/2005/8/layout/orgChart1"/>
    <dgm:cxn modelId="{BA7C1720-D9CF-4D9A-B403-64C9CEC31CB6}" type="presParOf" srcId="{71DFB59C-4CF8-457F-8D44-8ABC049CD5FE}" destId="{7AFD9A9D-E842-477C-A975-41AEDD89E128}" srcOrd="2" destOrd="0" presId="urn:microsoft.com/office/officeart/2005/8/layout/orgChart1"/>
    <dgm:cxn modelId="{299A3D52-9281-4142-A081-8B5918B0CEA4}" type="presParOf" srcId="{71DFB59C-4CF8-457F-8D44-8ABC049CD5FE}" destId="{57668775-1244-4925-8C2D-D33B09F517E4}" srcOrd="3" destOrd="0" presId="urn:microsoft.com/office/officeart/2005/8/layout/orgChart1"/>
    <dgm:cxn modelId="{ED4DC369-1D6F-44EE-B95C-533CA3A46AEA}" type="presParOf" srcId="{57668775-1244-4925-8C2D-D33B09F517E4}" destId="{E96CE630-0416-4398-BFB4-D57F5E43C957}" srcOrd="0" destOrd="0" presId="urn:microsoft.com/office/officeart/2005/8/layout/orgChart1"/>
    <dgm:cxn modelId="{9D32D4DC-1629-4226-AC70-5C6D343D20DD}" type="presParOf" srcId="{E96CE630-0416-4398-BFB4-D57F5E43C957}" destId="{A95FB1F3-4E68-43BF-AF38-D23E9B260A8D}" srcOrd="0" destOrd="0" presId="urn:microsoft.com/office/officeart/2005/8/layout/orgChart1"/>
    <dgm:cxn modelId="{692221D3-B2B9-4496-B6D7-A6F53A322564}" type="presParOf" srcId="{E96CE630-0416-4398-BFB4-D57F5E43C957}" destId="{65D16AD3-3C49-4648-896A-538983178459}" srcOrd="1" destOrd="0" presId="urn:microsoft.com/office/officeart/2005/8/layout/orgChart1"/>
    <dgm:cxn modelId="{78D15894-0773-45F6-B60D-C8F6388ED55C}" type="presParOf" srcId="{57668775-1244-4925-8C2D-D33B09F517E4}" destId="{DA4E2644-6FB2-491F-A21E-692D93670310}" srcOrd="1" destOrd="0" presId="urn:microsoft.com/office/officeart/2005/8/layout/orgChart1"/>
    <dgm:cxn modelId="{F3E38014-7D61-45DE-9D04-697E315335A1}" type="presParOf" srcId="{DA4E2644-6FB2-491F-A21E-692D93670310}" destId="{B05661DC-C312-4BF1-954D-D2A59C102B8E}" srcOrd="0" destOrd="0" presId="urn:microsoft.com/office/officeart/2005/8/layout/orgChart1"/>
    <dgm:cxn modelId="{10F9D46E-10D4-46A9-B378-F3DDBBF90C68}" type="presParOf" srcId="{DA4E2644-6FB2-491F-A21E-692D93670310}" destId="{F697D1ED-FEE3-4CAC-8E01-AB00640DFF3A}" srcOrd="1" destOrd="0" presId="urn:microsoft.com/office/officeart/2005/8/layout/orgChart1"/>
    <dgm:cxn modelId="{DC3CDE58-3941-49B4-95D5-4CFD4B85A52D}" type="presParOf" srcId="{F697D1ED-FEE3-4CAC-8E01-AB00640DFF3A}" destId="{65DFD32B-F45D-429E-9D71-DBA990949B28}" srcOrd="0" destOrd="0" presId="urn:microsoft.com/office/officeart/2005/8/layout/orgChart1"/>
    <dgm:cxn modelId="{1AA43557-20EA-4B35-B92A-783C13515312}" type="presParOf" srcId="{65DFD32B-F45D-429E-9D71-DBA990949B28}" destId="{780442AB-67A0-4B24-8BFB-6512966E914D}" srcOrd="0" destOrd="0" presId="urn:microsoft.com/office/officeart/2005/8/layout/orgChart1"/>
    <dgm:cxn modelId="{79997E3B-9F3D-48ED-9D66-D851F623586F}" type="presParOf" srcId="{65DFD32B-F45D-429E-9D71-DBA990949B28}" destId="{B28DEDF2-243D-44C8-82C2-D02F3B0CD540}" srcOrd="1" destOrd="0" presId="urn:microsoft.com/office/officeart/2005/8/layout/orgChart1"/>
    <dgm:cxn modelId="{7DB916C6-C775-450C-8E23-0C4E01DA8A89}" type="presParOf" srcId="{F697D1ED-FEE3-4CAC-8E01-AB00640DFF3A}" destId="{D0F0A4F4-55F8-4A84-B4F0-A4ED2E1ABF77}" srcOrd="1" destOrd="0" presId="urn:microsoft.com/office/officeart/2005/8/layout/orgChart1"/>
    <dgm:cxn modelId="{A11C8979-C68D-42E9-BB46-EC5E6245ACC3}" type="presParOf" srcId="{F697D1ED-FEE3-4CAC-8E01-AB00640DFF3A}" destId="{4752AB0A-9265-4232-80CB-1F0817C654A5}" srcOrd="2" destOrd="0" presId="urn:microsoft.com/office/officeart/2005/8/layout/orgChart1"/>
    <dgm:cxn modelId="{B2B89AEB-0DB7-4197-8DC9-3FCAB71CE92C}" type="presParOf" srcId="{DA4E2644-6FB2-491F-A21E-692D93670310}" destId="{CF364164-01F8-461D-820C-5E0D66837D39}" srcOrd="2" destOrd="0" presId="urn:microsoft.com/office/officeart/2005/8/layout/orgChart1"/>
    <dgm:cxn modelId="{A97F44B8-8E2D-4202-9D59-C1B40AA7E6C9}" type="presParOf" srcId="{DA4E2644-6FB2-491F-A21E-692D93670310}" destId="{3B6E15A7-34F2-40CB-81B5-7DD0AA1B1105}" srcOrd="3" destOrd="0" presId="urn:microsoft.com/office/officeart/2005/8/layout/orgChart1"/>
    <dgm:cxn modelId="{9223CF10-EC0F-4D9D-B01C-EBBC3D446454}" type="presParOf" srcId="{3B6E15A7-34F2-40CB-81B5-7DD0AA1B1105}" destId="{58CBFCF9-B9C6-44A9-BF62-93C26A47F2EA}" srcOrd="0" destOrd="0" presId="urn:microsoft.com/office/officeart/2005/8/layout/orgChart1"/>
    <dgm:cxn modelId="{62BA99FE-B79E-492D-8C4F-490A69CE3294}" type="presParOf" srcId="{58CBFCF9-B9C6-44A9-BF62-93C26A47F2EA}" destId="{29FDAE21-8667-49FE-862D-826C1DC9E5C1}" srcOrd="0" destOrd="0" presId="urn:microsoft.com/office/officeart/2005/8/layout/orgChart1"/>
    <dgm:cxn modelId="{5A6828CF-5B7E-48A3-A8C0-A903A2CD3D44}" type="presParOf" srcId="{58CBFCF9-B9C6-44A9-BF62-93C26A47F2EA}" destId="{4F6A56CA-A567-4028-818F-5B770474D1B8}" srcOrd="1" destOrd="0" presId="urn:microsoft.com/office/officeart/2005/8/layout/orgChart1"/>
    <dgm:cxn modelId="{126A4016-A802-482B-80DA-2505E820A88A}" type="presParOf" srcId="{3B6E15A7-34F2-40CB-81B5-7DD0AA1B1105}" destId="{FE6E4211-79B1-4F82-B6CE-FA2020E2FC07}" srcOrd="1" destOrd="0" presId="urn:microsoft.com/office/officeart/2005/8/layout/orgChart1"/>
    <dgm:cxn modelId="{9FB598E7-AE51-4E79-97EA-FAEAB1527362}" type="presParOf" srcId="{3B6E15A7-34F2-40CB-81B5-7DD0AA1B1105}" destId="{A57F2854-9119-435B-87E8-6B4879ED9EB5}" srcOrd="2" destOrd="0" presId="urn:microsoft.com/office/officeart/2005/8/layout/orgChart1"/>
    <dgm:cxn modelId="{49D1D1AB-076F-4050-B4FC-6C6B3CBF1786}" type="presParOf" srcId="{DA4E2644-6FB2-491F-A21E-692D93670310}" destId="{D25170A0-19E9-4D61-8264-06C9D9C7B77C}" srcOrd="4" destOrd="0" presId="urn:microsoft.com/office/officeart/2005/8/layout/orgChart1"/>
    <dgm:cxn modelId="{FC2815C0-B2E5-4D98-B5CA-6CDF7DCD3A3B}" type="presParOf" srcId="{DA4E2644-6FB2-491F-A21E-692D93670310}" destId="{84241031-1B0F-429B-BEFE-F2D29996A247}" srcOrd="5" destOrd="0" presId="urn:microsoft.com/office/officeart/2005/8/layout/orgChart1"/>
    <dgm:cxn modelId="{4ADAF6B9-E855-419A-B666-D929891A1416}" type="presParOf" srcId="{84241031-1B0F-429B-BEFE-F2D29996A247}" destId="{8F09DF94-5BA1-496E-B7DF-22CA5E48FD36}" srcOrd="0" destOrd="0" presId="urn:microsoft.com/office/officeart/2005/8/layout/orgChart1"/>
    <dgm:cxn modelId="{FFDA6184-217B-44F9-852E-8610818127C0}" type="presParOf" srcId="{8F09DF94-5BA1-496E-B7DF-22CA5E48FD36}" destId="{2DEE4CFB-DB22-475C-B8B1-28FCB1781223}" srcOrd="0" destOrd="0" presId="urn:microsoft.com/office/officeart/2005/8/layout/orgChart1"/>
    <dgm:cxn modelId="{2FFC3B1D-874F-4C38-8383-1D63D53ECC92}" type="presParOf" srcId="{8F09DF94-5BA1-496E-B7DF-22CA5E48FD36}" destId="{60D1C296-BDBA-41C9-BB1A-FE8412A623D2}" srcOrd="1" destOrd="0" presId="urn:microsoft.com/office/officeart/2005/8/layout/orgChart1"/>
    <dgm:cxn modelId="{788056AB-FE7A-4C52-94B1-02D8C50DA185}" type="presParOf" srcId="{84241031-1B0F-429B-BEFE-F2D29996A247}" destId="{4606F7DB-89EA-4A0D-9F69-069D23A7DAD0}" srcOrd="1" destOrd="0" presId="urn:microsoft.com/office/officeart/2005/8/layout/orgChart1"/>
    <dgm:cxn modelId="{54325B79-617E-4B14-9A10-C57906988B9B}" type="presParOf" srcId="{84241031-1B0F-429B-BEFE-F2D29996A247}" destId="{2D635292-4E6C-409C-95CE-80BB6FEAF243}" srcOrd="2" destOrd="0" presId="urn:microsoft.com/office/officeart/2005/8/layout/orgChart1"/>
    <dgm:cxn modelId="{C116142A-90F0-4804-A443-B2D5C220340C}" type="presParOf" srcId="{57668775-1244-4925-8C2D-D33B09F517E4}" destId="{9C54E100-C209-474A-80AD-F1433A29A5A9}" srcOrd="2" destOrd="0" presId="urn:microsoft.com/office/officeart/2005/8/layout/orgChart1"/>
    <dgm:cxn modelId="{A7059181-CC7B-4B38-888D-A1244C1D028E}" type="presParOf" srcId="{12B7E883-A8BB-4F04-BE63-AB133B9C60B4}" destId="{31C64555-2F63-4A01-8221-DEB2C4B8410D}" srcOrd="2" destOrd="0" presId="urn:microsoft.com/office/officeart/2005/8/layout/orgChart1"/>
    <dgm:cxn modelId="{B9EA01E7-EB2C-41C6-BEA0-957C57C55098}" type="presParOf" srcId="{8C5A1BE4-68C6-4166-961B-DDB6A70A6B3E}" destId="{2417D8EE-C7C8-481B-A777-C9AB4426F56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2DB3F6D-4F3C-4C2D-ACD2-29836D030644}" type="doc">
      <dgm:prSet loTypeId="urn:microsoft.com/office/officeart/2005/8/layout/bProcess3" loCatId="process" qsTypeId="urn:microsoft.com/office/officeart/2005/8/quickstyle/simple1" qsCatId="simple" csTypeId="urn:microsoft.com/office/officeart/2005/8/colors/accent0_1" csCatId="mainScheme" phldr="1"/>
      <dgm:spPr/>
    </dgm:pt>
    <dgm:pt modelId="{65983664-51FE-4E3F-9FFC-1522A6499E94}">
      <dgm:prSet phldrT="[Text]"/>
      <dgm:spPr/>
      <dgm:t>
        <a:bodyPr/>
        <a:lstStyle/>
        <a:p>
          <a:r>
            <a:rPr lang="sr-Cyrl-RS"/>
            <a:t>Учитавање градова</a:t>
          </a:r>
          <a:endParaRPr lang="sr-Latn-RS"/>
        </a:p>
      </dgm:t>
    </dgm:pt>
    <dgm:pt modelId="{9F555196-AB4A-41C0-AE44-A4F727D1CFBA}" type="parTrans" cxnId="{38C4F241-A5E5-4F91-B82D-0DDD397779CB}">
      <dgm:prSet/>
      <dgm:spPr/>
      <dgm:t>
        <a:bodyPr/>
        <a:lstStyle/>
        <a:p>
          <a:endParaRPr lang="sr-Latn-RS"/>
        </a:p>
      </dgm:t>
    </dgm:pt>
    <dgm:pt modelId="{9AAB3679-FE4A-492A-A627-345E774BF000}" type="sibTrans" cxnId="{38C4F241-A5E5-4F91-B82D-0DDD397779CB}">
      <dgm:prSet/>
      <dgm:spPr/>
      <dgm:t>
        <a:bodyPr/>
        <a:lstStyle/>
        <a:p>
          <a:endParaRPr lang="sr-Latn-RS"/>
        </a:p>
      </dgm:t>
    </dgm:pt>
    <dgm:pt modelId="{3D2B0318-3CA7-4C42-9755-D75AF57871B8}">
      <dgm:prSet phldrT="[Text]"/>
      <dgm:spPr/>
      <dgm:t>
        <a:bodyPr/>
        <a:lstStyle/>
        <a:p>
          <a:r>
            <a:rPr lang="sr-Cyrl-RS"/>
            <a:t>Формирање матрице удаљености</a:t>
          </a:r>
          <a:endParaRPr lang="sr-Latn-RS"/>
        </a:p>
      </dgm:t>
    </dgm:pt>
    <dgm:pt modelId="{799A5351-C5B2-4A2D-8195-EB22110378FA}" type="parTrans" cxnId="{4B3A86E1-F2CE-4A47-AEF3-DFDA37F30950}">
      <dgm:prSet/>
      <dgm:spPr/>
      <dgm:t>
        <a:bodyPr/>
        <a:lstStyle/>
        <a:p>
          <a:endParaRPr lang="sr-Latn-RS"/>
        </a:p>
      </dgm:t>
    </dgm:pt>
    <dgm:pt modelId="{0F73C0B4-3DC5-4C6D-9EDF-FBAC101904C9}" type="sibTrans" cxnId="{4B3A86E1-F2CE-4A47-AEF3-DFDA37F30950}">
      <dgm:prSet/>
      <dgm:spPr/>
      <dgm:t>
        <a:bodyPr/>
        <a:lstStyle/>
        <a:p>
          <a:endParaRPr lang="sr-Latn-RS"/>
        </a:p>
      </dgm:t>
    </dgm:pt>
    <dgm:pt modelId="{14F09D98-F84D-4BA5-8A26-6A903DF0D5D1}">
      <dgm:prSet phldrT="[Text]"/>
      <dgm:spPr/>
      <dgm:t>
        <a:bodyPr/>
        <a:lstStyle/>
        <a:p>
          <a:r>
            <a:rPr lang="sr-Cyrl-RS"/>
            <a:t>Генерисање почетне популације</a:t>
          </a:r>
          <a:endParaRPr lang="sr-Latn-RS"/>
        </a:p>
      </dgm:t>
    </dgm:pt>
    <dgm:pt modelId="{674C0407-2A53-44A4-8B9F-73095277AE5E}" type="parTrans" cxnId="{8CC45003-20FA-4E1F-B61C-172A37359041}">
      <dgm:prSet/>
      <dgm:spPr/>
      <dgm:t>
        <a:bodyPr/>
        <a:lstStyle/>
        <a:p>
          <a:endParaRPr lang="sr-Latn-RS"/>
        </a:p>
      </dgm:t>
    </dgm:pt>
    <dgm:pt modelId="{806FA7D8-E4DF-480B-9884-5ADC806CC11C}" type="sibTrans" cxnId="{8CC45003-20FA-4E1F-B61C-172A37359041}">
      <dgm:prSet/>
      <dgm:spPr/>
      <dgm:t>
        <a:bodyPr/>
        <a:lstStyle/>
        <a:p>
          <a:endParaRPr lang="sr-Latn-RS"/>
        </a:p>
      </dgm:t>
    </dgm:pt>
    <dgm:pt modelId="{72C63666-B1A5-415F-A0D6-06D526DE707F}">
      <dgm:prSet phldrT="[Text]"/>
      <dgm:spPr/>
      <dgm:t>
        <a:bodyPr/>
        <a:lstStyle/>
        <a:p>
          <a:r>
            <a:rPr lang="sr-Cyrl-RS"/>
            <a:t>Елитизам</a:t>
          </a:r>
          <a:endParaRPr lang="sr-Latn-RS"/>
        </a:p>
      </dgm:t>
    </dgm:pt>
    <dgm:pt modelId="{F6A16264-62DF-406B-B77C-E77801FB201A}" type="parTrans" cxnId="{99795F95-F6AD-485F-BB23-5967C0F33B9C}">
      <dgm:prSet/>
      <dgm:spPr/>
      <dgm:t>
        <a:bodyPr/>
        <a:lstStyle/>
        <a:p>
          <a:endParaRPr lang="sr-Latn-RS"/>
        </a:p>
      </dgm:t>
    </dgm:pt>
    <dgm:pt modelId="{F2FECD2E-2C6D-4F6A-BC2D-9F23D0CD7EEF}" type="sibTrans" cxnId="{99795F95-F6AD-485F-BB23-5967C0F33B9C}">
      <dgm:prSet/>
      <dgm:spPr/>
      <dgm:t>
        <a:bodyPr/>
        <a:lstStyle/>
        <a:p>
          <a:endParaRPr lang="sr-Latn-RS"/>
        </a:p>
      </dgm:t>
    </dgm:pt>
    <dgm:pt modelId="{DB840A68-2033-47F4-B06D-4C1435B90368}">
      <dgm:prSet phldrT="[Text]"/>
      <dgm:spPr/>
      <dgm:t>
        <a:bodyPr/>
        <a:lstStyle/>
        <a:p>
          <a:r>
            <a:rPr lang="sr-Cyrl-RS"/>
            <a:t>Евалуација популације</a:t>
          </a:r>
          <a:endParaRPr lang="sr-Latn-RS"/>
        </a:p>
      </dgm:t>
    </dgm:pt>
    <dgm:pt modelId="{5408B07E-70F7-4AB3-B0A0-FC0EAB7F7D4F}" type="parTrans" cxnId="{BE6913D6-B3A2-40A4-8FFA-ED6A3012EFCF}">
      <dgm:prSet/>
      <dgm:spPr/>
      <dgm:t>
        <a:bodyPr/>
        <a:lstStyle/>
        <a:p>
          <a:endParaRPr lang="sr-Latn-RS"/>
        </a:p>
      </dgm:t>
    </dgm:pt>
    <dgm:pt modelId="{25E54045-CBC5-46F7-8C20-3F8231E7FC96}" type="sibTrans" cxnId="{BE6913D6-B3A2-40A4-8FFA-ED6A3012EFCF}">
      <dgm:prSet/>
      <dgm:spPr/>
      <dgm:t>
        <a:bodyPr/>
        <a:lstStyle/>
        <a:p>
          <a:endParaRPr lang="sr-Latn-RS"/>
        </a:p>
      </dgm:t>
    </dgm:pt>
    <dgm:pt modelId="{B3FBB3C0-11FD-4BDF-BCD9-78180ED88B8F}">
      <dgm:prSet phldrT="[Text]"/>
      <dgm:spPr/>
      <dgm:t>
        <a:bodyPr/>
        <a:lstStyle/>
        <a:p>
          <a:r>
            <a:rPr lang="sr-Cyrl-RS"/>
            <a:t>Сортирање популације</a:t>
          </a:r>
          <a:endParaRPr lang="sr-Latn-RS"/>
        </a:p>
      </dgm:t>
    </dgm:pt>
    <dgm:pt modelId="{75DD8481-67EC-4F9D-8E54-9F819AB59B5D}" type="parTrans" cxnId="{D0F1F280-7837-4515-A71D-28CC2FDCFA6E}">
      <dgm:prSet/>
      <dgm:spPr/>
      <dgm:t>
        <a:bodyPr/>
        <a:lstStyle/>
        <a:p>
          <a:endParaRPr lang="sr-Latn-RS"/>
        </a:p>
      </dgm:t>
    </dgm:pt>
    <dgm:pt modelId="{6E8DE077-D5EC-45EC-AFFA-1DF23B9939D4}" type="sibTrans" cxnId="{D0F1F280-7837-4515-A71D-28CC2FDCFA6E}">
      <dgm:prSet/>
      <dgm:spPr/>
      <dgm:t>
        <a:bodyPr/>
        <a:lstStyle/>
        <a:p>
          <a:endParaRPr lang="sr-Latn-RS"/>
        </a:p>
      </dgm:t>
    </dgm:pt>
    <dgm:pt modelId="{5E27A2F0-D6A8-4500-A96E-D1D3C3D62E0A}">
      <dgm:prSet phldrT="[Text]"/>
      <dgm:spPr/>
      <dgm:t>
        <a:bodyPr/>
        <a:lstStyle/>
        <a:p>
          <a:r>
            <a:rPr lang="sr-Cyrl-RS"/>
            <a:t>Селекција родитеља</a:t>
          </a:r>
          <a:endParaRPr lang="sr-Latn-RS"/>
        </a:p>
      </dgm:t>
    </dgm:pt>
    <dgm:pt modelId="{25A14DBA-93FF-4F9D-A055-27A1D6E6558A}" type="parTrans" cxnId="{559E8599-E07C-42BB-978A-01EDF4BFB5DA}">
      <dgm:prSet/>
      <dgm:spPr/>
      <dgm:t>
        <a:bodyPr/>
        <a:lstStyle/>
        <a:p>
          <a:endParaRPr lang="sr-Latn-RS"/>
        </a:p>
      </dgm:t>
    </dgm:pt>
    <dgm:pt modelId="{1A58CDD2-2412-4CF1-A4DC-8538538EB601}" type="sibTrans" cxnId="{559E8599-E07C-42BB-978A-01EDF4BFB5DA}">
      <dgm:prSet/>
      <dgm:spPr/>
      <dgm:t>
        <a:bodyPr/>
        <a:lstStyle/>
        <a:p>
          <a:endParaRPr lang="sr-Latn-RS"/>
        </a:p>
      </dgm:t>
    </dgm:pt>
    <dgm:pt modelId="{D10DCA73-3087-428B-96DC-9C79330E6B79}">
      <dgm:prSet phldrT="[Text]"/>
      <dgm:spPr/>
      <dgm:t>
        <a:bodyPr/>
        <a:lstStyle/>
        <a:p>
          <a:r>
            <a:rPr lang="en-US"/>
            <a:t>SCX </a:t>
          </a:r>
          <a:r>
            <a:rPr lang="sr-Cyrl-RS"/>
            <a:t>укрштање</a:t>
          </a:r>
          <a:endParaRPr lang="sr-Latn-RS"/>
        </a:p>
      </dgm:t>
    </dgm:pt>
    <dgm:pt modelId="{60A8F14E-640C-4580-BFBC-4EF171AEB5A6}" type="parTrans" cxnId="{5A815A10-8CE8-4B42-860B-5A847BE96A72}">
      <dgm:prSet/>
      <dgm:spPr/>
      <dgm:t>
        <a:bodyPr/>
        <a:lstStyle/>
        <a:p>
          <a:endParaRPr lang="sr-Latn-RS"/>
        </a:p>
      </dgm:t>
    </dgm:pt>
    <dgm:pt modelId="{D27687D2-E8E6-4B4D-81FF-1D1DC2626C59}" type="sibTrans" cxnId="{5A815A10-8CE8-4B42-860B-5A847BE96A72}">
      <dgm:prSet/>
      <dgm:spPr/>
      <dgm:t>
        <a:bodyPr/>
        <a:lstStyle/>
        <a:p>
          <a:endParaRPr lang="sr-Latn-RS"/>
        </a:p>
      </dgm:t>
    </dgm:pt>
    <dgm:pt modelId="{65BB0CAC-1BD1-49B5-B20C-385FC73C3D1C}">
      <dgm:prSet phldrT="[Text]"/>
      <dgm:spPr/>
      <dgm:t>
        <a:bodyPr/>
        <a:lstStyle/>
        <a:p>
          <a:r>
            <a:rPr lang="sr-Cyrl-RS"/>
            <a:t>Инверзиона мутација</a:t>
          </a:r>
          <a:endParaRPr lang="sr-Latn-RS"/>
        </a:p>
      </dgm:t>
    </dgm:pt>
    <dgm:pt modelId="{25BF0344-10A5-49C6-934C-F62E645B0515}" type="parTrans" cxnId="{29ACD566-B0F6-49B5-B5C5-7445A8F42D3A}">
      <dgm:prSet/>
      <dgm:spPr/>
      <dgm:t>
        <a:bodyPr/>
        <a:lstStyle/>
        <a:p>
          <a:endParaRPr lang="sr-Latn-RS"/>
        </a:p>
      </dgm:t>
    </dgm:pt>
    <dgm:pt modelId="{600C0779-12B9-446E-98D2-3796C83DE93E}" type="sibTrans" cxnId="{29ACD566-B0F6-49B5-B5C5-7445A8F42D3A}">
      <dgm:prSet/>
      <dgm:spPr/>
      <dgm:t>
        <a:bodyPr/>
        <a:lstStyle/>
        <a:p>
          <a:endParaRPr lang="sr-Latn-RS"/>
        </a:p>
      </dgm:t>
    </dgm:pt>
    <dgm:pt modelId="{8B8CBE77-93DC-4A11-85E8-9BD0AA8C575D}">
      <dgm:prSet phldrT="[Text]"/>
      <dgm:spPr/>
      <dgm:t>
        <a:bodyPr/>
        <a:lstStyle/>
        <a:p>
          <a:r>
            <a:rPr lang="sr-Cyrl-RS"/>
            <a:t>Нова популација</a:t>
          </a:r>
          <a:endParaRPr lang="sr-Latn-RS"/>
        </a:p>
      </dgm:t>
    </dgm:pt>
    <dgm:pt modelId="{A9FF30B9-73FF-4A0E-9AB9-0256C869B20D}" type="parTrans" cxnId="{6416D8F2-7AA4-4D80-97A2-552705F34587}">
      <dgm:prSet/>
      <dgm:spPr/>
      <dgm:t>
        <a:bodyPr/>
        <a:lstStyle/>
        <a:p>
          <a:endParaRPr lang="sr-Latn-RS"/>
        </a:p>
      </dgm:t>
    </dgm:pt>
    <dgm:pt modelId="{7936134D-AF70-4207-9AEF-2F97EB23185B}" type="sibTrans" cxnId="{6416D8F2-7AA4-4D80-97A2-552705F34587}">
      <dgm:prSet/>
      <dgm:spPr/>
      <dgm:t>
        <a:bodyPr/>
        <a:lstStyle/>
        <a:p>
          <a:endParaRPr lang="sr-Latn-RS"/>
        </a:p>
      </dgm:t>
    </dgm:pt>
    <dgm:pt modelId="{D5BC7567-F620-4455-B7D0-24DDB35BFA9B}">
      <dgm:prSet phldrT="[Text]"/>
      <dgm:spPr/>
      <dgm:t>
        <a:bodyPr/>
        <a:lstStyle/>
        <a:p>
          <a:r>
            <a:rPr lang="sr-Cyrl-RS"/>
            <a:t>Испис резултата уколико је достигнут крај</a:t>
          </a:r>
          <a:endParaRPr lang="sr-Latn-RS"/>
        </a:p>
      </dgm:t>
    </dgm:pt>
    <dgm:pt modelId="{8A7DB6E8-B0E1-43EE-B2CF-7C5B9936596E}" type="parTrans" cxnId="{7D31C361-D38E-416D-826D-C12DA4DF2754}">
      <dgm:prSet/>
      <dgm:spPr/>
      <dgm:t>
        <a:bodyPr/>
        <a:lstStyle/>
        <a:p>
          <a:endParaRPr lang="sr-Latn-RS"/>
        </a:p>
      </dgm:t>
    </dgm:pt>
    <dgm:pt modelId="{BED6E916-E1C0-4D25-BADB-02D369ED1839}" type="sibTrans" cxnId="{7D31C361-D38E-416D-826D-C12DA4DF2754}">
      <dgm:prSet/>
      <dgm:spPr/>
      <dgm:t>
        <a:bodyPr/>
        <a:lstStyle/>
        <a:p>
          <a:endParaRPr lang="sr-Latn-RS"/>
        </a:p>
      </dgm:t>
    </dgm:pt>
    <dgm:pt modelId="{D79069D2-16EC-492A-94F2-66533748EF8F}" type="pres">
      <dgm:prSet presAssocID="{42DB3F6D-4F3C-4C2D-ACD2-29836D030644}" presName="Name0" presStyleCnt="0">
        <dgm:presLayoutVars>
          <dgm:dir/>
          <dgm:resizeHandles val="exact"/>
        </dgm:presLayoutVars>
      </dgm:prSet>
      <dgm:spPr/>
    </dgm:pt>
    <dgm:pt modelId="{82E5959D-19FA-40F5-B2C8-0080980F493C}" type="pres">
      <dgm:prSet presAssocID="{65983664-51FE-4E3F-9FFC-1522A6499E94}" presName="node" presStyleLbl="node1" presStyleIdx="0" presStyleCnt="10">
        <dgm:presLayoutVars>
          <dgm:bulletEnabled val="1"/>
        </dgm:presLayoutVars>
      </dgm:prSet>
      <dgm:spPr/>
    </dgm:pt>
    <dgm:pt modelId="{3C119BA3-DDF2-47C3-ADC1-B1549BCFF870}" type="pres">
      <dgm:prSet presAssocID="{9AAB3679-FE4A-492A-A627-345E774BF000}" presName="sibTrans" presStyleLbl="sibTrans1D1" presStyleIdx="0" presStyleCnt="9"/>
      <dgm:spPr/>
    </dgm:pt>
    <dgm:pt modelId="{741138AE-E747-41DF-B574-60DFAA0F0414}" type="pres">
      <dgm:prSet presAssocID="{9AAB3679-FE4A-492A-A627-345E774BF000}" presName="connectorText" presStyleLbl="sibTrans1D1" presStyleIdx="0" presStyleCnt="9"/>
      <dgm:spPr/>
    </dgm:pt>
    <dgm:pt modelId="{65C7352C-17DA-451C-9891-C64424D3A4B6}" type="pres">
      <dgm:prSet presAssocID="{3D2B0318-3CA7-4C42-9755-D75AF57871B8}" presName="node" presStyleLbl="node1" presStyleIdx="1" presStyleCnt="10">
        <dgm:presLayoutVars>
          <dgm:bulletEnabled val="1"/>
        </dgm:presLayoutVars>
      </dgm:prSet>
      <dgm:spPr/>
    </dgm:pt>
    <dgm:pt modelId="{A72C86EB-FAEB-48F1-B784-1E4FAF573C52}" type="pres">
      <dgm:prSet presAssocID="{0F73C0B4-3DC5-4C6D-9EDF-FBAC101904C9}" presName="sibTrans" presStyleLbl="sibTrans1D1" presStyleIdx="1" presStyleCnt="9"/>
      <dgm:spPr/>
    </dgm:pt>
    <dgm:pt modelId="{C5797469-1893-48BA-8FAB-CA4C956734BF}" type="pres">
      <dgm:prSet presAssocID="{0F73C0B4-3DC5-4C6D-9EDF-FBAC101904C9}" presName="connectorText" presStyleLbl="sibTrans1D1" presStyleIdx="1" presStyleCnt="9"/>
      <dgm:spPr/>
    </dgm:pt>
    <dgm:pt modelId="{1B186309-ED16-49D4-AAB6-E65B531728DC}" type="pres">
      <dgm:prSet presAssocID="{14F09D98-F84D-4BA5-8A26-6A903DF0D5D1}" presName="node" presStyleLbl="node1" presStyleIdx="2" presStyleCnt="10">
        <dgm:presLayoutVars>
          <dgm:bulletEnabled val="1"/>
        </dgm:presLayoutVars>
      </dgm:prSet>
      <dgm:spPr/>
    </dgm:pt>
    <dgm:pt modelId="{466171E0-1846-4A4D-9EDB-64B9744000E4}" type="pres">
      <dgm:prSet presAssocID="{806FA7D8-E4DF-480B-9884-5ADC806CC11C}" presName="sibTrans" presStyleLbl="sibTrans1D1" presStyleIdx="2" presStyleCnt="9"/>
      <dgm:spPr/>
    </dgm:pt>
    <dgm:pt modelId="{64EB9C3F-F8AA-4AC8-8E5C-C5DD4124FED0}" type="pres">
      <dgm:prSet presAssocID="{806FA7D8-E4DF-480B-9884-5ADC806CC11C}" presName="connectorText" presStyleLbl="sibTrans1D1" presStyleIdx="2" presStyleCnt="9"/>
      <dgm:spPr/>
    </dgm:pt>
    <dgm:pt modelId="{A607C319-EA55-44C1-B04D-BB9079B18830}" type="pres">
      <dgm:prSet presAssocID="{DB840A68-2033-47F4-B06D-4C1435B90368}" presName="node" presStyleLbl="node1" presStyleIdx="3" presStyleCnt="10">
        <dgm:presLayoutVars>
          <dgm:bulletEnabled val="1"/>
        </dgm:presLayoutVars>
      </dgm:prSet>
      <dgm:spPr/>
    </dgm:pt>
    <dgm:pt modelId="{11BA1F65-0DD9-4DBA-B643-992F6FBBFE30}" type="pres">
      <dgm:prSet presAssocID="{25E54045-CBC5-46F7-8C20-3F8231E7FC96}" presName="sibTrans" presStyleLbl="sibTrans1D1" presStyleIdx="3" presStyleCnt="9"/>
      <dgm:spPr/>
    </dgm:pt>
    <dgm:pt modelId="{2A7020F0-C4B2-4518-B759-24529121B5E9}" type="pres">
      <dgm:prSet presAssocID="{25E54045-CBC5-46F7-8C20-3F8231E7FC96}" presName="connectorText" presStyleLbl="sibTrans1D1" presStyleIdx="3" presStyleCnt="9"/>
      <dgm:spPr/>
    </dgm:pt>
    <dgm:pt modelId="{DE7C5B73-A052-4FF2-BB1A-F1D2E61B5EDA}" type="pres">
      <dgm:prSet presAssocID="{B3FBB3C0-11FD-4BDF-BCD9-78180ED88B8F}" presName="node" presStyleLbl="node1" presStyleIdx="4" presStyleCnt="10">
        <dgm:presLayoutVars>
          <dgm:bulletEnabled val="1"/>
        </dgm:presLayoutVars>
      </dgm:prSet>
      <dgm:spPr/>
    </dgm:pt>
    <dgm:pt modelId="{E7789946-41ED-4B75-8A77-F17563842424}" type="pres">
      <dgm:prSet presAssocID="{6E8DE077-D5EC-45EC-AFFA-1DF23B9939D4}" presName="sibTrans" presStyleLbl="sibTrans1D1" presStyleIdx="4" presStyleCnt="9"/>
      <dgm:spPr/>
    </dgm:pt>
    <dgm:pt modelId="{3BAAAC92-D3AE-4613-9419-79E9D4DBADD6}" type="pres">
      <dgm:prSet presAssocID="{6E8DE077-D5EC-45EC-AFFA-1DF23B9939D4}" presName="connectorText" presStyleLbl="sibTrans1D1" presStyleIdx="4" presStyleCnt="9"/>
      <dgm:spPr/>
    </dgm:pt>
    <dgm:pt modelId="{B9B156E9-A3AA-4EDD-B0A4-FF80EC043F92}" type="pres">
      <dgm:prSet presAssocID="{72C63666-B1A5-415F-A0D6-06D526DE707F}" presName="node" presStyleLbl="node1" presStyleIdx="5" presStyleCnt="10">
        <dgm:presLayoutVars>
          <dgm:bulletEnabled val="1"/>
        </dgm:presLayoutVars>
      </dgm:prSet>
      <dgm:spPr/>
    </dgm:pt>
    <dgm:pt modelId="{2F09DB54-4F40-4ABA-A671-F37918D27C1D}" type="pres">
      <dgm:prSet presAssocID="{F2FECD2E-2C6D-4F6A-BC2D-9F23D0CD7EEF}" presName="sibTrans" presStyleLbl="sibTrans1D1" presStyleIdx="5" presStyleCnt="9"/>
      <dgm:spPr/>
    </dgm:pt>
    <dgm:pt modelId="{AB1193A4-C80B-497B-A181-50F1C26386B0}" type="pres">
      <dgm:prSet presAssocID="{F2FECD2E-2C6D-4F6A-BC2D-9F23D0CD7EEF}" presName="connectorText" presStyleLbl="sibTrans1D1" presStyleIdx="5" presStyleCnt="9"/>
      <dgm:spPr/>
    </dgm:pt>
    <dgm:pt modelId="{7EA03131-7E76-49B9-BEF7-5C1401C373EE}" type="pres">
      <dgm:prSet presAssocID="{5E27A2F0-D6A8-4500-A96E-D1D3C3D62E0A}" presName="node" presStyleLbl="node1" presStyleIdx="6" presStyleCnt="10">
        <dgm:presLayoutVars>
          <dgm:bulletEnabled val="1"/>
        </dgm:presLayoutVars>
      </dgm:prSet>
      <dgm:spPr/>
    </dgm:pt>
    <dgm:pt modelId="{00B21E79-B9E9-430E-8739-A1B7D9AFDA3D}" type="pres">
      <dgm:prSet presAssocID="{1A58CDD2-2412-4CF1-A4DC-8538538EB601}" presName="sibTrans" presStyleLbl="sibTrans1D1" presStyleIdx="6" presStyleCnt="9"/>
      <dgm:spPr/>
    </dgm:pt>
    <dgm:pt modelId="{84D7300A-920A-43E5-92FF-61CF5104AA85}" type="pres">
      <dgm:prSet presAssocID="{1A58CDD2-2412-4CF1-A4DC-8538538EB601}" presName="connectorText" presStyleLbl="sibTrans1D1" presStyleIdx="6" presStyleCnt="9"/>
      <dgm:spPr/>
    </dgm:pt>
    <dgm:pt modelId="{A9C30409-27AD-4FE4-93FE-A48FF9853103}" type="pres">
      <dgm:prSet presAssocID="{D10DCA73-3087-428B-96DC-9C79330E6B79}" presName="node" presStyleLbl="node1" presStyleIdx="7" presStyleCnt="10">
        <dgm:presLayoutVars>
          <dgm:bulletEnabled val="1"/>
        </dgm:presLayoutVars>
      </dgm:prSet>
      <dgm:spPr/>
    </dgm:pt>
    <dgm:pt modelId="{989A878F-3FF5-42B1-8962-36937B71AB66}" type="pres">
      <dgm:prSet presAssocID="{D27687D2-E8E6-4B4D-81FF-1D1DC2626C59}" presName="sibTrans" presStyleLbl="sibTrans1D1" presStyleIdx="7" presStyleCnt="9"/>
      <dgm:spPr/>
    </dgm:pt>
    <dgm:pt modelId="{FDB6FE5C-DE0D-4D0E-837D-6BC4D9EBC992}" type="pres">
      <dgm:prSet presAssocID="{D27687D2-E8E6-4B4D-81FF-1D1DC2626C59}" presName="connectorText" presStyleLbl="sibTrans1D1" presStyleIdx="7" presStyleCnt="9"/>
      <dgm:spPr/>
    </dgm:pt>
    <dgm:pt modelId="{DBA6B2DF-0B31-4495-B86D-AE394D1E24BD}" type="pres">
      <dgm:prSet presAssocID="{65BB0CAC-1BD1-49B5-B20C-385FC73C3D1C}" presName="node" presStyleLbl="node1" presStyleIdx="8" presStyleCnt="10">
        <dgm:presLayoutVars>
          <dgm:bulletEnabled val="1"/>
        </dgm:presLayoutVars>
      </dgm:prSet>
      <dgm:spPr/>
    </dgm:pt>
    <dgm:pt modelId="{7C24CFB7-4A08-4786-A9B3-A2795D948D49}" type="pres">
      <dgm:prSet presAssocID="{600C0779-12B9-446E-98D2-3796C83DE93E}" presName="sibTrans" presStyleLbl="sibTrans1D1" presStyleIdx="8" presStyleCnt="9"/>
      <dgm:spPr/>
    </dgm:pt>
    <dgm:pt modelId="{5B731F40-2715-4D97-A272-EF97A401F340}" type="pres">
      <dgm:prSet presAssocID="{600C0779-12B9-446E-98D2-3796C83DE93E}" presName="connectorText" presStyleLbl="sibTrans1D1" presStyleIdx="8" presStyleCnt="9"/>
      <dgm:spPr/>
    </dgm:pt>
    <dgm:pt modelId="{78AD8D4F-4213-4CC6-9DEE-313ED6919380}" type="pres">
      <dgm:prSet presAssocID="{8B8CBE77-93DC-4A11-85E8-9BD0AA8C575D}" presName="node" presStyleLbl="node1" presStyleIdx="9" presStyleCnt="10">
        <dgm:presLayoutVars>
          <dgm:bulletEnabled val="1"/>
        </dgm:presLayoutVars>
      </dgm:prSet>
      <dgm:spPr/>
    </dgm:pt>
  </dgm:ptLst>
  <dgm:cxnLst>
    <dgm:cxn modelId="{8CC45003-20FA-4E1F-B61C-172A37359041}" srcId="{42DB3F6D-4F3C-4C2D-ACD2-29836D030644}" destId="{14F09D98-F84D-4BA5-8A26-6A903DF0D5D1}" srcOrd="2" destOrd="0" parTransId="{674C0407-2A53-44A4-8B9F-73095277AE5E}" sibTransId="{806FA7D8-E4DF-480B-9884-5ADC806CC11C}"/>
    <dgm:cxn modelId="{24FE3E07-74B5-48D3-BC6F-CC878C6CC66C}" type="presOf" srcId="{F2FECD2E-2C6D-4F6A-BC2D-9F23D0CD7EEF}" destId="{AB1193A4-C80B-497B-A181-50F1C26386B0}" srcOrd="1" destOrd="0" presId="urn:microsoft.com/office/officeart/2005/8/layout/bProcess3"/>
    <dgm:cxn modelId="{021A4909-960F-4A33-8377-A179FA855500}" type="presOf" srcId="{600C0779-12B9-446E-98D2-3796C83DE93E}" destId="{5B731F40-2715-4D97-A272-EF97A401F340}" srcOrd="1" destOrd="0" presId="urn:microsoft.com/office/officeart/2005/8/layout/bProcess3"/>
    <dgm:cxn modelId="{5A815A10-8CE8-4B42-860B-5A847BE96A72}" srcId="{42DB3F6D-4F3C-4C2D-ACD2-29836D030644}" destId="{D10DCA73-3087-428B-96DC-9C79330E6B79}" srcOrd="7" destOrd="0" parTransId="{60A8F14E-640C-4580-BFBC-4EF171AEB5A6}" sibTransId="{D27687D2-E8E6-4B4D-81FF-1D1DC2626C59}"/>
    <dgm:cxn modelId="{E1B06A1A-B992-4851-96F5-4EE20F4237ED}" type="presOf" srcId="{8B8CBE77-93DC-4A11-85E8-9BD0AA8C575D}" destId="{78AD8D4F-4213-4CC6-9DEE-313ED6919380}" srcOrd="0" destOrd="0" presId="urn:microsoft.com/office/officeart/2005/8/layout/bProcess3"/>
    <dgm:cxn modelId="{C88A762A-95C6-4E6F-A531-3DB25AF6966D}" type="presOf" srcId="{6E8DE077-D5EC-45EC-AFFA-1DF23B9939D4}" destId="{3BAAAC92-D3AE-4613-9419-79E9D4DBADD6}" srcOrd="1" destOrd="0" presId="urn:microsoft.com/office/officeart/2005/8/layout/bProcess3"/>
    <dgm:cxn modelId="{A22BCF2A-D419-4B32-B853-1A82F070D301}" type="presOf" srcId="{DB840A68-2033-47F4-B06D-4C1435B90368}" destId="{A607C319-EA55-44C1-B04D-BB9079B18830}" srcOrd="0" destOrd="0" presId="urn:microsoft.com/office/officeart/2005/8/layout/bProcess3"/>
    <dgm:cxn modelId="{3B1A4633-551F-44E5-800B-D8CA7E578EA0}" type="presOf" srcId="{0F73C0B4-3DC5-4C6D-9EDF-FBAC101904C9}" destId="{A72C86EB-FAEB-48F1-B784-1E4FAF573C52}" srcOrd="0" destOrd="0" presId="urn:microsoft.com/office/officeart/2005/8/layout/bProcess3"/>
    <dgm:cxn modelId="{7CEB3F3B-51EF-47E0-8125-55C3E51FBF10}" type="presOf" srcId="{D10DCA73-3087-428B-96DC-9C79330E6B79}" destId="{A9C30409-27AD-4FE4-93FE-A48FF9853103}" srcOrd="0" destOrd="0" presId="urn:microsoft.com/office/officeart/2005/8/layout/bProcess3"/>
    <dgm:cxn modelId="{5AA03B5C-C985-41DF-A871-95D3CA351CD1}" type="presOf" srcId="{1A58CDD2-2412-4CF1-A4DC-8538538EB601}" destId="{84D7300A-920A-43E5-92FF-61CF5104AA85}" srcOrd="1" destOrd="0" presId="urn:microsoft.com/office/officeart/2005/8/layout/bProcess3"/>
    <dgm:cxn modelId="{7D31C361-D38E-416D-826D-C12DA4DF2754}" srcId="{8B8CBE77-93DC-4A11-85E8-9BD0AA8C575D}" destId="{D5BC7567-F620-4455-B7D0-24DDB35BFA9B}" srcOrd="0" destOrd="0" parTransId="{8A7DB6E8-B0E1-43EE-B2CF-7C5B9936596E}" sibTransId="{BED6E916-E1C0-4D25-BADB-02D369ED1839}"/>
    <dgm:cxn modelId="{38C4F241-A5E5-4F91-B82D-0DDD397779CB}" srcId="{42DB3F6D-4F3C-4C2D-ACD2-29836D030644}" destId="{65983664-51FE-4E3F-9FFC-1522A6499E94}" srcOrd="0" destOrd="0" parTransId="{9F555196-AB4A-41C0-AE44-A4F727D1CFBA}" sibTransId="{9AAB3679-FE4A-492A-A627-345E774BF000}"/>
    <dgm:cxn modelId="{29ACD566-B0F6-49B5-B5C5-7445A8F42D3A}" srcId="{42DB3F6D-4F3C-4C2D-ACD2-29836D030644}" destId="{65BB0CAC-1BD1-49B5-B20C-385FC73C3D1C}" srcOrd="8" destOrd="0" parTransId="{25BF0344-10A5-49C6-934C-F62E645B0515}" sibTransId="{600C0779-12B9-446E-98D2-3796C83DE93E}"/>
    <dgm:cxn modelId="{CE78906C-FAEF-4FB8-9728-8353F1CDFE4F}" type="presOf" srcId="{D5BC7567-F620-4455-B7D0-24DDB35BFA9B}" destId="{78AD8D4F-4213-4CC6-9DEE-313ED6919380}" srcOrd="0" destOrd="1" presId="urn:microsoft.com/office/officeart/2005/8/layout/bProcess3"/>
    <dgm:cxn modelId="{07D63A6E-5F5B-4560-BC04-4CF17118C7B7}" type="presOf" srcId="{D27687D2-E8E6-4B4D-81FF-1D1DC2626C59}" destId="{FDB6FE5C-DE0D-4D0E-837D-6BC4D9EBC992}" srcOrd="1" destOrd="0" presId="urn:microsoft.com/office/officeart/2005/8/layout/bProcess3"/>
    <dgm:cxn modelId="{D5329F6F-ED59-4F17-A9D8-816F1476F115}" type="presOf" srcId="{6E8DE077-D5EC-45EC-AFFA-1DF23B9939D4}" destId="{E7789946-41ED-4B75-8A77-F17563842424}" srcOrd="0" destOrd="0" presId="urn:microsoft.com/office/officeart/2005/8/layout/bProcess3"/>
    <dgm:cxn modelId="{2ADF725A-518F-4496-B66F-1ACA83A1CA7B}" type="presOf" srcId="{D27687D2-E8E6-4B4D-81FF-1D1DC2626C59}" destId="{989A878F-3FF5-42B1-8962-36937B71AB66}" srcOrd="0" destOrd="0" presId="urn:microsoft.com/office/officeart/2005/8/layout/bProcess3"/>
    <dgm:cxn modelId="{669ADA5A-2601-4069-ADFF-63971470AB98}" type="presOf" srcId="{9AAB3679-FE4A-492A-A627-345E774BF000}" destId="{741138AE-E747-41DF-B574-60DFAA0F0414}" srcOrd="1" destOrd="0" presId="urn:microsoft.com/office/officeart/2005/8/layout/bProcess3"/>
    <dgm:cxn modelId="{D0F1F280-7837-4515-A71D-28CC2FDCFA6E}" srcId="{42DB3F6D-4F3C-4C2D-ACD2-29836D030644}" destId="{B3FBB3C0-11FD-4BDF-BCD9-78180ED88B8F}" srcOrd="4" destOrd="0" parTransId="{75DD8481-67EC-4F9D-8E54-9F819AB59B5D}" sibTransId="{6E8DE077-D5EC-45EC-AFFA-1DF23B9939D4}"/>
    <dgm:cxn modelId="{80FF8D8E-3277-4F59-819D-D9DA446A84F5}" type="presOf" srcId="{9AAB3679-FE4A-492A-A627-345E774BF000}" destId="{3C119BA3-DDF2-47C3-ADC1-B1549BCFF870}" srcOrd="0" destOrd="0" presId="urn:microsoft.com/office/officeart/2005/8/layout/bProcess3"/>
    <dgm:cxn modelId="{E077BB8E-F83D-4373-ACAE-85CA895BCCCE}" type="presOf" srcId="{65BB0CAC-1BD1-49B5-B20C-385FC73C3D1C}" destId="{DBA6B2DF-0B31-4495-B86D-AE394D1E24BD}" srcOrd="0" destOrd="0" presId="urn:microsoft.com/office/officeart/2005/8/layout/bProcess3"/>
    <dgm:cxn modelId="{99795F95-F6AD-485F-BB23-5967C0F33B9C}" srcId="{42DB3F6D-4F3C-4C2D-ACD2-29836D030644}" destId="{72C63666-B1A5-415F-A0D6-06D526DE707F}" srcOrd="5" destOrd="0" parTransId="{F6A16264-62DF-406B-B77C-E77801FB201A}" sibTransId="{F2FECD2E-2C6D-4F6A-BC2D-9F23D0CD7EEF}"/>
    <dgm:cxn modelId="{559E8599-E07C-42BB-978A-01EDF4BFB5DA}" srcId="{42DB3F6D-4F3C-4C2D-ACD2-29836D030644}" destId="{5E27A2F0-D6A8-4500-A96E-D1D3C3D62E0A}" srcOrd="6" destOrd="0" parTransId="{25A14DBA-93FF-4F9D-A055-27A1D6E6558A}" sibTransId="{1A58CDD2-2412-4CF1-A4DC-8538538EB601}"/>
    <dgm:cxn modelId="{54BC3DA3-EC74-4A3B-8D91-8D5BA4E95015}" type="presOf" srcId="{806FA7D8-E4DF-480B-9884-5ADC806CC11C}" destId="{466171E0-1846-4A4D-9EDB-64B9744000E4}" srcOrd="0" destOrd="0" presId="urn:microsoft.com/office/officeart/2005/8/layout/bProcess3"/>
    <dgm:cxn modelId="{3B4056A3-50A4-47EC-B36B-03EB85BCD65D}" type="presOf" srcId="{25E54045-CBC5-46F7-8C20-3F8231E7FC96}" destId="{2A7020F0-C4B2-4518-B759-24529121B5E9}" srcOrd="1" destOrd="0" presId="urn:microsoft.com/office/officeart/2005/8/layout/bProcess3"/>
    <dgm:cxn modelId="{758579A4-776F-4243-A0B3-211E811960CA}" type="presOf" srcId="{3D2B0318-3CA7-4C42-9755-D75AF57871B8}" destId="{65C7352C-17DA-451C-9891-C64424D3A4B6}" srcOrd="0" destOrd="0" presId="urn:microsoft.com/office/officeart/2005/8/layout/bProcess3"/>
    <dgm:cxn modelId="{57F950B4-836E-458F-86FF-36F4CC8E69D6}" type="presOf" srcId="{0F73C0B4-3DC5-4C6D-9EDF-FBAC101904C9}" destId="{C5797469-1893-48BA-8FAB-CA4C956734BF}" srcOrd="1" destOrd="0" presId="urn:microsoft.com/office/officeart/2005/8/layout/bProcess3"/>
    <dgm:cxn modelId="{40ECDEC4-CEB7-4B9C-80DB-B8AF8F946505}" type="presOf" srcId="{1A58CDD2-2412-4CF1-A4DC-8538538EB601}" destId="{00B21E79-B9E9-430E-8739-A1B7D9AFDA3D}" srcOrd="0" destOrd="0" presId="urn:microsoft.com/office/officeart/2005/8/layout/bProcess3"/>
    <dgm:cxn modelId="{CCBEECCC-2D0F-464A-B3BE-4DE52C25CC1A}" type="presOf" srcId="{14F09D98-F84D-4BA5-8A26-6A903DF0D5D1}" destId="{1B186309-ED16-49D4-AAB6-E65B531728DC}" srcOrd="0" destOrd="0" presId="urn:microsoft.com/office/officeart/2005/8/layout/bProcess3"/>
    <dgm:cxn modelId="{AFCA8ECF-7752-4798-ADEF-B85774AED23C}" type="presOf" srcId="{806FA7D8-E4DF-480B-9884-5ADC806CC11C}" destId="{64EB9C3F-F8AA-4AC8-8E5C-C5DD4124FED0}" srcOrd="1" destOrd="0" presId="urn:microsoft.com/office/officeart/2005/8/layout/bProcess3"/>
    <dgm:cxn modelId="{CDD0DED0-BD85-4AD7-B7E2-1F0BA1CDB4E8}" type="presOf" srcId="{F2FECD2E-2C6D-4F6A-BC2D-9F23D0CD7EEF}" destId="{2F09DB54-4F40-4ABA-A671-F37918D27C1D}" srcOrd="0" destOrd="0" presId="urn:microsoft.com/office/officeart/2005/8/layout/bProcess3"/>
    <dgm:cxn modelId="{6A45FBD3-5199-4815-923D-B77B1624800D}" type="presOf" srcId="{25E54045-CBC5-46F7-8C20-3F8231E7FC96}" destId="{11BA1F65-0DD9-4DBA-B643-992F6FBBFE30}" srcOrd="0" destOrd="0" presId="urn:microsoft.com/office/officeart/2005/8/layout/bProcess3"/>
    <dgm:cxn modelId="{BE6913D6-B3A2-40A4-8FFA-ED6A3012EFCF}" srcId="{42DB3F6D-4F3C-4C2D-ACD2-29836D030644}" destId="{DB840A68-2033-47F4-B06D-4C1435B90368}" srcOrd="3" destOrd="0" parTransId="{5408B07E-70F7-4AB3-B0A0-FC0EAB7F7D4F}" sibTransId="{25E54045-CBC5-46F7-8C20-3F8231E7FC96}"/>
    <dgm:cxn modelId="{6DCA4ED7-0B5A-4B7C-BF1B-C83054FECBB7}" type="presOf" srcId="{5E27A2F0-D6A8-4500-A96E-D1D3C3D62E0A}" destId="{7EA03131-7E76-49B9-BEF7-5C1401C373EE}" srcOrd="0" destOrd="0" presId="urn:microsoft.com/office/officeart/2005/8/layout/bProcess3"/>
    <dgm:cxn modelId="{0C39D4DC-A750-41A1-9535-65492B218B04}" type="presOf" srcId="{B3FBB3C0-11FD-4BDF-BCD9-78180ED88B8F}" destId="{DE7C5B73-A052-4FF2-BB1A-F1D2E61B5EDA}" srcOrd="0" destOrd="0" presId="urn:microsoft.com/office/officeart/2005/8/layout/bProcess3"/>
    <dgm:cxn modelId="{4B3A86E1-F2CE-4A47-AEF3-DFDA37F30950}" srcId="{42DB3F6D-4F3C-4C2D-ACD2-29836D030644}" destId="{3D2B0318-3CA7-4C42-9755-D75AF57871B8}" srcOrd="1" destOrd="0" parTransId="{799A5351-C5B2-4A2D-8195-EB22110378FA}" sibTransId="{0F73C0B4-3DC5-4C6D-9EDF-FBAC101904C9}"/>
    <dgm:cxn modelId="{040571E2-13D3-4141-ABD4-67F827A3860D}" type="presOf" srcId="{600C0779-12B9-446E-98D2-3796C83DE93E}" destId="{7C24CFB7-4A08-4786-A9B3-A2795D948D49}" srcOrd="0" destOrd="0" presId="urn:microsoft.com/office/officeart/2005/8/layout/bProcess3"/>
    <dgm:cxn modelId="{CA91E3EB-5A41-4566-A3D5-36B0CC69840B}" type="presOf" srcId="{42DB3F6D-4F3C-4C2D-ACD2-29836D030644}" destId="{D79069D2-16EC-492A-94F2-66533748EF8F}" srcOrd="0" destOrd="0" presId="urn:microsoft.com/office/officeart/2005/8/layout/bProcess3"/>
    <dgm:cxn modelId="{96D3BBED-3474-445F-9C2A-AF26065210A1}" type="presOf" srcId="{72C63666-B1A5-415F-A0D6-06D526DE707F}" destId="{B9B156E9-A3AA-4EDD-B0A4-FF80EC043F92}" srcOrd="0" destOrd="0" presId="urn:microsoft.com/office/officeart/2005/8/layout/bProcess3"/>
    <dgm:cxn modelId="{ACCDDAED-F2DB-4427-9235-E5ED59A18886}" type="presOf" srcId="{65983664-51FE-4E3F-9FFC-1522A6499E94}" destId="{82E5959D-19FA-40F5-B2C8-0080980F493C}" srcOrd="0" destOrd="0" presId="urn:microsoft.com/office/officeart/2005/8/layout/bProcess3"/>
    <dgm:cxn modelId="{6416D8F2-7AA4-4D80-97A2-552705F34587}" srcId="{42DB3F6D-4F3C-4C2D-ACD2-29836D030644}" destId="{8B8CBE77-93DC-4A11-85E8-9BD0AA8C575D}" srcOrd="9" destOrd="0" parTransId="{A9FF30B9-73FF-4A0E-9AB9-0256C869B20D}" sibTransId="{7936134D-AF70-4207-9AEF-2F97EB23185B}"/>
    <dgm:cxn modelId="{A0BC2511-53C6-4508-98A6-37AD51421FE7}" type="presParOf" srcId="{D79069D2-16EC-492A-94F2-66533748EF8F}" destId="{82E5959D-19FA-40F5-B2C8-0080980F493C}" srcOrd="0" destOrd="0" presId="urn:microsoft.com/office/officeart/2005/8/layout/bProcess3"/>
    <dgm:cxn modelId="{D5D722D9-B368-46DF-998F-1E008045519A}" type="presParOf" srcId="{D79069D2-16EC-492A-94F2-66533748EF8F}" destId="{3C119BA3-DDF2-47C3-ADC1-B1549BCFF870}" srcOrd="1" destOrd="0" presId="urn:microsoft.com/office/officeart/2005/8/layout/bProcess3"/>
    <dgm:cxn modelId="{5AEB8956-0D8D-438E-8AC5-8A828629946E}" type="presParOf" srcId="{3C119BA3-DDF2-47C3-ADC1-B1549BCFF870}" destId="{741138AE-E747-41DF-B574-60DFAA0F0414}" srcOrd="0" destOrd="0" presId="urn:microsoft.com/office/officeart/2005/8/layout/bProcess3"/>
    <dgm:cxn modelId="{70402237-1D01-4E9E-84FB-EE7036E45EAA}" type="presParOf" srcId="{D79069D2-16EC-492A-94F2-66533748EF8F}" destId="{65C7352C-17DA-451C-9891-C64424D3A4B6}" srcOrd="2" destOrd="0" presId="urn:microsoft.com/office/officeart/2005/8/layout/bProcess3"/>
    <dgm:cxn modelId="{7E85DF06-7C0D-438D-95A8-6639536ED5F5}" type="presParOf" srcId="{D79069D2-16EC-492A-94F2-66533748EF8F}" destId="{A72C86EB-FAEB-48F1-B784-1E4FAF573C52}" srcOrd="3" destOrd="0" presId="urn:microsoft.com/office/officeart/2005/8/layout/bProcess3"/>
    <dgm:cxn modelId="{5B3C6E2F-4FAC-44DE-878A-D659ABBD5099}" type="presParOf" srcId="{A72C86EB-FAEB-48F1-B784-1E4FAF573C52}" destId="{C5797469-1893-48BA-8FAB-CA4C956734BF}" srcOrd="0" destOrd="0" presId="urn:microsoft.com/office/officeart/2005/8/layout/bProcess3"/>
    <dgm:cxn modelId="{93596EFF-B997-4228-A9A1-3766D9115D8F}" type="presParOf" srcId="{D79069D2-16EC-492A-94F2-66533748EF8F}" destId="{1B186309-ED16-49D4-AAB6-E65B531728DC}" srcOrd="4" destOrd="0" presId="urn:microsoft.com/office/officeart/2005/8/layout/bProcess3"/>
    <dgm:cxn modelId="{6DAB0B74-9BB1-4DFA-933C-96BF57B77B3D}" type="presParOf" srcId="{D79069D2-16EC-492A-94F2-66533748EF8F}" destId="{466171E0-1846-4A4D-9EDB-64B9744000E4}" srcOrd="5" destOrd="0" presId="urn:microsoft.com/office/officeart/2005/8/layout/bProcess3"/>
    <dgm:cxn modelId="{D6D346D5-E7B4-4966-B860-C293F317C3A1}" type="presParOf" srcId="{466171E0-1846-4A4D-9EDB-64B9744000E4}" destId="{64EB9C3F-F8AA-4AC8-8E5C-C5DD4124FED0}" srcOrd="0" destOrd="0" presId="urn:microsoft.com/office/officeart/2005/8/layout/bProcess3"/>
    <dgm:cxn modelId="{8874F93D-9DE0-4C5B-9AD2-16A4BAEF6586}" type="presParOf" srcId="{D79069D2-16EC-492A-94F2-66533748EF8F}" destId="{A607C319-EA55-44C1-B04D-BB9079B18830}" srcOrd="6" destOrd="0" presId="urn:microsoft.com/office/officeart/2005/8/layout/bProcess3"/>
    <dgm:cxn modelId="{2B50EFA4-BCD8-43BD-B3CE-2A529AE4895C}" type="presParOf" srcId="{D79069D2-16EC-492A-94F2-66533748EF8F}" destId="{11BA1F65-0DD9-4DBA-B643-992F6FBBFE30}" srcOrd="7" destOrd="0" presId="urn:microsoft.com/office/officeart/2005/8/layout/bProcess3"/>
    <dgm:cxn modelId="{E5BB7A31-983C-423C-9EB1-3BA97817166E}" type="presParOf" srcId="{11BA1F65-0DD9-4DBA-B643-992F6FBBFE30}" destId="{2A7020F0-C4B2-4518-B759-24529121B5E9}" srcOrd="0" destOrd="0" presId="urn:microsoft.com/office/officeart/2005/8/layout/bProcess3"/>
    <dgm:cxn modelId="{E1F90D6E-5DCE-4CFC-BBF6-7CCBB114C22A}" type="presParOf" srcId="{D79069D2-16EC-492A-94F2-66533748EF8F}" destId="{DE7C5B73-A052-4FF2-BB1A-F1D2E61B5EDA}" srcOrd="8" destOrd="0" presId="urn:microsoft.com/office/officeart/2005/8/layout/bProcess3"/>
    <dgm:cxn modelId="{6A7044F7-BB2F-489E-AE1A-197A1978D166}" type="presParOf" srcId="{D79069D2-16EC-492A-94F2-66533748EF8F}" destId="{E7789946-41ED-4B75-8A77-F17563842424}" srcOrd="9" destOrd="0" presId="urn:microsoft.com/office/officeart/2005/8/layout/bProcess3"/>
    <dgm:cxn modelId="{5868D643-9FA7-4D97-ABBE-5BD956CDEA88}" type="presParOf" srcId="{E7789946-41ED-4B75-8A77-F17563842424}" destId="{3BAAAC92-D3AE-4613-9419-79E9D4DBADD6}" srcOrd="0" destOrd="0" presId="urn:microsoft.com/office/officeart/2005/8/layout/bProcess3"/>
    <dgm:cxn modelId="{B7CF0980-409F-4185-99BD-D8BA83778E88}" type="presParOf" srcId="{D79069D2-16EC-492A-94F2-66533748EF8F}" destId="{B9B156E9-A3AA-4EDD-B0A4-FF80EC043F92}" srcOrd="10" destOrd="0" presId="urn:microsoft.com/office/officeart/2005/8/layout/bProcess3"/>
    <dgm:cxn modelId="{1CBA0C4D-25BA-4712-99DC-7BE740FD8C52}" type="presParOf" srcId="{D79069D2-16EC-492A-94F2-66533748EF8F}" destId="{2F09DB54-4F40-4ABA-A671-F37918D27C1D}" srcOrd="11" destOrd="0" presId="urn:microsoft.com/office/officeart/2005/8/layout/bProcess3"/>
    <dgm:cxn modelId="{D9D2AE39-B2CE-4C38-B75D-BDF70B0ABE20}" type="presParOf" srcId="{2F09DB54-4F40-4ABA-A671-F37918D27C1D}" destId="{AB1193A4-C80B-497B-A181-50F1C26386B0}" srcOrd="0" destOrd="0" presId="urn:microsoft.com/office/officeart/2005/8/layout/bProcess3"/>
    <dgm:cxn modelId="{A763AE58-D6B7-4657-8773-0BEB12F1F4E6}" type="presParOf" srcId="{D79069D2-16EC-492A-94F2-66533748EF8F}" destId="{7EA03131-7E76-49B9-BEF7-5C1401C373EE}" srcOrd="12" destOrd="0" presId="urn:microsoft.com/office/officeart/2005/8/layout/bProcess3"/>
    <dgm:cxn modelId="{BB81DC2D-E039-469B-80CC-269A42C02B7A}" type="presParOf" srcId="{D79069D2-16EC-492A-94F2-66533748EF8F}" destId="{00B21E79-B9E9-430E-8739-A1B7D9AFDA3D}" srcOrd="13" destOrd="0" presId="urn:microsoft.com/office/officeart/2005/8/layout/bProcess3"/>
    <dgm:cxn modelId="{29791AF0-DE73-43FC-A677-AA1CABA1E4E4}" type="presParOf" srcId="{00B21E79-B9E9-430E-8739-A1B7D9AFDA3D}" destId="{84D7300A-920A-43E5-92FF-61CF5104AA85}" srcOrd="0" destOrd="0" presId="urn:microsoft.com/office/officeart/2005/8/layout/bProcess3"/>
    <dgm:cxn modelId="{9713D8CE-DBF4-49C6-A395-90008C5272F1}" type="presParOf" srcId="{D79069D2-16EC-492A-94F2-66533748EF8F}" destId="{A9C30409-27AD-4FE4-93FE-A48FF9853103}" srcOrd="14" destOrd="0" presId="urn:microsoft.com/office/officeart/2005/8/layout/bProcess3"/>
    <dgm:cxn modelId="{25535F2F-69EB-4BBC-B40E-46312672DAD2}" type="presParOf" srcId="{D79069D2-16EC-492A-94F2-66533748EF8F}" destId="{989A878F-3FF5-42B1-8962-36937B71AB66}" srcOrd="15" destOrd="0" presId="urn:microsoft.com/office/officeart/2005/8/layout/bProcess3"/>
    <dgm:cxn modelId="{745B739B-630E-405C-BE20-375E43E190BC}" type="presParOf" srcId="{989A878F-3FF5-42B1-8962-36937B71AB66}" destId="{FDB6FE5C-DE0D-4D0E-837D-6BC4D9EBC992}" srcOrd="0" destOrd="0" presId="urn:microsoft.com/office/officeart/2005/8/layout/bProcess3"/>
    <dgm:cxn modelId="{33464C08-596F-4B41-A967-28B9998FD691}" type="presParOf" srcId="{D79069D2-16EC-492A-94F2-66533748EF8F}" destId="{DBA6B2DF-0B31-4495-B86D-AE394D1E24BD}" srcOrd="16" destOrd="0" presId="urn:microsoft.com/office/officeart/2005/8/layout/bProcess3"/>
    <dgm:cxn modelId="{9F85533A-B67B-4559-80EB-8AF66F5683D0}" type="presParOf" srcId="{D79069D2-16EC-492A-94F2-66533748EF8F}" destId="{7C24CFB7-4A08-4786-A9B3-A2795D948D49}" srcOrd="17" destOrd="0" presId="urn:microsoft.com/office/officeart/2005/8/layout/bProcess3"/>
    <dgm:cxn modelId="{55A11ED1-CE4D-43B7-BE13-BD565C28E313}" type="presParOf" srcId="{7C24CFB7-4A08-4786-A9B3-A2795D948D49}" destId="{5B731F40-2715-4D97-A272-EF97A401F340}" srcOrd="0" destOrd="0" presId="urn:microsoft.com/office/officeart/2005/8/layout/bProcess3"/>
    <dgm:cxn modelId="{B6EE4F8D-9FC2-4183-8BF4-5A8FDB634D16}" type="presParOf" srcId="{D79069D2-16EC-492A-94F2-66533748EF8F}" destId="{78AD8D4F-4213-4CC6-9DEE-313ED6919380}" srcOrd="18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DAACA76-6C5D-4C5E-B524-454F59A42ECF}" type="doc">
      <dgm:prSet loTypeId="urn:microsoft.com/office/officeart/2005/8/layout/cycle5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sr-Latn-RS"/>
        </a:p>
      </dgm:t>
    </dgm:pt>
    <dgm:pt modelId="{9A9EB1E8-F287-43A7-8916-1E3D25E686F8}">
      <dgm:prSet phldrT="[Text]"/>
      <dgm:spPr/>
      <dgm:t>
        <a:bodyPr/>
        <a:lstStyle/>
        <a:p>
          <a:r>
            <a:rPr lang="en-US"/>
            <a:t>Island 1</a:t>
          </a:r>
          <a:endParaRPr lang="sr-Latn-RS"/>
        </a:p>
      </dgm:t>
    </dgm:pt>
    <dgm:pt modelId="{C6F67C35-1CB6-49EC-BDF1-0846C44BB8F1}" type="parTrans" cxnId="{0CA04745-D6E4-454E-8CA2-F6B0F9BDFF1D}">
      <dgm:prSet/>
      <dgm:spPr/>
      <dgm:t>
        <a:bodyPr/>
        <a:lstStyle/>
        <a:p>
          <a:endParaRPr lang="sr-Latn-RS"/>
        </a:p>
      </dgm:t>
    </dgm:pt>
    <dgm:pt modelId="{F7AE2333-F7E3-4864-8B21-AFACB9EFFB29}" type="sibTrans" cxnId="{0CA04745-D6E4-454E-8CA2-F6B0F9BDFF1D}">
      <dgm:prSet/>
      <dgm:spPr/>
      <dgm:t>
        <a:bodyPr/>
        <a:lstStyle/>
        <a:p>
          <a:endParaRPr lang="sr-Latn-RS"/>
        </a:p>
      </dgm:t>
    </dgm:pt>
    <dgm:pt modelId="{A3FD0927-7F98-4ABB-8F21-FA0D06EBEC21}">
      <dgm:prSet phldrT="[Text]"/>
      <dgm:spPr/>
      <dgm:t>
        <a:bodyPr/>
        <a:lstStyle/>
        <a:p>
          <a:r>
            <a:rPr lang="en-US"/>
            <a:t>Island 2</a:t>
          </a:r>
          <a:endParaRPr lang="sr-Latn-RS"/>
        </a:p>
      </dgm:t>
    </dgm:pt>
    <dgm:pt modelId="{3AE4F953-D7D2-4B8C-B2B2-96A4A6602A8C}" type="parTrans" cxnId="{94C7F364-6628-4A5D-926A-00519E26957F}">
      <dgm:prSet/>
      <dgm:spPr/>
      <dgm:t>
        <a:bodyPr/>
        <a:lstStyle/>
        <a:p>
          <a:endParaRPr lang="sr-Latn-RS"/>
        </a:p>
      </dgm:t>
    </dgm:pt>
    <dgm:pt modelId="{9CD616E9-0ED9-4F8E-848B-5329BA26C77C}" type="sibTrans" cxnId="{94C7F364-6628-4A5D-926A-00519E26957F}">
      <dgm:prSet/>
      <dgm:spPr/>
      <dgm:t>
        <a:bodyPr/>
        <a:lstStyle/>
        <a:p>
          <a:endParaRPr lang="sr-Latn-RS"/>
        </a:p>
      </dgm:t>
    </dgm:pt>
    <dgm:pt modelId="{CF96F967-ED23-41EE-BA71-35A4C7ECA315}">
      <dgm:prSet phldrT="[Text]"/>
      <dgm:spPr/>
      <dgm:t>
        <a:bodyPr/>
        <a:lstStyle/>
        <a:p>
          <a:r>
            <a:rPr lang="en-US"/>
            <a:t>Island 3</a:t>
          </a:r>
          <a:endParaRPr lang="sr-Latn-RS"/>
        </a:p>
      </dgm:t>
    </dgm:pt>
    <dgm:pt modelId="{54FE8966-947D-4A4E-8778-838E56C5B211}" type="parTrans" cxnId="{8AD059C2-6CCC-4627-867D-02A6BCB6363D}">
      <dgm:prSet/>
      <dgm:spPr/>
      <dgm:t>
        <a:bodyPr/>
        <a:lstStyle/>
        <a:p>
          <a:endParaRPr lang="sr-Latn-RS"/>
        </a:p>
      </dgm:t>
    </dgm:pt>
    <dgm:pt modelId="{CC367729-188D-4FAE-9154-715FD498DFA1}" type="sibTrans" cxnId="{8AD059C2-6CCC-4627-867D-02A6BCB6363D}">
      <dgm:prSet/>
      <dgm:spPr/>
      <dgm:t>
        <a:bodyPr/>
        <a:lstStyle/>
        <a:p>
          <a:endParaRPr lang="sr-Latn-RS"/>
        </a:p>
      </dgm:t>
    </dgm:pt>
    <dgm:pt modelId="{F419B979-3433-4C1B-B5FE-4E7AADA9689C}">
      <dgm:prSet phldrT="[Text]"/>
      <dgm:spPr/>
      <dgm:t>
        <a:bodyPr/>
        <a:lstStyle/>
        <a:p>
          <a:r>
            <a:rPr lang="en-US"/>
            <a:t>Island 4</a:t>
          </a:r>
          <a:endParaRPr lang="sr-Latn-RS"/>
        </a:p>
      </dgm:t>
    </dgm:pt>
    <dgm:pt modelId="{1BBF1BC7-99B1-4BBE-B76E-F6CA658B9FE4}" type="parTrans" cxnId="{095E18F1-A9C3-4DD4-A5E5-D209C3468C33}">
      <dgm:prSet/>
      <dgm:spPr/>
      <dgm:t>
        <a:bodyPr/>
        <a:lstStyle/>
        <a:p>
          <a:endParaRPr lang="sr-Latn-RS"/>
        </a:p>
      </dgm:t>
    </dgm:pt>
    <dgm:pt modelId="{C60D8A0B-E022-4A87-9CD4-922B8C78389E}" type="sibTrans" cxnId="{095E18F1-A9C3-4DD4-A5E5-D209C3468C33}">
      <dgm:prSet/>
      <dgm:spPr/>
      <dgm:t>
        <a:bodyPr/>
        <a:lstStyle/>
        <a:p>
          <a:endParaRPr lang="sr-Latn-RS"/>
        </a:p>
      </dgm:t>
    </dgm:pt>
    <dgm:pt modelId="{72A17EF7-9DF1-4A9E-97B5-4952C924DBC2}" type="pres">
      <dgm:prSet presAssocID="{FDAACA76-6C5D-4C5E-B524-454F59A42ECF}" presName="cycle" presStyleCnt="0">
        <dgm:presLayoutVars>
          <dgm:dir/>
          <dgm:resizeHandles val="exact"/>
        </dgm:presLayoutVars>
      </dgm:prSet>
      <dgm:spPr/>
    </dgm:pt>
    <dgm:pt modelId="{464AC0E1-C633-4A40-A96A-D61D73788ED2}" type="pres">
      <dgm:prSet presAssocID="{9A9EB1E8-F287-43A7-8916-1E3D25E686F8}" presName="node" presStyleLbl="node1" presStyleIdx="0" presStyleCnt="4">
        <dgm:presLayoutVars>
          <dgm:bulletEnabled val="1"/>
        </dgm:presLayoutVars>
      </dgm:prSet>
      <dgm:spPr/>
    </dgm:pt>
    <dgm:pt modelId="{7BE3356F-86F7-47C0-A069-74C288B8420D}" type="pres">
      <dgm:prSet presAssocID="{9A9EB1E8-F287-43A7-8916-1E3D25E686F8}" presName="spNode" presStyleCnt="0"/>
      <dgm:spPr/>
    </dgm:pt>
    <dgm:pt modelId="{BA04113B-2FFB-40F1-A2B7-10BB70FA1BC3}" type="pres">
      <dgm:prSet presAssocID="{F7AE2333-F7E3-4864-8B21-AFACB9EFFB29}" presName="sibTrans" presStyleLbl="sibTrans1D1" presStyleIdx="0" presStyleCnt="4"/>
      <dgm:spPr/>
    </dgm:pt>
    <dgm:pt modelId="{A9B8B54F-CF82-41EF-BF03-E597A02B23B6}" type="pres">
      <dgm:prSet presAssocID="{A3FD0927-7F98-4ABB-8F21-FA0D06EBEC21}" presName="node" presStyleLbl="node1" presStyleIdx="1" presStyleCnt="4">
        <dgm:presLayoutVars>
          <dgm:bulletEnabled val="1"/>
        </dgm:presLayoutVars>
      </dgm:prSet>
      <dgm:spPr/>
    </dgm:pt>
    <dgm:pt modelId="{288155AB-68B9-43F4-9241-52B3422819C4}" type="pres">
      <dgm:prSet presAssocID="{A3FD0927-7F98-4ABB-8F21-FA0D06EBEC21}" presName="spNode" presStyleCnt="0"/>
      <dgm:spPr/>
    </dgm:pt>
    <dgm:pt modelId="{A695268D-3F22-4FB0-A65A-BB6EE5F64188}" type="pres">
      <dgm:prSet presAssocID="{9CD616E9-0ED9-4F8E-848B-5329BA26C77C}" presName="sibTrans" presStyleLbl="sibTrans1D1" presStyleIdx="1" presStyleCnt="4"/>
      <dgm:spPr/>
    </dgm:pt>
    <dgm:pt modelId="{32D2AC90-F84F-4489-AD0E-F8730D4CF4E8}" type="pres">
      <dgm:prSet presAssocID="{CF96F967-ED23-41EE-BA71-35A4C7ECA315}" presName="node" presStyleLbl="node1" presStyleIdx="2" presStyleCnt="4">
        <dgm:presLayoutVars>
          <dgm:bulletEnabled val="1"/>
        </dgm:presLayoutVars>
      </dgm:prSet>
      <dgm:spPr/>
    </dgm:pt>
    <dgm:pt modelId="{6DF67BEB-CF79-4CB1-8A3A-9E80054D891A}" type="pres">
      <dgm:prSet presAssocID="{CF96F967-ED23-41EE-BA71-35A4C7ECA315}" presName="spNode" presStyleCnt="0"/>
      <dgm:spPr/>
    </dgm:pt>
    <dgm:pt modelId="{EF1142A8-9C39-4F21-8244-8461420A3D88}" type="pres">
      <dgm:prSet presAssocID="{CC367729-188D-4FAE-9154-715FD498DFA1}" presName="sibTrans" presStyleLbl="sibTrans1D1" presStyleIdx="2" presStyleCnt="4"/>
      <dgm:spPr/>
    </dgm:pt>
    <dgm:pt modelId="{53A2FAE2-5FD6-47F2-87A4-C710F87DCF37}" type="pres">
      <dgm:prSet presAssocID="{F419B979-3433-4C1B-B5FE-4E7AADA9689C}" presName="node" presStyleLbl="node1" presStyleIdx="3" presStyleCnt="4">
        <dgm:presLayoutVars>
          <dgm:bulletEnabled val="1"/>
        </dgm:presLayoutVars>
      </dgm:prSet>
      <dgm:spPr/>
    </dgm:pt>
    <dgm:pt modelId="{192DDBE1-B505-4754-A2B7-20519DDB6E1D}" type="pres">
      <dgm:prSet presAssocID="{F419B979-3433-4C1B-B5FE-4E7AADA9689C}" presName="spNode" presStyleCnt="0"/>
      <dgm:spPr/>
    </dgm:pt>
    <dgm:pt modelId="{B64DA5AC-CB91-45EE-AD08-2E3A1681A4D2}" type="pres">
      <dgm:prSet presAssocID="{C60D8A0B-E022-4A87-9CD4-922B8C78389E}" presName="sibTrans" presStyleLbl="sibTrans1D1" presStyleIdx="3" presStyleCnt="4"/>
      <dgm:spPr/>
    </dgm:pt>
  </dgm:ptLst>
  <dgm:cxnLst>
    <dgm:cxn modelId="{C861EE1B-310D-4460-80F6-B26362055D5E}" type="presOf" srcId="{F419B979-3433-4C1B-B5FE-4E7AADA9689C}" destId="{53A2FAE2-5FD6-47F2-87A4-C710F87DCF37}" srcOrd="0" destOrd="0" presId="urn:microsoft.com/office/officeart/2005/8/layout/cycle5"/>
    <dgm:cxn modelId="{D746161D-12D2-4300-BA66-72EACC220438}" type="presOf" srcId="{F7AE2333-F7E3-4864-8B21-AFACB9EFFB29}" destId="{BA04113B-2FFB-40F1-A2B7-10BB70FA1BC3}" srcOrd="0" destOrd="0" presId="urn:microsoft.com/office/officeart/2005/8/layout/cycle5"/>
    <dgm:cxn modelId="{94C7F364-6628-4A5D-926A-00519E26957F}" srcId="{FDAACA76-6C5D-4C5E-B524-454F59A42ECF}" destId="{A3FD0927-7F98-4ABB-8F21-FA0D06EBEC21}" srcOrd="1" destOrd="0" parTransId="{3AE4F953-D7D2-4B8C-B2B2-96A4A6602A8C}" sibTransId="{9CD616E9-0ED9-4F8E-848B-5329BA26C77C}"/>
    <dgm:cxn modelId="{0CA04745-D6E4-454E-8CA2-F6B0F9BDFF1D}" srcId="{FDAACA76-6C5D-4C5E-B524-454F59A42ECF}" destId="{9A9EB1E8-F287-43A7-8916-1E3D25E686F8}" srcOrd="0" destOrd="0" parTransId="{C6F67C35-1CB6-49EC-BDF1-0846C44BB8F1}" sibTransId="{F7AE2333-F7E3-4864-8B21-AFACB9EFFB29}"/>
    <dgm:cxn modelId="{15C4844A-9983-4D39-BB1C-18F78E32231F}" type="presOf" srcId="{CC367729-188D-4FAE-9154-715FD498DFA1}" destId="{EF1142A8-9C39-4F21-8244-8461420A3D88}" srcOrd="0" destOrd="0" presId="urn:microsoft.com/office/officeart/2005/8/layout/cycle5"/>
    <dgm:cxn modelId="{6F614F53-AD24-45AD-AD20-781A95F1336B}" type="presOf" srcId="{A3FD0927-7F98-4ABB-8F21-FA0D06EBEC21}" destId="{A9B8B54F-CF82-41EF-BF03-E597A02B23B6}" srcOrd="0" destOrd="0" presId="urn:microsoft.com/office/officeart/2005/8/layout/cycle5"/>
    <dgm:cxn modelId="{7BE08F53-4F5A-4BEE-910A-F12AF60EB9C2}" type="presOf" srcId="{FDAACA76-6C5D-4C5E-B524-454F59A42ECF}" destId="{72A17EF7-9DF1-4A9E-97B5-4952C924DBC2}" srcOrd="0" destOrd="0" presId="urn:microsoft.com/office/officeart/2005/8/layout/cycle5"/>
    <dgm:cxn modelId="{19B9E6B3-62C5-4F9C-9BEC-A80A4CC4BB06}" type="presOf" srcId="{9CD616E9-0ED9-4F8E-848B-5329BA26C77C}" destId="{A695268D-3F22-4FB0-A65A-BB6EE5F64188}" srcOrd="0" destOrd="0" presId="urn:microsoft.com/office/officeart/2005/8/layout/cycle5"/>
    <dgm:cxn modelId="{0DD4C6B4-DE01-434F-A2E5-9D162A60F7FB}" type="presOf" srcId="{CF96F967-ED23-41EE-BA71-35A4C7ECA315}" destId="{32D2AC90-F84F-4489-AD0E-F8730D4CF4E8}" srcOrd="0" destOrd="0" presId="urn:microsoft.com/office/officeart/2005/8/layout/cycle5"/>
    <dgm:cxn modelId="{858B6BBF-13E5-4FF0-838B-F32BAF5DF616}" type="presOf" srcId="{9A9EB1E8-F287-43A7-8916-1E3D25E686F8}" destId="{464AC0E1-C633-4A40-A96A-D61D73788ED2}" srcOrd="0" destOrd="0" presId="urn:microsoft.com/office/officeart/2005/8/layout/cycle5"/>
    <dgm:cxn modelId="{8AD059C2-6CCC-4627-867D-02A6BCB6363D}" srcId="{FDAACA76-6C5D-4C5E-B524-454F59A42ECF}" destId="{CF96F967-ED23-41EE-BA71-35A4C7ECA315}" srcOrd="2" destOrd="0" parTransId="{54FE8966-947D-4A4E-8778-838E56C5B211}" sibTransId="{CC367729-188D-4FAE-9154-715FD498DFA1}"/>
    <dgm:cxn modelId="{E1A2E0C2-145E-48FC-BCB4-885FB61EB2A0}" type="presOf" srcId="{C60D8A0B-E022-4A87-9CD4-922B8C78389E}" destId="{B64DA5AC-CB91-45EE-AD08-2E3A1681A4D2}" srcOrd="0" destOrd="0" presId="urn:microsoft.com/office/officeart/2005/8/layout/cycle5"/>
    <dgm:cxn modelId="{095E18F1-A9C3-4DD4-A5E5-D209C3468C33}" srcId="{FDAACA76-6C5D-4C5E-B524-454F59A42ECF}" destId="{F419B979-3433-4C1B-B5FE-4E7AADA9689C}" srcOrd="3" destOrd="0" parTransId="{1BBF1BC7-99B1-4BBE-B76E-F6CA658B9FE4}" sibTransId="{C60D8A0B-E022-4A87-9CD4-922B8C78389E}"/>
    <dgm:cxn modelId="{4F586C72-22EB-4484-8635-4D81141C0531}" type="presParOf" srcId="{72A17EF7-9DF1-4A9E-97B5-4952C924DBC2}" destId="{464AC0E1-C633-4A40-A96A-D61D73788ED2}" srcOrd="0" destOrd="0" presId="urn:microsoft.com/office/officeart/2005/8/layout/cycle5"/>
    <dgm:cxn modelId="{B8712740-D952-4681-ACF3-E4C4C8E642C4}" type="presParOf" srcId="{72A17EF7-9DF1-4A9E-97B5-4952C924DBC2}" destId="{7BE3356F-86F7-47C0-A069-74C288B8420D}" srcOrd="1" destOrd="0" presId="urn:microsoft.com/office/officeart/2005/8/layout/cycle5"/>
    <dgm:cxn modelId="{B42D4371-0D38-4493-A56C-0DBD37ECDBCC}" type="presParOf" srcId="{72A17EF7-9DF1-4A9E-97B5-4952C924DBC2}" destId="{BA04113B-2FFB-40F1-A2B7-10BB70FA1BC3}" srcOrd="2" destOrd="0" presId="urn:microsoft.com/office/officeart/2005/8/layout/cycle5"/>
    <dgm:cxn modelId="{14935548-4F50-4B4D-A68D-868CB7066FA4}" type="presParOf" srcId="{72A17EF7-9DF1-4A9E-97B5-4952C924DBC2}" destId="{A9B8B54F-CF82-41EF-BF03-E597A02B23B6}" srcOrd="3" destOrd="0" presId="urn:microsoft.com/office/officeart/2005/8/layout/cycle5"/>
    <dgm:cxn modelId="{67C832E8-BC12-420F-81CE-F2569B72B91D}" type="presParOf" srcId="{72A17EF7-9DF1-4A9E-97B5-4952C924DBC2}" destId="{288155AB-68B9-43F4-9241-52B3422819C4}" srcOrd="4" destOrd="0" presId="urn:microsoft.com/office/officeart/2005/8/layout/cycle5"/>
    <dgm:cxn modelId="{2BC1CC26-3327-4DA4-8646-3DB67232FA0B}" type="presParOf" srcId="{72A17EF7-9DF1-4A9E-97B5-4952C924DBC2}" destId="{A695268D-3F22-4FB0-A65A-BB6EE5F64188}" srcOrd="5" destOrd="0" presId="urn:microsoft.com/office/officeart/2005/8/layout/cycle5"/>
    <dgm:cxn modelId="{5FFD80F9-7B85-497F-9D3B-91D174CE5832}" type="presParOf" srcId="{72A17EF7-9DF1-4A9E-97B5-4952C924DBC2}" destId="{32D2AC90-F84F-4489-AD0E-F8730D4CF4E8}" srcOrd="6" destOrd="0" presId="urn:microsoft.com/office/officeart/2005/8/layout/cycle5"/>
    <dgm:cxn modelId="{B3ACBA6B-EFEE-4E43-861D-9B2FB50465CA}" type="presParOf" srcId="{72A17EF7-9DF1-4A9E-97B5-4952C924DBC2}" destId="{6DF67BEB-CF79-4CB1-8A3A-9E80054D891A}" srcOrd="7" destOrd="0" presId="urn:microsoft.com/office/officeart/2005/8/layout/cycle5"/>
    <dgm:cxn modelId="{BAB737A0-B505-4238-A26A-4941CD72F649}" type="presParOf" srcId="{72A17EF7-9DF1-4A9E-97B5-4952C924DBC2}" destId="{EF1142A8-9C39-4F21-8244-8461420A3D88}" srcOrd="8" destOrd="0" presId="urn:microsoft.com/office/officeart/2005/8/layout/cycle5"/>
    <dgm:cxn modelId="{DA7F03E1-A35F-48CB-9ADE-8F4F117250B1}" type="presParOf" srcId="{72A17EF7-9DF1-4A9E-97B5-4952C924DBC2}" destId="{53A2FAE2-5FD6-47F2-87A4-C710F87DCF37}" srcOrd="9" destOrd="0" presId="urn:microsoft.com/office/officeart/2005/8/layout/cycle5"/>
    <dgm:cxn modelId="{DF00FC66-3609-4C5E-A758-B7C2BA7C8650}" type="presParOf" srcId="{72A17EF7-9DF1-4A9E-97B5-4952C924DBC2}" destId="{192DDBE1-B505-4754-A2B7-20519DDB6E1D}" srcOrd="10" destOrd="0" presId="urn:microsoft.com/office/officeart/2005/8/layout/cycle5"/>
    <dgm:cxn modelId="{CC3F0214-81CC-4A52-BCEF-2F801197F564}" type="presParOf" srcId="{72A17EF7-9DF1-4A9E-97B5-4952C924DBC2}" destId="{B64DA5AC-CB91-45EE-AD08-2E3A1681A4D2}" srcOrd="11" destOrd="0" presId="urn:microsoft.com/office/officeart/2005/8/layout/cycle5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5170A0-19E9-4D61-8264-06C9D9C7B77C}">
      <dsp:nvSpPr>
        <dsp:cNvPr id="0" name=""/>
        <dsp:cNvSpPr/>
      </dsp:nvSpPr>
      <dsp:spPr>
        <a:xfrm>
          <a:off x="3499612" y="2482413"/>
          <a:ext cx="193715" cy="24279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27904"/>
              </a:lnTo>
              <a:lnTo>
                <a:pt x="193715" y="242790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364164-01F8-461D-820C-5E0D66837D39}">
      <dsp:nvSpPr>
        <dsp:cNvPr id="0" name=""/>
        <dsp:cNvSpPr/>
      </dsp:nvSpPr>
      <dsp:spPr>
        <a:xfrm>
          <a:off x="3499612" y="2482413"/>
          <a:ext cx="193715" cy="15109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10983"/>
              </a:lnTo>
              <a:lnTo>
                <a:pt x="193715" y="151098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5661DC-C312-4BF1-954D-D2A59C102B8E}">
      <dsp:nvSpPr>
        <dsp:cNvPr id="0" name=""/>
        <dsp:cNvSpPr/>
      </dsp:nvSpPr>
      <dsp:spPr>
        <a:xfrm>
          <a:off x="3499612" y="2482413"/>
          <a:ext cx="193715" cy="5940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94061"/>
              </a:lnTo>
              <a:lnTo>
                <a:pt x="193715" y="59406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FD9A9D-E842-477C-A975-41AEDD89E128}">
      <dsp:nvSpPr>
        <dsp:cNvPr id="0" name=""/>
        <dsp:cNvSpPr/>
      </dsp:nvSpPr>
      <dsp:spPr>
        <a:xfrm>
          <a:off x="3234867" y="1565491"/>
          <a:ext cx="781320" cy="2712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601"/>
              </a:lnTo>
              <a:lnTo>
                <a:pt x="781320" y="135601"/>
              </a:lnTo>
              <a:lnTo>
                <a:pt x="781320" y="2712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6E6A46-C98B-4321-9B43-72F9EB2389BE}">
      <dsp:nvSpPr>
        <dsp:cNvPr id="0" name=""/>
        <dsp:cNvSpPr/>
      </dsp:nvSpPr>
      <dsp:spPr>
        <a:xfrm>
          <a:off x="1936971" y="4316256"/>
          <a:ext cx="193715" cy="5940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94061"/>
              </a:lnTo>
              <a:lnTo>
                <a:pt x="193715" y="59406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5AA104-AA42-4A75-877D-BE4EFB667FFC}">
      <dsp:nvSpPr>
        <dsp:cNvPr id="0" name=""/>
        <dsp:cNvSpPr/>
      </dsp:nvSpPr>
      <dsp:spPr>
        <a:xfrm>
          <a:off x="2407827" y="3399334"/>
          <a:ext cx="91440" cy="2712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12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7A5538-430F-48AD-A49C-20D7A11DB366}">
      <dsp:nvSpPr>
        <dsp:cNvPr id="0" name=""/>
        <dsp:cNvSpPr/>
      </dsp:nvSpPr>
      <dsp:spPr>
        <a:xfrm>
          <a:off x="2407827" y="2482413"/>
          <a:ext cx="91440" cy="2712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12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5F5321-8619-417C-85BD-E6D3C1FB2E55}">
      <dsp:nvSpPr>
        <dsp:cNvPr id="0" name=""/>
        <dsp:cNvSpPr/>
      </dsp:nvSpPr>
      <dsp:spPr>
        <a:xfrm>
          <a:off x="2453547" y="1565491"/>
          <a:ext cx="781320" cy="271202"/>
        </a:xfrm>
        <a:custGeom>
          <a:avLst/>
          <a:gdLst/>
          <a:ahLst/>
          <a:cxnLst/>
          <a:rect l="0" t="0" r="0" b="0"/>
          <a:pathLst>
            <a:path>
              <a:moveTo>
                <a:pt x="781320" y="0"/>
              </a:moveTo>
              <a:lnTo>
                <a:pt x="781320" y="135601"/>
              </a:lnTo>
              <a:lnTo>
                <a:pt x="0" y="135601"/>
              </a:lnTo>
              <a:lnTo>
                <a:pt x="0" y="2712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018A69-C204-410B-AB72-4BF00D6A9BC2}">
      <dsp:nvSpPr>
        <dsp:cNvPr id="0" name=""/>
        <dsp:cNvSpPr/>
      </dsp:nvSpPr>
      <dsp:spPr>
        <a:xfrm>
          <a:off x="3189147" y="648570"/>
          <a:ext cx="91440" cy="2712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1202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70CAC9-D08A-4039-82E3-BE474EC49645}">
      <dsp:nvSpPr>
        <dsp:cNvPr id="0" name=""/>
        <dsp:cNvSpPr/>
      </dsp:nvSpPr>
      <dsp:spPr>
        <a:xfrm>
          <a:off x="2589148" y="2850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main.cpp</a:t>
          </a:r>
          <a:endParaRPr lang="sr-Latn-RS" sz="1100" kern="1200"/>
        </a:p>
      </dsp:txBody>
      <dsp:txXfrm>
        <a:off x="2589148" y="2850"/>
        <a:ext cx="1291438" cy="645719"/>
      </dsp:txXfrm>
    </dsp:sp>
    <dsp:sp modelId="{EBCCB09D-C807-4033-9C26-02C35379AFAF}">
      <dsp:nvSpPr>
        <dsp:cNvPr id="0" name=""/>
        <dsp:cNvSpPr/>
      </dsp:nvSpPr>
      <dsp:spPr>
        <a:xfrm>
          <a:off x="2589148" y="919772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CommandLineOptions</a:t>
          </a:r>
          <a:endParaRPr lang="sr-Latn-RS" sz="1100" kern="1200"/>
        </a:p>
      </dsp:txBody>
      <dsp:txXfrm>
        <a:off x="2589148" y="919772"/>
        <a:ext cx="1291438" cy="645719"/>
      </dsp:txXfrm>
    </dsp:sp>
    <dsp:sp modelId="{2B2CBAA0-5477-45B1-92AA-8DA6D2B86E8A}">
      <dsp:nvSpPr>
        <dsp:cNvPr id="0" name=""/>
        <dsp:cNvSpPr/>
      </dsp:nvSpPr>
      <dsp:spPr>
        <a:xfrm>
          <a:off x="1807827" y="1836694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TspInstance</a:t>
          </a:r>
          <a:endParaRPr lang="sr-Latn-RS" sz="1100" kern="1200"/>
        </a:p>
      </dsp:txBody>
      <dsp:txXfrm>
        <a:off x="1807827" y="1836694"/>
        <a:ext cx="1291438" cy="645719"/>
      </dsp:txXfrm>
    </dsp:sp>
    <dsp:sp modelId="{D26F2BEE-D707-40E7-AB99-752DE4182615}">
      <dsp:nvSpPr>
        <dsp:cNvPr id="0" name=""/>
        <dsp:cNvSpPr/>
      </dsp:nvSpPr>
      <dsp:spPr>
        <a:xfrm>
          <a:off x="1807827" y="2753615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DistanceMatrix</a:t>
          </a:r>
          <a:endParaRPr lang="sr-Latn-RS" sz="1100" kern="1200"/>
        </a:p>
      </dsp:txBody>
      <dsp:txXfrm>
        <a:off x="1807827" y="2753615"/>
        <a:ext cx="1291438" cy="645719"/>
      </dsp:txXfrm>
    </dsp:sp>
    <dsp:sp modelId="{91188A2A-A35E-4707-8AC4-B0A7A8F539CB}">
      <dsp:nvSpPr>
        <dsp:cNvPr id="0" name=""/>
        <dsp:cNvSpPr/>
      </dsp:nvSpPr>
      <dsp:spPr>
        <a:xfrm>
          <a:off x="1807827" y="3670537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ExecutionResult</a:t>
          </a:r>
          <a:endParaRPr lang="sr-Latn-RS" sz="1100" kern="1200"/>
        </a:p>
      </dsp:txBody>
      <dsp:txXfrm>
        <a:off x="1807827" y="3670537"/>
        <a:ext cx="1291438" cy="645719"/>
      </dsp:txXfrm>
    </dsp:sp>
    <dsp:sp modelId="{581018BB-F465-4F05-97F1-0E990F34BF40}">
      <dsp:nvSpPr>
        <dsp:cNvPr id="0" name=""/>
        <dsp:cNvSpPr/>
      </dsp:nvSpPr>
      <dsp:spPr>
        <a:xfrm>
          <a:off x="2130687" y="4587458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ResultWriter</a:t>
          </a:r>
          <a:endParaRPr lang="sr-Latn-RS" sz="1100" kern="1200"/>
        </a:p>
      </dsp:txBody>
      <dsp:txXfrm>
        <a:off x="2130687" y="4587458"/>
        <a:ext cx="1291438" cy="645719"/>
      </dsp:txXfrm>
    </dsp:sp>
    <dsp:sp modelId="{A95FB1F3-4E68-43BF-AF38-D23E9B260A8D}">
      <dsp:nvSpPr>
        <dsp:cNvPr id="0" name=""/>
        <dsp:cNvSpPr/>
      </dsp:nvSpPr>
      <dsp:spPr>
        <a:xfrm>
          <a:off x="3370468" y="1836694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GeneticAlgorithm</a:t>
          </a:r>
          <a:endParaRPr lang="sr-Latn-RS" sz="1100" kern="1200"/>
        </a:p>
      </dsp:txBody>
      <dsp:txXfrm>
        <a:off x="3370468" y="1836694"/>
        <a:ext cx="1291438" cy="645719"/>
      </dsp:txXfrm>
    </dsp:sp>
    <dsp:sp modelId="{780442AB-67A0-4B24-8BFB-6512966E914D}">
      <dsp:nvSpPr>
        <dsp:cNvPr id="0" name=""/>
        <dsp:cNvSpPr/>
      </dsp:nvSpPr>
      <dsp:spPr>
        <a:xfrm>
          <a:off x="3693328" y="2753615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Serial GA</a:t>
          </a:r>
          <a:endParaRPr lang="sr-Latn-RS" sz="1100" kern="1200"/>
        </a:p>
      </dsp:txBody>
      <dsp:txXfrm>
        <a:off x="3693328" y="2753615"/>
        <a:ext cx="1291438" cy="645719"/>
      </dsp:txXfrm>
    </dsp:sp>
    <dsp:sp modelId="{29FDAE21-8667-49FE-862D-826C1DC9E5C1}">
      <dsp:nvSpPr>
        <dsp:cNvPr id="0" name=""/>
        <dsp:cNvSpPr/>
      </dsp:nvSpPr>
      <dsp:spPr>
        <a:xfrm>
          <a:off x="3693328" y="3670537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Parallel GA</a:t>
          </a:r>
          <a:endParaRPr lang="sr-Latn-RS" sz="1100" kern="1200"/>
        </a:p>
      </dsp:txBody>
      <dsp:txXfrm>
        <a:off x="3693328" y="3670537"/>
        <a:ext cx="1291438" cy="645719"/>
      </dsp:txXfrm>
    </dsp:sp>
    <dsp:sp modelId="{2DEE4CFB-DB22-475C-B8B1-28FCB1781223}">
      <dsp:nvSpPr>
        <dsp:cNvPr id="0" name=""/>
        <dsp:cNvSpPr/>
      </dsp:nvSpPr>
      <dsp:spPr>
        <a:xfrm>
          <a:off x="3693328" y="4587458"/>
          <a:ext cx="1291438" cy="6457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Island model</a:t>
          </a:r>
          <a:endParaRPr lang="sr-Latn-RS" sz="1100" kern="1200"/>
        </a:p>
      </dsp:txBody>
      <dsp:txXfrm>
        <a:off x="3693328" y="4587458"/>
        <a:ext cx="1291438" cy="64571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C119BA3-DDF2-47C3-ADC1-B1549BCFF870}">
      <dsp:nvSpPr>
        <dsp:cNvPr id="0" name=""/>
        <dsp:cNvSpPr/>
      </dsp:nvSpPr>
      <dsp:spPr>
        <a:xfrm>
          <a:off x="2387069" y="425274"/>
          <a:ext cx="3294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29446" y="45720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42791" y="469194"/>
        <a:ext cx="18002" cy="3600"/>
      </dsp:txXfrm>
    </dsp:sp>
    <dsp:sp modelId="{82E5959D-19FA-40F5-B2C8-0080980F493C}">
      <dsp:nvSpPr>
        <dsp:cNvPr id="0" name=""/>
        <dsp:cNvSpPr/>
      </dsp:nvSpPr>
      <dsp:spPr>
        <a:xfrm>
          <a:off x="823450" y="1369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Учитавање градова</a:t>
          </a:r>
          <a:endParaRPr lang="sr-Latn-RS" sz="1400" kern="1200"/>
        </a:p>
      </dsp:txBody>
      <dsp:txXfrm>
        <a:off x="823450" y="1369"/>
        <a:ext cx="1565418" cy="939251"/>
      </dsp:txXfrm>
    </dsp:sp>
    <dsp:sp modelId="{A72C86EB-FAEB-48F1-B784-1E4FAF573C52}">
      <dsp:nvSpPr>
        <dsp:cNvPr id="0" name=""/>
        <dsp:cNvSpPr/>
      </dsp:nvSpPr>
      <dsp:spPr>
        <a:xfrm>
          <a:off x="1606159" y="938820"/>
          <a:ext cx="1925465" cy="329446"/>
        </a:xfrm>
        <a:custGeom>
          <a:avLst/>
          <a:gdLst/>
          <a:ahLst/>
          <a:cxnLst/>
          <a:rect l="0" t="0" r="0" b="0"/>
          <a:pathLst>
            <a:path>
              <a:moveTo>
                <a:pt x="1925465" y="0"/>
              </a:moveTo>
              <a:lnTo>
                <a:pt x="1925465" y="181823"/>
              </a:lnTo>
              <a:lnTo>
                <a:pt x="0" y="181823"/>
              </a:lnTo>
              <a:lnTo>
                <a:pt x="0" y="329446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19921" y="1101743"/>
        <a:ext cx="97941" cy="3600"/>
      </dsp:txXfrm>
    </dsp:sp>
    <dsp:sp modelId="{65C7352C-17DA-451C-9891-C64424D3A4B6}">
      <dsp:nvSpPr>
        <dsp:cNvPr id="0" name=""/>
        <dsp:cNvSpPr/>
      </dsp:nvSpPr>
      <dsp:spPr>
        <a:xfrm>
          <a:off x="2748915" y="1369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Формирање матрице удаљености</a:t>
          </a:r>
          <a:endParaRPr lang="sr-Latn-RS" sz="1400" kern="1200"/>
        </a:p>
      </dsp:txBody>
      <dsp:txXfrm>
        <a:off x="2748915" y="1369"/>
        <a:ext cx="1565418" cy="939251"/>
      </dsp:txXfrm>
    </dsp:sp>
    <dsp:sp modelId="{466171E0-1846-4A4D-9EDB-64B9744000E4}">
      <dsp:nvSpPr>
        <dsp:cNvPr id="0" name=""/>
        <dsp:cNvSpPr/>
      </dsp:nvSpPr>
      <dsp:spPr>
        <a:xfrm>
          <a:off x="2387069" y="1724572"/>
          <a:ext cx="3294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29446" y="45720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42791" y="1768492"/>
        <a:ext cx="18002" cy="3600"/>
      </dsp:txXfrm>
    </dsp:sp>
    <dsp:sp modelId="{1B186309-ED16-49D4-AAB6-E65B531728DC}">
      <dsp:nvSpPr>
        <dsp:cNvPr id="0" name=""/>
        <dsp:cNvSpPr/>
      </dsp:nvSpPr>
      <dsp:spPr>
        <a:xfrm>
          <a:off x="823450" y="1300666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Генерисање почетне популације</a:t>
          </a:r>
          <a:endParaRPr lang="sr-Latn-RS" sz="1400" kern="1200"/>
        </a:p>
      </dsp:txBody>
      <dsp:txXfrm>
        <a:off x="823450" y="1300666"/>
        <a:ext cx="1565418" cy="939251"/>
      </dsp:txXfrm>
    </dsp:sp>
    <dsp:sp modelId="{11BA1F65-0DD9-4DBA-B643-992F6FBBFE30}">
      <dsp:nvSpPr>
        <dsp:cNvPr id="0" name=""/>
        <dsp:cNvSpPr/>
      </dsp:nvSpPr>
      <dsp:spPr>
        <a:xfrm>
          <a:off x="1606159" y="2238118"/>
          <a:ext cx="1925465" cy="329446"/>
        </a:xfrm>
        <a:custGeom>
          <a:avLst/>
          <a:gdLst/>
          <a:ahLst/>
          <a:cxnLst/>
          <a:rect l="0" t="0" r="0" b="0"/>
          <a:pathLst>
            <a:path>
              <a:moveTo>
                <a:pt x="1925465" y="0"/>
              </a:moveTo>
              <a:lnTo>
                <a:pt x="1925465" y="181823"/>
              </a:lnTo>
              <a:lnTo>
                <a:pt x="0" y="181823"/>
              </a:lnTo>
              <a:lnTo>
                <a:pt x="0" y="329446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19921" y="2401040"/>
        <a:ext cx="97941" cy="3600"/>
      </dsp:txXfrm>
    </dsp:sp>
    <dsp:sp modelId="{A607C319-EA55-44C1-B04D-BB9079B18830}">
      <dsp:nvSpPr>
        <dsp:cNvPr id="0" name=""/>
        <dsp:cNvSpPr/>
      </dsp:nvSpPr>
      <dsp:spPr>
        <a:xfrm>
          <a:off x="2748915" y="1300666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Евалуација популације</a:t>
          </a:r>
          <a:endParaRPr lang="sr-Latn-RS" sz="1400" kern="1200"/>
        </a:p>
      </dsp:txBody>
      <dsp:txXfrm>
        <a:off x="2748915" y="1300666"/>
        <a:ext cx="1565418" cy="939251"/>
      </dsp:txXfrm>
    </dsp:sp>
    <dsp:sp modelId="{E7789946-41ED-4B75-8A77-F17563842424}">
      <dsp:nvSpPr>
        <dsp:cNvPr id="0" name=""/>
        <dsp:cNvSpPr/>
      </dsp:nvSpPr>
      <dsp:spPr>
        <a:xfrm>
          <a:off x="2387069" y="3023870"/>
          <a:ext cx="3294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29446" y="45720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42791" y="3067789"/>
        <a:ext cx="18002" cy="3600"/>
      </dsp:txXfrm>
    </dsp:sp>
    <dsp:sp modelId="{DE7C5B73-A052-4FF2-BB1A-F1D2E61B5EDA}">
      <dsp:nvSpPr>
        <dsp:cNvPr id="0" name=""/>
        <dsp:cNvSpPr/>
      </dsp:nvSpPr>
      <dsp:spPr>
        <a:xfrm>
          <a:off x="823450" y="2599964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Сортирање популације</a:t>
          </a:r>
          <a:endParaRPr lang="sr-Latn-RS" sz="1400" kern="1200"/>
        </a:p>
      </dsp:txBody>
      <dsp:txXfrm>
        <a:off x="823450" y="2599964"/>
        <a:ext cx="1565418" cy="939251"/>
      </dsp:txXfrm>
    </dsp:sp>
    <dsp:sp modelId="{2F09DB54-4F40-4ABA-A671-F37918D27C1D}">
      <dsp:nvSpPr>
        <dsp:cNvPr id="0" name=""/>
        <dsp:cNvSpPr/>
      </dsp:nvSpPr>
      <dsp:spPr>
        <a:xfrm>
          <a:off x="1606159" y="3537415"/>
          <a:ext cx="1925465" cy="329446"/>
        </a:xfrm>
        <a:custGeom>
          <a:avLst/>
          <a:gdLst/>
          <a:ahLst/>
          <a:cxnLst/>
          <a:rect l="0" t="0" r="0" b="0"/>
          <a:pathLst>
            <a:path>
              <a:moveTo>
                <a:pt x="1925465" y="0"/>
              </a:moveTo>
              <a:lnTo>
                <a:pt x="1925465" y="181823"/>
              </a:lnTo>
              <a:lnTo>
                <a:pt x="0" y="181823"/>
              </a:lnTo>
              <a:lnTo>
                <a:pt x="0" y="329446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19921" y="3700338"/>
        <a:ext cx="97941" cy="3600"/>
      </dsp:txXfrm>
    </dsp:sp>
    <dsp:sp modelId="{B9B156E9-A3AA-4EDD-B0A4-FF80EC043F92}">
      <dsp:nvSpPr>
        <dsp:cNvPr id="0" name=""/>
        <dsp:cNvSpPr/>
      </dsp:nvSpPr>
      <dsp:spPr>
        <a:xfrm>
          <a:off x="2748915" y="2599964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Елитизам</a:t>
          </a:r>
          <a:endParaRPr lang="sr-Latn-RS" sz="1400" kern="1200"/>
        </a:p>
      </dsp:txBody>
      <dsp:txXfrm>
        <a:off x="2748915" y="2599964"/>
        <a:ext cx="1565418" cy="939251"/>
      </dsp:txXfrm>
    </dsp:sp>
    <dsp:sp modelId="{00B21E79-B9E9-430E-8739-A1B7D9AFDA3D}">
      <dsp:nvSpPr>
        <dsp:cNvPr id="0" name=""/>
        <dsp:cNvSpPr/>
      </dsp:nvSpPr>
      <dsp:spPr>
        <a:xfrm>
          <a:off x="2387069" y="4323167"/>
          <a:ext cx="3294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29446" y="45720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42791" y="4367087"/>
        <a:ext cx="18002" cy="3600"/>
      </dsp:txXfrm>
    </dsp:sp>
    <dsp:sp modelId="{7EA03131-7E76-49B9-BEF7-5C1401C373EE}">
      <dsp:nvSpPr>
        <dsp:cNvPr id="0" name=""/>
        <dsp:cNvSpPr/>
      </dsp:nvSpPr>
      <dsp:spPr>
        <a:xfrm>
          <a:off x="823450" y="3899261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Селекција родитеља</a:t>
          </a:r>
          <a:endParaRPr lang="sr-Latn-RS" sz="1400" kern="1200"/>
        </a:p>
      </dsp:txBody>
      <dsp:txXfrm>
        <a:off x="823450" y="3899261"/>
        <a:ext cx="1565418" cy="939251"/>
      </dsp:txXfrm>
    </dsp:sp>
    <dsp:sp modelId="{989A878F-3FF5-42B1-8962-36937B71AB66}">
      <dsp:nvSpPr>
        <dsp:cNvPr id="0" name=""/>
        <dsp:cNvSpPr/>
      </dsp:nvSpPr>
      <dsp:spPr>
        <a:xfrm>
          <a:off x="1606159" y="4836713"/>
          <a:ext cx="1925465" cy="329446"/>
        </a:xfrm>
        <a:custGeom>
          <a:avLst/>
          <a:gdLst/>
          <a:ahLst/>
          <a:cxnLst/>
          <a:rect l="0" t="0" r="0" b="0"/>
          <a:pathLst>
            <a:path>
              <a:moveTo>
                <a:pt x="1925465" y="0"/>
              </a:moveTo>
              <a:lnTo>
                <a:pt x="1925465" y="181823"/>
              </a:lnTo>
              <a:lnTo>
                <a:pt x="0" y="181823"/>
              </a:lnTo>
              <a:lnTo>
                <a:pt x="0" y="329446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19921" y="4999636"/>
        <a:ext cx="97941" cy="3600"/>
      </dsp:txXfrm>
    </dsp:sp>
    <dsp:sp modelId="{A9C30409-27AD-4FE4-93FE-A48FF9853103}">
      <dsp:nvSpPr>
        <dsp:cNvPr id="0" name=""/>
        <dsp:cNvSpPr/>
      </dsp:nvSpPr>
      <dsp:spPr>
        <a:xfrm>
          <a:off x="2748915" y="3899261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SCX </a:t>
          </a:r>
          <a:r>
            <a:rPr lang="sr-Cyrl-RS" sz="1400" kern="1200"/>
            <a:t>укрштање</a:t>
          </a:r>
          <a:endParaRPr lang="sr-Latn-RS" sz="1400" kern="1200"/>
        </a:p>
      </dsp:txBody>
      <dsp:txXfrm>
        <a:off x="2748915" y="3899261"/>
        <a:ext cx="1565418" cy="939251"/>
      </dsp:txXfrm>
    </dsp:sp>
    <dsp:sp modelId="{7C24CFB7-4A08-4786-A9B3-A2795D948D49}">
      <dsp:nvSpPr>
        <dsp:cNvPr id="0" name=""/>
        <dsp:cNvSpPr/>
      </dsp:nvSpPr>
      <dsp:spPr>
        <a:xfrm>
          <a:off x="2387069" y="5622465"/>
          <a:ext cx="3294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29446" y="45720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sr-Latn-RS" sz="500" kern="1200"/>
        </a:p>
      </dsp:txBody>
      <dsp:txXfrm>
        <a:off x="2542791" y="5666385"/>
        <a:ext cx="18002" cy="3600"/>
      </dsp:txXfrm>
    </dsp:sp>
    <dsp:sp modelId="{DBA6B2DF-0B31-4495-B86D-AE394D1E24BD}">
      <dsp:nvSpPr>
        <dsp:cNvPr id="0" name=""/>
        <dsp:cNvSpPr/>
      </dsp:nvSpPr>
      <dsp:spPr>
        <a:xfrm>
          <a:off x="823450" y="5198559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Инверзиона мутација</a:t>
          </a:r>
          <a:endParaRPr lang="sr-Latn-RS" sz="1400" kern="1200"/>
        </a:p>
      </dsp:txBody>
      <dsp:txXfrm>
        <a:off x="823450" y="5198559"/>
        <a:ext cx="1565418" cy="939251"/>
      </dsp:txXfrm>
    </dsp:sp>
    <dsp:sp modelId="{78AD8D4F-4213-4CC6-9DEE-313ED6919380}">
      <dsp:nvSpPr>
        <dsp:cNvPr id="0" name=""/>
        <dsp:cNvSpPr/>
      </dsp:nvSpPr>
      <dsp:spPr>
        <a:xfrm>
          <a:off x="2748915" y="5198559"/>
          <a:ext cx="1565418" cy="93925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r-Cyrl-RS" sz="1400" kern="1200"/>
            <a:t>Нова популација</a:t>
          </a:r>
          <a:endParaRPr lang="sr-Latn-RS" sz="14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sr-Cyrl-RS" sz="1100" kern="1200"/>
            <a:t>Испис резултата уколико је достигнут крај</a:t>
          </a:r>
          <a:endParaRPr lang="sr-Latn-RS" sz="1100" kern="1200"/>
        </a:p>
      </dsp:txBody>
      <dsp:txXfrm>
        <a:off x="2748915" y="5198559"/>
        <a:ext cx="1565418" cy="93925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64AC0E1-C633-4A40-A96A-D61D73788ED2}">
      <dsp:nvSpPr>
        <dsp:cNvPr id="0" name=""/>
        <dsp:cNvSpPr/>
      </dsp:nvSpPr>
      <dsp:spPr>
        <a:xfrm>
          <a:off x="2130899" y="1004"/>
          <a:ext cx="870905" cy="5660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Island 1</a:t>
          </a:r>
          <a:endParaRPr lang="sr-Latn-RS" sz="1700" kern="1200"/>
        </a:p>
      </dsp:txBody>
      <dsp:txXfrm>
        <a:off x="2158533" y="28638"/>
        <a:ext cx="815637" cy="510820"/>
      </dsp:txXfrm>
    </dsp:sp>
    <dsp:sp modelId="{BA04113B-2FFB-40F1-A2B7-10BB70FA1BC3}">
      <dsp:nvSpPr>
        <dsp:cNvPr id="0" name=""/>
        <dsp:cNvSpPr/>
      </dsp:nvSpPr>
      <dsp:spPr>
        <a:xfrm>
          <a:off x="1631201" y="284048"/>
          <a:ext cx="1870302" cy="1870302"/>
        </a:xfrm>
        <a:custGeom>
          <a:avLst/>
          <a:gdLst/>
          <a:ahLst/>
          <a:cxnLst/>
          <a:rect l="0" t="0" r="0" b="0"/>
          <a:pathLst>
            <a:path>
              <a:moveTo>
                <a:pt x="1490799" y="182979"/>
              </a:moveTo>
              <a:arcTo wR="935151" hR="935151" stAng="18387254" swAng="1633537"/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B8B54F-CF82-41EF-BF03-E597A02B23B6}">
      <dsp:nvSpPr>
        <dsp:cNvPr id="0" name=""/>
        <dsp:cNvSpPr/>
      </dsp:nvSpPr>
      <dsp:spPr>
        <a:xfrm>
          <a:off x="3066050" y="936155"/>
          <a:ext cx="870905" cy="5660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Island 2</a:t>
          </a:r>
          <a:endParaRPr lang="sr-Latn-RS" sz="1700" kern="1200"/>
        </a:p>
      </dsp:txBody>
      <dsp:txXfrm>
        <a:off x="3093684" y="963789"/>
        <a:ext cx="815637" cy="510820"/>
      </dsp:txXfrm>
    </dsp:sp>
    <dsp:sp modelId="{A695268D-3F22-4FB0-A65A-BB6EE5F64188}">
      <dsp:nvSpPr>
        <dsp:cNvPr id="0" name=""/>
        <dsp:cNvSpPr/>
      </dsp:nvSpPr>
      <dsp:spPr>
        <a:xfrm>
          <a:off x="1631201" y="284048"/>
          <a:ext cx="1870302" cy="1870302"/>
        </a:xfrm>
        <a:custGeom>
          <a:avLst/>
          <a:gdLst/>
          <a:ahLst/>
          <a:cxnLst/>
          <a:rect l="0" t="0" r="0" b="0"/>
          <a:pathLst>
            <a:path>
              <a:moveTo>
                <a:pt x="1773355" y="1349784"/>
              </a:moveTo>
              <a:arcTo wR="935151" hR="935151" stAng="1579208" swAng="1633537"/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D2AC90-F84F-4489-AD0E-F8730D4CF4E8}">
      <dsp:nvSpPr>
        <dsp:cNvPr id="0" name=""/>
        <dsp:cNvSpPr/>
      </dsp:nvSpPr>
      <dsp:spPr>
        <a:xfrm>
          <a:off x="2130899" y="1871306"/>
          <a:ext cx="870905" cy="5660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Island 3</a:t>
          </a:r>
          <a:endParaRPr lang="sr-Latn-RS" sz="1700" kern="1200"/>
        </a:p>
      </dsp:txBody>
      <dsp:txXfrm>
        <a:off x="2158533" y="1898940"/>
        <a:ext cx="815637" cy="510820"/>
      </dsp:txXfrm>
    </dsp:sp>
    <dsp:sp modelId="{EF1142A8-9C39-4F21-8244-8461420A3D88}">
      <dsp:nvSpPr>
        <dsp:cNvPr id="0" name=""/>
        <dsp:cNvSpPr/>
      </dsp:nvSpPr>
      <dsp:spPr>
        <a:xfrm>
          <a:off x="1631201" y="284048"/>
          <a:ext cx="1870302" cy="1870302"/>
        </a:xfrm>
        <a:custGeom>
          <a:avLst/>
          <a:gdLst/>
          <a:ahLst/>
          <a:cxnLst/>
          <a:rect l="0" t="0" r="0" b="0"/>
          <a:pathLst>
            <a:path>
              <a:moveTo>
                <a:pt x="379502" y="1687323"/>
              </a:moveTo>
              <a:arcTo wR="935151" hR="935151" stAng="7587254" swAng="1633537"/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A2FAE2-5FD6-47F2-87A4-C710F87DCF37}">
      <dsp:nvSpPr>
        <dsp:cNvPr id="0" name=""/>
        <dsp:cNvSpPr/>
      </dsp:nvSpPr>
      <dsp:spPr>
        <a:xfrm>
          <a:off x="1195748" y="936155"/>
          <a:ext cx="870905" cy="566088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Island 4</a:t>
          </a:r>
          <a:endParaRPr lang="sr-Latn-RS" sz="1700" kern="1200"/>
        </a:p>
      </dsp:txBody>
      <dsp:txXfrm>
        <a:off x="1223382" y="963789"/>
        <a:ext cx="815637" cy="510820"/>
      </dsp:txXfrm>
    </dsp:sp>
    <dsp:sp modelId="{B64DA5AC-CB91-45EE-AD08-2E3A1681A4D2}">
      <dsp:nvSpPr>
        <dsp:cNvPr id="0" name=""/>
        <dsp:cNvSpPr/>
      </dsp:nvSpPr>
      <dsp:spPr>
        <a:xfrm>
          <a:off x="1631201" y="284048"/>
          <a:ext cx="1870302" cy="1870302"/>
        </a:xfrm>
        <a:custGeom>
          <a:avLst/>
          <a:gdLst/>
          <a:ahLst/>
          <a:cxnLst/>
          <a:rect l="0" t="0" r="0" b="0"/>
          <a:pathLst>
            <a:path>
              <a:moveTo>
                <a:pt x="96946" y="520518"/>
              </a:moveTo>
              <a:arcTo wR="935151" hR="935151" stAng="12379208" swAng="1633537"/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cycle5">
  <dgm:title val=""/>
  <dgm:desc val=""/>
  <dgm:catLst>
    <dgm:cat type="cycle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fact="-1"/>
          <dgm:constr type="diam" for="ch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2"/>
                <dgm:constr type="endPad" refType="connDist" fact="0.2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2370A3-53AE-400D-8700-64EB9B9CB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ispitni_rad.dot</Template>
  <TotalTime>508</TotalTime>
  <Pages>21</Pages>
  <Words>3837</Words>
  <Characters>21871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Audio-Signal Filtering</vt:lpstr>
    </vt:vector>
  </TitlesOfParts>
  <Company>RT-RK</Company>
  <LinksUpToDate>false</LinksUpToDate>
  <CharactersWithSpaces>25657</CharactersWithSpaces>
  <SharedDoc>false</SharedDoc>
  <HLinks>
    <vt:vector size="348" baseType="variant">
      <vt:variant>
        <vt:i4>1900600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_Toc311230991</vt:lpwstr>
      </vt:variant>
      <vt:variant>
        <vt:i4>1900600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_Toc311230990</vt:lpwstr>
      </vt:variant>
      <vt:variant>
        <vt:i4>1835064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_Toc311230989</vt:lpwstr>
      </vt:variant>
      <vt:variant>
        <vt:i4>1835064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_Toc311230988</vt:lpwstr>
      </vt:variant>
      <vt:variant>
        <vt:i4>1835064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_Toc311230987</vt:lpwstr>
      </vt:variant>
      <vt:variant>
        <vt:i4>1835064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_Toc311230986</vt:lpwstr>
      </vt:variant>
      <vt:variant>
        <vt:i4>1835064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_Toc311230985</vt:lpwstr>
      </vt:variant>
      <vt:variant>
        <vt:i4>1835064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_Toc311230984</vt:lpwstr>
      </vt:variant>
      <vt:variant>
        <vt:i4>1835064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_Toc311230983</vt:lpwstr>
      </vt:variant>
      <vt:variant>
        <vt:i4>1835064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_Toc311230982</vt:lpwstr>
      </vt:variant>
      <vt:variant>
        <vt:i4>1835064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_Toc311230981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_Toc311230980</vt:lpwstr>
      </vt:variant>
      <vt:variant>
        <vt:i4>1245240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_Toc311230979</vt:lpwstr>
      </vt:variant>
      <vt:variant>
        <vt:i4>1245240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_Toc311230978</vt:lpwstr>
      </vt:variant>
      <vt:variant>
        <vt:i4>1245240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_Toc311230977</vt:lpwstr>
      </vt:variant>
      <vt:variant>
        <vt:i4>1245240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_Toc311230976</vt:lpwstr>
      </vt:variant>
      <vt:variant>
        <vt:i4>1245240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_Toc311230975</vt:lpwstr>
      </vt:variant>
      <vt:variant>
        <vt:i4>1245240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_Toc311230974</vt:lpwstr>
      </vt:variant>
      <vt:variant>
        <vt:i4>1245240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_Toc311230973</vt:lpwstr>
      </vt:variant>
      <vt:variant>
        <vt:i4>1245240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_Toc311230972</vt:lpwstr>
      </vt:variant>
      <vt:variant>
        <vt:i4>1245240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_Toc311230971</vt:lpwstr>
      </vt:variant>
      <vt:variant>
        <vt:i4>1245240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_Toc311230970</vt:lpwstr>
      </vt:variant>
      <vt:variant>
        <vt:i4>1179704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_Toc311230969</vt:lpwstr>
      </vt:variant>
      <vt:variant>
        <vt:i4>1179704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_Toc311230968</vt:lpwstr>
      </vt:variant>
      <vt:variant>
        <vt:i4>1179704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_Toc311230967</vt:lpwstr>
      </vt:variant>
      <vt:variant>
        <vt:i4>1179704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_Toc311230966</vt:lpwstr>
      </vt:variant>
      <vt:variant>
        <vt:i4>1179704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_Toc311230965</vt:lpwstr>
      </vt:variant>
      <vt:variant>
        <vt:i4>1179704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_Toc311230964</vt:lpwstr>
      </vt:variant>
      <vt:variant>
        <vt:i4>1179704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_Toc311230963</vt:lpwstr>
      </vt:variant>
      <vt:variant>
        <vt:i4>1179704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_Toc311230962</vt:lpwstr>
      </vt:variant>
      <vt:variant>
        <vt:i4>1179704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_Toc311230961</vt:lpwstr>
      </vt:variant>
      <vt:variant>
        <vt:i4>1179704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_Toc311230960</vt:lpwstr>
      </vt:variant>
      <vt:variant>
        <vt:i4>1114168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_Toc311230959</vt:lpwstr>
      </vt:variant>
      <vt:variant>
        <vt:i4>1114168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_Toc311230958</vt:lpwstr>
      </vt:variant>
      <vt:variant>
        <vt:i4>1114168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_Toc311230957</vt:lpwstr>
      </vt:variant>
      <vt:variant>
        <vt:i4>1114168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_Toc311230956</vt:lpwstr>
      </vt:variant>
      <vt:variant>
        <vt:i4>1114168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_Toc311230955</vt:lpwstr>
      </vt:variant>
      <vt:variant>
        <vt:i4>1114168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_Toc311230954</vt:lpwstr>
      </vt:variant>
      <vt:variant>
        <vt:i4>1114168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_Toc311230953</vt:lpwstr>
      </vt:variant>
      <vt:variant>
        <vt:i4>1114168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_Toc311230952</vt:lpwstr>
      </vt:variant>
      <vt:variant>
        <vt:i4>1114168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_Toc311230951</vt:lpwstr>
      </vt:variant>
      <vt:variant>
        <vt:i4>1114168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_Toc311230950</vt:lpwstr>
      </vt:variant>
      <vt:variant>
        <vt:i4>1048632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_Toc311230949</vt:lpwstr>
      </vt:variant>
      <vt:variant>
        <vt:i4>1048632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_Toc311230948</vt:lpwstr>
      </vt:variant>
      <vt:variant>
        <vt:i4>1048632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_Toc311230947</vt:lpwstr>
      </vt:variant>
      <vt:variant>
        <vt:i4>1048632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_Toc311230946</vt:lpwstr>
      </vt:variant>
      <vt:variant>
        <vt:i4>1048632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_Toc311230945</vt:lpwstr>
      </vt:variant>
      <vt:variant>
        <vt:i4>1048632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_Toc311230944</vt:lpwstr>
      </vt:variant>
      <vt:variant>
        <vt:i4>1048632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_Toc311230943</vt:lpwstr>
      </vt:variant>
      <vt:variant>
        <vt:i4>1048632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_Toc311230942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_Toc311230941</vt:lpwstr>
      </vt:variant>
      <vt:variant>
        <vt:i4>1048632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_Toc311230940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_Toc311230939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_Toc311230938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_Toc311230937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_Toc311230936</vt:lpwstr>
      </vt:variant>
      <vt:variant>
        <vt:i4>1507384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_Toc311230935</vt:lpwstr>
      </vt:variant>
      <vt:variant>
        <vt:i4>1507384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_Toc311230934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Паралелизација генетског алгоритма за решавање проблема путујућег трговца</dc:title>
  <dc:subject/>
  <dc:creator>Vladimir Čajka</dc:creator>
  <cp:keywords/>
  <dc:description/>
  <cp:lastModifiedBy>Vladimir Čajka</cp:lastModifiedBy>
  <cp:revision>110</cp:revision>
  <cp:lastPrinted>2026-06-14T08:12:00Z</cp:lastPrinted>
  <dcterms:created xsi:type="dcterms:W3CDTF">2026-01-23T14:55:00Z</dcterms:created>
  <dcterms:modified xsi:type="dcterms:W3CDTF">2026-06-14T08:13:00Z</dcterms:modified>
</cp:coreProperties>
</file>
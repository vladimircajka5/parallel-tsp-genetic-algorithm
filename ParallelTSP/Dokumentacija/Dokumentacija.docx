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20"/>
        <w:tblW w:w="10365" w:type="dxa"/>
        <w:tblLayout w:type="fixed"/>
        <w:tblLook w:val="0000" w:firstRow="0" w:lastRow="0" w:firstColumn="0" w:lastColumn="0" w:noHBand="0" w:noVBand="0"/>
      </w:tblPr>
      <w:tblGrid>
        <w:gridCol w:w="10365"/>
      </w:tblGrid>
      <w:tr w:rsidR="00154951" w:rsidRPr="0014028F" w14:paraId="1A8D7E3C" w14:textId="77777777" w:rsidTr="00CC7E6E">
        <w:trPr>
          <w:cantSplit/>
        </w:trPr>
        <w:tc>
          <w:tcPr>
            <w:tcW w:w="10365" w:type="dxa"/>
            <w:vAlign w:val="bottom"/>
          </w:tcPr>
          <w:tbl>
            <w:tblPr>
              <w:tblpPr w:leftFromText="180" w:rightFromText="180" w:vertAnchor="text" w:horzAnchor="page" w:tblpX="150" w:tblpY="-93"/>
              <w:tblW w:w="10106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86"/>
              <w:gridCol w:w="6819"/>
              <w:gridCol w:w="1601"/>
            </w:tblGrid>
            <w:tr w:rsidR="00C63820" w14:paraId="59E7D47E" w14:textId="77777777" w:rsidTr="00C63820">
              <w:trPr>
                <w:cantSplit/>
                <w:trHeight w:val="977"/>
              </w:trPr>
              <w:tc>
                <w:tcPr>
                  <w:tcW w:w="1686" w:type="dxa"/>
                  <w:vAlign w:val="center"/>
                </w:tcPr>
                <w:bookmarkStart w:id="0" w:name="_Hlk220102098"/>
                <w:bookmarkEnd w:id="0"/>
                <w:p w14:paraId="46B736C3" w14:textId="77777777" w:rsidR="008E4708" w:rsidRDefault="008E4708" w:rsidP="00CC7E6E">
                  <w:pPr>
                    <w:spacing w:line="240" w:lineRule="auto"/>
                    <w:ind w:firstLine="0"/>
                    <w:jc w:val="center"/>
                    <w:rPr>
                      <w:rFonts w:ascii="Arial" w:hAnsi="Arial"/>
                      <w:sz w:val="20"/>
                    </w:rPr>
                  </w:pPr>
                  <w:r w:rsidRPr="008C35EF">
                    <w:rPr>
                      <w:rFonts w:ascii="Tahoma" w:hAnsi="Tahoma"/>
                    </w:rPr>
                    <w:object w:dxaOrig="4590" w:dyaOrig="4635" w14:anchorId="13E802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3.55pt;height:59.55pt" o:ole="" fillcolor="window">
                        <v:imagedata r:id="rId8" o:title=""/>
                      </v:shape>
                      <o:OLEObject Type="Embed" ProgID="PBrush" ShapeID="_x0000_i1025" DrawAspect="Content" ObjectID="_1843046444" r:id="rId9"/>
                    </w:object>
                  </w:r>
                </w:p>
              </w:tc>
              <w:tc>
                <w:tcPr>
                  <w:tcW w:w="6819" w:type="dxa"/>
                  <w:vAlign w:val="center"/>
                </w:tcPr>
                <w:p w14:paraId="7DBCB89E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40"/>
                      <w:szCs w:val="40"/>
                      <w:lang w:val="sr-Cyrl-CS"/>
                    </w:rPr>
                  </w:pP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УНИВЕРЗИТЕТ У НОВОМ САДУ</w:t>
                  </w:r>
                </w:p>
                <w:p w14:paraId="4C03872C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32"/>
                      <w:szCs w:val="32"/>
                      <w:lang w:val="sr-Cyrl-CS"/>
                    </w:rPr>
                  </w:pP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ФАКУЛТЕТ ТЕХНИ</w:t>
                  </w: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  <w:lang w:val="sr-Cyrl-CS"/>
                    </w:rPr>
                    <w:t>Ч</w:t>
                  </w: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КИХ НАУКА</w:t>
                  </w:r>
                </w:p>
              </w:tc>
              <w:tc>
                <w:tcPr>
                  <w:tcW w:w="1601" w:type="dxa"/>
                </w:tcPr>
                <w:p w14:paraId="3E6593E7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DCFBBDE" wp14:editId="3622811D">
                        <wp:extent cx="781050" cy="857250"/>
                        <wp:effectExtent l="0" t="0" r="5715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210556" w14:textId="77777777" w:rsidR="00154951" w:rsidRPr="00171186" w:rsidRDefault="00154951" w:rsidP="00CC7E6E">
            <w:pPr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</w:p>
          <w:p w14:paraId="2E735B97" w14:textId="77777777" w:rsidR="00154951" w:rsidRPr="00171186" w:rsidRDefault="00154951" w:rsidP="00CC7E6E">
            <w:pPr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</w:p>
        </w:tc>
      </w:tr>
    </w:tbl>
    <w:tbl>
      <w:tblPr>
        <w:tblpPr w:leftFromText="180" w:rightFromText="180" w:vertAnchor="page" w:horzAnchor="margin" w:tblpXSpec="center" w:tblpY="2767"/>
        <w:tblOverlap w:val="never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8E4708" w:rsidRPr="006B71EA" w14:paraId="7BE1363B" w14:textId="77777777" w:rsidTr="008E4708">
        <w:tc>
          <w:tcPr>
            <w:tcW w:w="10138" w:type="dxa"/>
          </w:tcPr>
          <w:p w14:paraId="611B3AA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Cs w:val="24"/>
                <w:lang w:val="sr-Cyrl-CS"/>
              </w:rPr>
            </w:pPr>
          </w:p>
          <w:p w14:paraId="6CA5D2A9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УНИВЕРЗИТЕТ У НОВОМ САДУ</w:t>
            </w:r>
          </w:p>
          <w:p w14:paraId="308F8DDD" w14:textId="77777777" w:rsidR="008E4708" w:rsidRPr="00A73564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R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ФАКУЛТЕТ ТЕХНИЧКИХ НАУКА</w:t>
            </w:r>
          </w:p>
          <w:p w14:paraId="0E42237E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НОВИ САД</w:t>
            </w:r>
          </w:p>
          <w:p w14:paraId="1A5841D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Департман за рачунарство и аутоматику</w:t>
            </w:r>
          </w:p>
          <w:p w14:paraId="46E276E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Одсек за рачунарску технику и рачунарске комуникације</w:t>
            </w:r>
          </w:p>
          <w:p w14:paraId="78F82C52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3C92CAA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7C35EBC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D161821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A88EEB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47F9A8C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0E58CA2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F4FCCBF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6EBD63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A645E80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78A1EAE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8C7CC4E" w14:textId="77777777" w:rsidR="008E4708" w:rsidRPr="006B71EA" w:rsidRDefault="008E4708" w:rsidP="008E4708">
            <w:pPr>
              <w:spacing w:before="60" w:line="240" w:lineRule="auto"/>
              <w:jc w:val="center"/>
              <w:rPr>
                <w:rFonts w:ascii="Arial" w:hAnsi="Arial"/>
                <w:b/>
                <w:sz w:val="44"/>
                <w:szCs w:val="44"/>
                <w:lang w:val="sr-Cyrl-CS"/>
              </w:rPr>
            </w:pPr>
            <w:r w:rsidRPr="006B71EA">
              <w:rPr>
                <w:rFonts w:ascii="Arial" w:hAnsi="Arial"/>
                <w:b/>
                <w:sz w:val="44"/>
                <w:szCs w:val="44"/>
                <w:lang w:val="sr-Cyrl-CS"/>
              </w:rPr>
              <w:t>ИСПИТНИ РАД</w:t>
            </w:r>
          </w:p>
          <w:p w14:paraId="33F5B709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47BA0EB" w14:textId="77777777" w:rsidR="008E4708" w:rsidRPr="0014028F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RS"/>
              </w:rPr>
            </w:pPr>
          </w:p>
          <w:p w14:paraId="45D9509B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Кандидат:</w:t>
            </w:r>
            <w:r w:rsidRPr="006B71EA">
              <w:rPr>
                <w:rFonts w:ascii="Arial" w:hAnsi="Arial"/>
                <w:b/>
                <w:szCs w:val="28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 xml:space="preserve">Владимир </w:t>
            </w:r>
            <w:proofErr w:type="spellStart"/>
            <w:r>
              <w:rPr>
                <w:rFonts w:ascii="Arial" w:hAnsi="Arial"/>
                <w:b/>
                <w:szCs w:val="28"/>
                <w:lang w:val="sr-Cyrl-CS"/>
              </w:rPr>
              <w:t>Чајка</w:t>
            </w:r>
            <w:proofErr w:type="spellEnd"/>
          </w:p>
          <w:p w14:paraId="3CF62040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Број индекса: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en-US"/>
              </w:rPr>
              <w:t>SV55/2024</w:t>
            </w:r>
          </w:p>
          <w:p w14:paraId="49401E34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3BD37A65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3B0B55CD" w14:textId="77777777" w:rsidR="008E4708" w:rsidRPr="00661879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Предмет: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>Паралелно програмирање</w:t>
            </w:r>
          </w:p>
          <w:p w14:paraId="3CE75C89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Тема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proofErr w:type="spellStart"/>
            <w:r>
              <w:rPr>
                <w:rFonts w:ascii="Arial" w:hAnsi="Arial"/>
                <w:b/>
                <w:szCs w:val="28"/>
                <w:lang w:val="sr-Cyrl-RS"/>
              </w:rPr>
              <w:t>Паралелизација</w:t>
            </w:r>
            <w:proofErr w:type="spellEnd"/>
            <w:r>
              <w:rPr>
                <w:rFonts w:ascii="Arial" w:hAnsi="Arial"/>
                <w:b/>
                <w:szCs w:val="28"/>
                <w:lang w:val="sr-Cyrl-RS"/>
              </w:rPr>
              <w:t xml:space="preserve"> генетског алгоритма за решавање проблема путујућег трговца</w:t>
            </w:r>
          </w:p>
          <w:p w14:paraId="12D5BD0D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2CC267ED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3919BE86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Ментор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  <w:t xml:space="preserve">др </w:t>
            </w:r>
            <w:r>
              <w:rPr>
                <w:rFonts w:ascii="Arial" w:hAnsi="Arial"/>
                <w:b/>
                <w:szCs w:val="28"/>
                <w:lang w:val="sr-Cyrl-RS"/>
              </w:rPr>
              <w:t xml:space="preserve">Душан </w:t>
            </w:r>
            <w:proofErr w:type="spellStart"/>
            <w:r>
              <w:rPr>
                <w:rFonts w:ascii="Arial" w:hAnsi="Arial"/>
                <w:b/>
                <w:szCs w:val="28"/>
                <w:lang w:val="sr-Cyrl-RS"/>
              </w:rPr>
              <w:t>Кењић</w:t>
            </w:r>
            <w:proofErr w:type="spellEnd"/>
          </w:p>
          <w:p w14:paraId="2BAEE2D6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</w:p>
          <w:p w14:paraId="6F410282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C0A1C1B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1AE4FA6C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D67C711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14CBC1A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7D924FD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06CB4FB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567EE6D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F32C55C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9CA145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87B371A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9FDD70E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A30228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3A98B35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A4E34F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552B0DC" w14:textId="77777777" w:rsidR="008E4708" w:rsidRPr="009B39E1" w:rsidRDefault="008E4708" w:rsidP="008E4708">
            <w:pPr>
              <w:spacing w:before="60" w:line="240" w:lineRule="auto"/>
              <w:jc w:val="center"/>
              <w:rPr>
                <w:rFonts w:ascii="Arial" w:hAnsi="Arial"/>
                <w:sz w:val="12"/>
                <w:lang w:val="sr-Cyrl-CS"/>
              </w:rPr>
            </w:pPr>
            <w:r w:rsidRPr="009B39E1">
              <w:rPr>
                <w:rFonts w:ascii="Arial" w:hAnsi="Arial"/>
                <w:b/>
                <w:szCs w:val="24"/>
                <w:lang w:val="sr-Cyrl-CS"/>
              </w:rPr>
              <w:t xml:space="preserve">Нови Сад, </w:t>
            </w:r>
            <w:r>
              <w:rPr>
                <w:rFonts w:ascii="Arial" w:hAnsi="Arial"/>
                <w:b/>
                <w:szCs w:val="24"/>
                <w:lang w:val="sr-Cyrl-CS"/>
              </w:rPr>
              <w:t>јун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>,</w:t>
            </w:r>
            <w:r>
              <w:rPr>
                <w:rFonts w:ascii="Arial" w:hAnsi="Arial"/>
                <w:b/>
                <w:szCs w:val="24"/>
                <w:lang w:val="sr-Cyrl-CS"/>
              </w:rPr>
              <w:t xml:space="preserve"> 2026 </w:t>
            </w:r>
          </w:p>
          <w:p w14:paraId="3057CC8D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4F14E4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</w:tc>
      </w:tr>
      <w:tr w:rsidR="008E4708" w:rsidRPr="006B71EA" w14:paraId="03481909" w14:textId="77777777" w:rsidTr="008E4708">
        <w:tc>
          <w:tcPr>
            <w:tcW w:w="10138" w:type="dxa"/>
          </w:tcPr>
          <w:p w14:paraId="09EA799C" w14:textId="77777777" w:rsidR="008E4708" w:rsidRPr="006B71EA" w:rsidRDefault="008E4708" w:rsidP="008E4708">
            <w:pPr>
              <w:spacing w:before="60" w:after="120" w:line="240" w:lineRule="auto"/>
              <w:rPr>
                <w:rFonts w:ascii="Arial" w:hAnsi="Arial"/>
                <w:szCs w:val="24"/>
                <w:lang w:val="sr-Cyrl-CS"/>
              </w:rPr>
            </w:pPr>
          </w:p>
        </w:tc>
      </w:tr>
    </w:tbl>
    <w:p w14:paraId="09679FA4" w14:textId="4F6471B5" w:rsidR="0021353B" w:rsidRPr="006A6C11" w:rsidRDefault="0021353B" w:rsidP="000654A5">
      <w:pPr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  <w:lang w:val="sl-SI"/>
        </w:rPr>
      </w:pPr>
      <w:proofErr w:type="spellStart"/>
      <w:r w:rsidRPr="006A6C11">
        <w:rPr>
          <w:rFonts w:ascii="Tahoma" w:hAnsi="Tahoma" w:cs="Tahoma"/>
          <w:b/>
          <w:bCs/>
          <w:smallCaps/>
          <w:sz w:val="32"/>
        </w:rPr>
        <w:lastRenderedPageBreak/>
        <w:t>Садржај</w:t>
      </w:r>
      <w:proofErr w:type="spellEnd"/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val="sr-Latn-CS"/>
        </w:rPr>
        <w:id w:val="819398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03030F" w14:textId="4CEDB127" w:rsidR="000708AF" w:rsidRDefault="000708AF">
          <w:pPr>
            <w:pStyle w:val="TOCHeading"/>
          </w:pPr>
        </w:p>
        <w:p w14:paraId="21FB2EF8" w14:textId="7E173B5C" w:rsidR="00C63820" w:rsidRDefault="000708A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21894" w:history="1">
            <w:r w:rsidR="00C63820" w:rsidRPr="00D36229">
              <w:rPr>
                <w:rStyle w:val="Hyperlink"/>
                <w:noProof/>
              </w:rPr>
              <w:t>1.</w:t>
            </w:r>
            <w:r w:rsidR="00C63820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="00C63820" w:rsidRPr="00D36229">
              <w:rPr>
                <w:rStyle w:val="Hyperlink"/>
                <w:noProof/>
              </w:rPr>
              <w:t>Увод</w:t>
            </w:r>
            <w:r w:rsidR="00C63820">
              <w:rPr>
                <w:noProof/>
                <w:webHidden/>
              </w:rPr>
              <w:tab/>
            </w:r>
            <w:r w:rsidR="00C63820">
              <w:rPr>
                <w:noProof/>
                <w:webHidden/>
              </w:rPr>
              <w:fldChar w:fldCharType="begin"/>
            </w:r>
            <w:r w:rsidR="00C63820">
              <w:rPr>
                <w:noProof/>
                <w:webHidden/>
              </w:rPr>
              <w:instrText xml:space="preserve"> PAGEREF _Toc232321894 \h </w:instrText>
            </w:r>
            <w:r w:rsidR="00C63820">
              <w:rPr>
                <w:noProof/>
                <w:webHidden/>
              </w:rPr>
            </w:r>
            <w:r w:rsidR="00C63820"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4</w:t>
            </w:r>
            <w:r w:rsidR="00C63820">
              <w:rPr>
                <w:noProof/>
                <w:webHidden/>
              </w:rPr>
              <w:fldChar w:fldCharType="end"/>
            </w:r>
          </w:hyperlink>
        </w:p>
        <w:p w14:paraId="3C45A8DA" w14:textId="5E70817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5" w:history="1">
            <w:r w:rsidRPr="00D3622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Проблем путујућег трговца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74FB" w14:textId="652096C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6" w:history="1">
            <w:r w:rsidRPr="00D3622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Генетски алгоритам за TSP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AD74" w14:textId="18974791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7" w:history="1">
            <w:r w:rsidRPr="00D3622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Циљ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270B" w14:textId="09AA43E3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8" w:history="1">
            <w:r w:rsidRPr="00D3622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Концепт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73B1" w14:textId="3281795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9" w:history="1">
            <w:r w:rsidRPr="00D3622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Учитавање градова и матрица удаљености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0499" w14:textId="39D0A0F6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0" w:history="1">
            <w:r w:rsidRPr="00D36229">
              <w:rPr>
                <w:rStyle w:val="Hyperlink"/>
                <w:noProof/>
                <w:lang w:val="sr-Cyrl-RS" w:eastAsia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 w:eastAsia="sr-Latn-RS"/>
              </w:rPr>
              <w:t>Репрезентација јединке и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48DF" w14:textId="294FD18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1" w:history="1">
            <w:r w:rsidRPr="00D36229">
              <w:rPr>
                <w:rStyle w:val="Hyperlink"/>
                <w:noProof/>
                <w:lang w:val="sr-Cyrl-RS" w:eastAsia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eastAsia="sr-Latn-RS"/>
              </w:rPr>
              <w:t>Генетски оператори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68CE" w14:textId="1246EB1B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2" w:history="1">
            <w:r w:rsidRPr="00D36229">
              <w:rPr>
                <w:rStyle w:val="Hyperlink"/>
                <w:noProof/>
                <w:lang w:val="sr-Cyrl-R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/>
              </w:rPr>
              <w:t>Селекција родитеља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7FDA" w14:textId="75AC3416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3" w:history="1">
            <w:r w:rsidRPr="00D36229">
              <w:rPr>
                <w:rStyle w:val="Hyperlink"/>
                <w:noProof/>
                <w:lang w:val="sr-Cyrl-R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SCX</w:t>
            </w:r>
            <w:r w:rsidRPr="00D36229">
              <w:rPr>
                <w:rStyle w:val="Hyperlink"/>
                <w:noProof/>
                <w:lang w:val="sr-Cyrl-RS"/>
              </w:rPr>
              <w:t xml:space="preserve"> укрштање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9FF2" w14:textId="2D230873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4" w:history="1">
            <w:r w:rsidRPr="00D36229">
              <w:rPr>
                <w:rStyle w:val="Hyperlink"/>
                <w:noProof/>
                <w:lang w:val="sr-Cyrl-R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Инверзиона мутација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AC0E8" w14:textId="2D57F916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5" w:history="1">
            <w:r w:rsidRPr="00D36229">
              <w:rPr>
                <w:rStyle w:val="Hyperlink"/>
                <w:noProof/>
                <w:lang w:val="sr-Cyrl-RS"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Елитизам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74C0" w14:textId="27B7E2D7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6" w:history="1">
            <w:r w:rsidRPr="00D36229">
              <w:rPr>
                <w:rStyle w:val="Hyperlink"/>
                <w:noProof/>
                <w:lang w:val="sr-Cyrl-RS" w:eastAsia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 w:eastAsia="sr-Latn-RS"/>
              </w:rPr>
              <w:t>Серијска верзија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6B5E0" w14:textId="3700BABD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7" w:history="1">
            <w:r w:rsidRPr="00D3622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4131" w14:textId="12A6BB84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8" w:history="1">
            <w:r w:rsidRPr="00D36229">
              <w:rPr>
                <w:rStyle w:val="Hyperlink"/>
                <w:noProof/>
                <w:lang w:val="sr-Latn-RS" w:eastAsia="sr-Latn-R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главног програма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main.cpp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E770" w14:textId="087D42A6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9" w:history="1">
            <w:r w:rsidRPr="00D36229">
              <w:rPr>
                <w:rStyle w:val="Hyperlink"/>
                <w:noProof/>
                <w:lang w:val="sr-Latn-RS" w:eastAsia="sr-Latn-R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за аргументе командне линије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CommandLineOptions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B072" w14:textId="6C7131F1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0" w:history="1">
            <w:r w:rsidRPr="00D36229">
              <w:rPr>
                <w:rStyle w:val="Hyperlink"/>
                <w:noProof/>
                <w:lang w:val="sr-Latn-RS" w:eastAsia="sr-Latn-R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TSP инстанце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TspInstance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C973" w14:textId="0656D999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1" w:history="1">
            <w:r w:rsidRPr="00D36229">
              <w:rPr>
                <w:rStyle w:val="Hyperlink"/>
                <w:noProof/>
                <w:lang w:val="sr-Latn-RS" w:eastAsia="sr-Latn-R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Структура јединке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Individual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17EB" w14:textId="40548EBC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2" w:history="1">
            <w:r w:rsidRPr="00D36229">
              <w:rPr>
                <w:rStyle w:val="Hyperlink"/>
                <w:noProof/>
                <w:lang w:val="sr-Latn-RS" w:eastAsia="sr-Latn-R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генетског алгоритма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GeneticAlgorithm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75BA" w14:textId="6F2B3280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3" w:history="1">
            <w:r w:rsidRPr="00D36229">
              <w:rPr>
                <w:rStyle w:val="Hyperlink"/>
                <w:noProof/>
                <w:lang w:val="sr-Latn-RS" w:eastAsia="sr-Latn-R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Генерисање почетне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34DD" w14:textId="33CF0DC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4" w:history="1">
            <w:r w:rsidRPr="00D36229">
              <w:rPr>
                <w:rStyle w:val="Hyperlink"/>
                <w:noProof/>
                <w:lang w:val="sr-Latn-RS" w:eastAsia="sr-Latn-RS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Евалуација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E962" w14:textId="7382582F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5" w:history="1">
            <w:r w:rsidRPr="00D36229">
              <w:rPr>
                <w:rStyle w:val="Hyperlink"/>
                <w:noProof/>
                <w:lang w:val="sr-Latn-RS" w:eastAsia="sr-Latn-RS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Селекција, укрштање и мутација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5269" w14:textId="7E78F629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6" w:history="1">
            <w:r w:rsidRPr="00D36229">
              <w:rPr>
                <w:rStyle w:val="Hyperlink"/>
                <w:noProof/>
                <w:lang w:val="sr-Latn-RS" w:eastAsia="sr-Latn-RS"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Сортирање и елитизам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38B9" w14:textId="6D5C44ED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7" w:history="1">
            <w:r w:rsidRPr="00D36229">
              <w:rPr>
                <w:rStyle w:val="Hyperlink"/>
                <w:noProof/>
                <w:lang w:val="sr-Latn-RS" w:eastAsia="sr-Latn-RS"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Рачунање статистике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DBFD" w14:textId="66466712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8" w:history="1">
            <w:r w:rsidRPr="00D36229">
              <w:rPr>
                <w:rStyle w:val="Hyperlink"/>
                <w:noProof/>
                <w:lang w:val="sr-Latn-RS" w:eastAsia="sr-Latn-RS"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Island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3706" w14:textId="61CF13E5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9" w:history="1">
            <w:r w:rsidRPr="00D36229">
              <w:rPr>
                <w:rStyle w:val="Hyperlink"/>
                <w:noProof/>
                <w:lang w:val="sr-Latn-RS" w:eastAsia="sr-Latn-RS"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Мерење времена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ExecutionResult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D146" w14:textId="596B3DD2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0" w:history="1">
            <w:r w:rsidRPr="00D36229">
              <w:rPr>
                <w:rStyle w:val="Hyperlink"/>
                <w:noProof/>
                <w:lang w:val="sr-Latn-RS" w:eastAsia="sr-Latn-RS"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Упис резултата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ResultWriter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3A14" w14:textId="7564F232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1" w:history="1">
            <w:r w:rsidRPr="00D3622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Тестирање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EE53" w14:textId="3D522538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2" w:history="1">
            <w:r w:rsidRPr="00D36229">
              <w:rPr>
                <w:rStyle w:val="Hyperlink"/>
                <w:noProof/>
                <w:lang w:val="sr-Latn-RS" w:eastAsia="sr-Latn-C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Циљ тестирања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D6EB" w14:textId="7C262E65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3" w:history="1">
            <w:r w:rsidRPr="00D36229">
              <w:rPr>
                <w:rStyle w:val="Hyperlink"/>
                <w:noProof/>
                <w:lang w:val="sr-Latn-RS" w:eastAsia="sr-Latn-C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учитавања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DD72" w14:textId="1A361F77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4" w:history="1">
            <w:r w:rsidRPr="00D36229">
              <w:rPr>
                <w:rStyle w:val="Hyperlink"/>
                <w:noProof/>
                <w:lang w:val="sr-Latn-RS" w:eastAsia="sr-Latn-C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валидности 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143CA" w14:textId="2A0CB6B1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5" w:history="1">
            <w:r w:rsidRPr="00D36229">
              <w:rPr>
                <w:rStyle w:val="Hyperlink"/>
                <w:noProof/>
                <w:lang w:val="sr-Latn-RS" w:eastAsia="sr-Latn-C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серијске верзије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2935F" w14:textId="7EBCF67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6" w:history="1">
            <w:r w:rsidRPr="00D36229">
              <w:rPr>
                <w:rStyle w:val="Hyperlink"/>
                <w:noProof/>
                <w:lang w:val="sr-Latn-RS" w:eastAsia="sr-Latn-C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паралелне верзије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6813" w14:textId="30027A1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7" w:history="1">
            <w:r w:rsidRPr="00D36229">
              <w:rPr>
                <w:rStyle w:val="Hyperlink"/>
                <w:noProof/>
                <w:lang w:val="sr-Latn-RS" w:eastAsia="sr-Latn-CS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броја нити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5C19" w14:textId="7A0EFDB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8" w:history="1">
            <w:r w:rsidRPr="00D36229">
              <w:rPr>
                <w:rStyle w:val="Hyperlink"/>
                <w:noProof/>
                <w:lang w:val="sr-Latn-RS" w:eastAsia="sr-Latn-CS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величине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6F198" w14:textId="3676E566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9" w:history="1">
            <w:r w:rsidRPr="00D36229">
              <w:rPr>
                <w:rStyle w:val="Hyperlink"/>
                <w:noProof/>
                <w:lang w:val="sr-Cyrl-RS" w:eastAsia="sr-Latn-CS"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island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04C7" w14:textId="083FD9F6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30" w:history="1">
            <w:r w:rsidRPr="00D3622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44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3196" w14:textId="7466EE61" w:rsidR="005C13C0" w:rsidRPr="009D1B34" w:rsidRDefault="000708AF" w:rsidP="005C13C0">
          <w:pPr>
            <w:ind w:firstLine="0"/>
            <w:sectPr w:rsidR="005C13C0" w:rsidRPr="009D1B34" w:rsidSect="0021353B">
              <w:pgSz w:w="11907" w:h="16840" w:code="9"/>
              <w:pgMar w:top="1134" w:right="851" w:bottom="1134" w:left="1701" w:header="567" w:footer="567" w:gutter="0"/>
              <w:pgNumType w:fmt="upperRoman"/>
              <w:cols w:space="72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859B5A6" w14:textId="05A328C5" w:rsidR="00661879" w:rsidRDefault="0021353B" w:rsidP="00A26FA4">
      <w:pPr>
        <w:pStyle w:val="Heading1"/>
        <w:jc w:val="left"/>
      </w:pPr>
      <w:bookmarkStart w:id="1" w:name="_Toc232321894"/>
      <w:proofErr w:type="spellStart"/>
      <w:r>
        <w:lastRenderedPageBreak/>
        <w:t>Увод</w:t>
      </w:r>
      <w:bookmarkEnd w:id="1"/>
      <w:proofErr w:type="spellEnd"/>
    </w:p>
    <w:p w14:paraId="21C0FCC6" w14:textId="29C2CE0B" w:rsidR="001B7343" w:rsidRPr="001B7343" w:rsidRDefault="001B7343" w:rsidP="001B7343">
      <w:pPr>
        <w:pStyle w:val="Heading2"/>
      </w:pPr>
      <w:bookmarkStart w:id="2" w:name="_Toc232321895"/>
      <w:proofErr w:type="spellStart"/>
      <w:r w:rsidRPr="001B7343">
        <w:t>Проблем</w:t>
      </w:r>
      <w:proofErr w:type="spellEnd"/>
      <w:r w:rsidRPr="001B7343"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bookmarkEnd w:id="2"/>
      <w:proofErr w:type="spellEnd"/>
    </w:p>
    <w:p w14:paraId="734D63BD" w14:textId="62551B6F" w:rsidR="001B7343" w:rsidRDefault="001B7343" w:rsidP="00F3694D">
      <w:proofErr w:type="spellStart"/>
      <w:r>
        <w:t>Проблем</w:t>
      </w:r>
      <w:proofErr w:type="spellEnd"/>
      <w:r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TSP (</w:t>
      </w:r>
      <w:proofErr w:type="spellStart"/>
      <w:r>
        <w:rPr>
          <w:rStyle w:val="Emphasis"/>
        </w:rPr>
        <w:t>Traveling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Salesman</w:t>
      </w:r>
      <w:proofErr w:type="spellEnd"/>
      <w:r>
        <w:rPr>
          <w:rStyle w:val="Emphasis"/>
        </w:rPr>
        <w:t xml:space="preserve"> Problem</w:t>
      </w:r>
      <w:r>
        <w:t xml:space="preserve">),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познатих</w:t>
      </w:r>
      <w:proofErr w:type="spellEnd"/>
      <w:r>
        <w:t xml:space="preserve"> </w:t>
      </w:r>
      <w:proofErr w:type="spellStart"/>
      <w:r>
        <w:t>комбинаторних</w:t>
      </w:r>
      <w:proofErr w:type="spellEnd"/>
      <w:r>
        <w:t xml:space="preserve"> </w:t>
      </w:r>
      <w:proofErr w:type="spellStart"/>
      <w:r>
        <w:t>оптимизационих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. </w:t>
      </w:r>
      <w:proofErr w:type="spellStart"/>
      <w:r>
        <w:t>Задатак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пронаћи</w:t>
      </w:r>
      <w:proofErr w:type="spellEnd"/>
      <w:r>
        <w:t xml:space="preserve"> </w:t>
      </w:r>
      <w:proofErr w:type="spellStart"/>
      <w:r>
        <w:t>најкраћу</w:t>
      </w:r>
      <w:proofErr w:type="spellEnd"/>
      <w:r>
        <w:t xml:space="preserve"> </w:t>
      </w:r>
      <w:proofErr w:type="spellStart"/>
      <w:r>
        <w:t>затворену</w:t>
      </w:r>
      <w:proofErr w:type="spellEnd"/>
      <w:r>
        <w:t xml:space="preserve"> </w:t>
      </w:r>
      <w:proofErr w:type="spellStart"/>
      <w:r>
        <w:t>туру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обилази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и </w:t>
      </w:r>
      <w:proofErr w:type="spellStart"/>
      <w:r>
        <w:t>враћа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почетни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>.</w:t>
      </w:r>
    </w:p>
    <w:p w14:paraId="576C238A" w14:textId="77777777" w:rsidR="001B7343" w:rsidRDefault="001B7343" w:rsidP="00F3694D">
      <w:pPr>
        <w:rPr>
          <w:lang w:val="sr-Latn-RS" w:eastAsia="sr-Latn-RS"/>
        </w:rPr>
      </w:pPr>
    </w:p>
    <w:p w14:paraId="7AF830AF" w14:textId="77777777" w:rsidR="001B7343" w:rsidRDefault="001B7343" w:rsidP="00F3694D"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пројекту</w:t>
      </w:r>
      <w:proofErr w:type="spellEnd"/>
      <w:r>
        <w:t xml:space="preserve"> </w:t>
      </w:r>
      <w:proofErr w:type="spellStart"/>
      <w:r>
        <w:t>решава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TSP </w:t>
      </w:r>
      <w:proofErr w:type="spellStart"/>
      <w:r>
        <w:t>инстанца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52 </w:t>
      </w:r>
      <w:proofErr w:type="spellStart"/>
      <w:r>
        <w:t>града</w:t>
      </w:r>
      <w:proofErr w:type="spellEnd"/>
      <w:r>
        <w:t xml:space="preserve">.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задат</w:t>
      </w:r>
      <w:proofErr w:type="spellEnd"/>
      <w:r>
        <w:t xml:space="preserve"> </w:t>
      </w:r>
      <w:proofErr w:type="spellStart"/>
      <w:r>
        <w:t>својим</w:t>
      </w:r>
      <w:proofErr w:type="spellEnd"/>
      <w:r>
        <w:t xml:space="preserve"> </w:t>
      </w:r>
      <w:proofErr w:type="spellStart"/>
      <w:r>
        <w:t>идентификатором</w:t>
      </w:r>
      <w:proofErr w:type="spellEnd"/>
      <w:r>
        <w:t xml:space="preserve"> и </w:t>
      </w:r>
      <w:proofErr w:type="spellStart"/>
      <w:r>
        <w:t>координатама</w:t>
      </w:r>
      <w:proofErr w:type="spellEnd"/>
      <w:r>
        <w:t xml:space="preserve"> у </w:t>
      </w:r>
      <w:proofErr w:type="spellStart"/>
      <w:r>
        <w:t>равни</w:t>
      </w:r>
      <w:proofErr w:type="spellEnd"/>
      <w:r>
        <w:t xml:space="preserve">, а </w:t>
      </w:r>
      <w:proofErr w:type="spellStart"/>
      <w:r>
        <w:t>растојање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града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применом</w:t>
      </w:r>
      <w:proofErr w:type="spellEnd"/>
      <w:r>
        <w:t xml:space="preserve"> </w:t>
      </w:r>
      <w:proofErr w:type="spellStart"/>
      <w:r>
        <w:t>Еуклидске</w:t>
      </w:r>
      <w:proofErr w:type="spellEnd"/>
      <w:r>
        <w:t xml:space="preserve"> </w:t>
      </w:r>
      <w:proofErr w:type="spellStart"/>
      <w:r>
        <w:t>метрике</w:t>
      </w:r>
      <w:proofErr w:type="spellEnd"/>
      <w:r>
        <w:t xml:space="preserve">.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пронађе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краћа</w:t>
      </w:r>
      <w:proofErr w:type="spellEnd"/>
      <w:r>
        <w:t xml:space="preserve"> </w:t>
      </w:r>
      <w:proofErr w:type="spellStart"/>
      <w:r>
        <w:t>рута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пермутација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минимизује</w:t>
      </w:r>
      <w:proofErr w:type="spellEnd"/>
      <w:r>
        <w:t xml:space="preserve"> </w:t>
      </w:r>
      <w:proofErr w:type="spellStart"/>
      <w:r>
        <w:t>укупну</w:t>
      </w:r>
      <w:proofErr w:type="spellEnd"/>
      <w:r>
        <w:t xml:space="preserve"> </w:t>
      </w:r>
      <w:proofErr w:type="spellStart"/>
      <w:r>
        <w:t>дужину</w:t>
      </w:r>
      <w:proofErr w:type="spellEnd"/>
      <w:r>
        <w:t xml:space="preserve"> </w:t>
      </w:r>
      <w:proofErr w:type="spellStart"/>
      <w:r>
        <w:t>затворене</w:t>
      </w:r>
      <w:proofErr w:type="spellEnd"/>
      <w:r>
        <w:t xml:space="preserve"> </w:t>
      </w:r>
      <w:proofErr w:type="spellStart"/>
      <w:r>
        <w:t>туре</w:t>
      </w:r>
      <w:proofErr w:type="spellEnd"/>
      <w:r>
        <w:t>.</w:t>
      </w:r>
    </w:p>
    <w:p w14:paraId="08ACB6AC" w14:textId="77777777" w:rsidR="001B7343" w:rsidRDefault="001B7343" w:rsidP="00F3694D"/>
    <w:p w14:paraId="1E70A07D" w14:textId="77777777" w:rsidR="001B7343" w:rsidRDefault="001B7343" w:rsidP="00F3694D">
      <w:proofErr w:type="spellStart"/>
      <w:r>
        <w:t>Овај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погодан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примену</w:t>
      </w:r>
      <w:proofErr w:type="spellEnd"/>
      <w:r>
        <w:t xml:space="preserve"> </w:t>
      </w:r>
      <w:proofErr w:type="spellStart"/>
      <w:r>
        <w:t>еволутивних</w:t>
      </w:r>
      <w:proofErr w:type="spellEnd"/>
      <w:r>
        <w:t xml:space="preserve"> </w:t>
      </w:r>
      <w:proofErr w:type="spellStart"/>
      <w:r>
        <w:t>алгоритама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могућих</w:t>
      </w:r>
      <w:proofErr w:type="spellEnd"/>
      <w:r>
        <w:t xml:space="preserve"> </w:t>
      </w:r>
      <w:proofErr w:type="spellStart"/>
      <w:r>
        <w:t>тура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факторијелно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исцрпна</w:t>
      </w:r>
      <w:proofErr w:type="spellEnd"/>
      <w:r>
        <w:t xml:space="preserve"> </w:t>
      </w:r>
      <w:proofErr w:type="spellStart"/>
      <w:r>
        <w:t>претрага</w:t>
      </w:r>
      <w:proofErr w:type="spellEnd"/>
      <w:r>
        <w:t xml:space="preserve"> </w:t>
      </w:r>
      <w:proofErr w:type="spellStart"/>
      <w:r>
        <w:t>непрактична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приближни</w:t>
      </w:r>
      <w:proofErr w:type="spellEnd"/>
      <w:r>
        <w:t xml:space="preserve"> </w:t>
      </w:r>
      <w:proofErr w:type="spellStart"/>
      <w:r>
        <w:t>оптимизациони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заснован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генетском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>.</w:t>
      </w:r>
    </w:p>
    <w:p w14:paraId="1BC4F188" w14:textId="622D4C7B" w:rsidR="00F157F9" w:rsidRDefault="00F157F9" w:rsidP="00F3694D">
      <w:pPr>
        <w:pStyle w:val="Heading2"/>
        <w:jc w:val="both"/>
      </w:pPr>
      <w:bookmarkStart w:id="3" w:name="_Toc232321896"/>
      <w:proofErr w:type="spellStart"/>
      <w:r w:rsidRPr="00F157F9">
        <w:lastRenderedPageBreak/>
        <w:t>Генетски</w:t>
      </w:r>
      <w:proofErr w:type="spellEnd"/>
      <w:r w:rsidRPr="00F157F9">
        <w:t xml:space="preserve"> </w:t>
      </w:r>
      <w:proofErr w:type="spellStart"/>
      <w:r w:rsidRPr="00F157F9">
        <w:t>алгоритам</w:t>
      </w:r>
      <w:proofErr w:type="spellEnd"/>
      <w:r w:rsidRPr="00F157F9">
        <w:t xml:space="preserve"> </w:t>
      </w:r>
      <w:proofErr w:type="spellStart"/>
      <w:r w:rsidRPr="00F157F9">
        <w:t>за</w:t>
      </w:r>
      <w:proofErr w:type="spellEnd"/>
      <w:r w:rsidRPr="00F157F9">
        <w:t xml:space="preserve"> TSP</w:t>
      </w:r>
      <w:bookmarkEnd w:id="3"/>
    </w:p>
    <w:p w14:paraId="05B5B946" w14:textId="77777777" w:rsidR="00F157F9" w:rsidRDefault="00F157F9" w:rsidP="00F3694D">
      <w:pPr>
        <w:pStyle w:val="Slika"/>
        <w:ind w:firstLine="284"/>
        <w:jc w:val="both"/>
        <w:rPr>
          <w:lang w:val="sr-Latn-RS" w:eastAsia="sr-Latn-RS"/>
        </w:rPr>
      </w:pPr>
      <w:r>
        <w:t xml:space="preserve">Генетски алгоритам је </w:t>
      </w:r>
      <w:proofErr w:type="spellStart"/>
      <w:r>
        <w:t>метахеуристички</w:t>
      </w:r>
      <w:proofErr w:type="spellEnd"/>
      <w:r>
        <w:t xml:space="preserve"> </w:t>
      </w:r>
      <w:proofErr w:type="spellStart"/>
      <w:r>
        <w:t>оптимизациони</w:t>
      </w:r>
      <w:proofErr w:type="spellEnd"/>
      <w:r>
        <w:t xml:space="preserve"> алгоритам инспирисан природном еволуцијом. Основна идеја је да се кроз више генерација популација решења постепено побољшава применом селекције, укрштања, мутације и елитизма.</w:t>
      </w:r>
    </w:p>
    <w:p w14:paraId="27915CFE" w14:textId="1AF9CC78" w:rsidR="00F157F9" w:rsidRDefault="00F157F9" w:rsidP="00F3694D">
      <w:pPr>
        <w:pStyle w:val="Slika"/>
        <w:ind w:firstLine="284"/>
        <w:jc w:val="both"/>
      </w:pPr>
      <w:r>
        <w:t>У овом пројекту једна јединка представља једну могућу TSP туру, односно пермутацију индекса градова. Квалитет јединке одређује се дужином затворене туре. Што је дужина</w:t>
      </w:r>
      <w:r>
        <w:rPr>
          <w:lang w:val="en-US"/>
        </w:rPr>
        <w:t xml:space="preserve"> </w:t>
      </w:r>
      <w:r>
        <w:t>туре мања, јединка је боља.</w:t>
      </w:r>
    </w:p>
    <w:p w14:paraId="6E7CECBC" w14:textId="7C25D5B5" w:rsidR="00F157F9" w:rsidRDefault="00F157F9" w:rsidP="00F3694D">
      <w:pPr>
        <w:pStyle w:val="Slika"/>
        <w:ind w:firstLine="284"/>
        <w:jc w:val="both"/>
        <w:rPr>
          <w:lang w:val="en-US"/>
        </w:rPr>
      </w:pPr>
      <w:r>
        <w:t xml:space="preserve">У свакој генерацији алгоритам сортира популацију по квалитету, задржава најбоље јединке елитизмом, бира родитеље, генерише потомке применом SCX укрштања и примењује </w:t>
      </w:r>
      <w:proofErr w:type="spellStart"/>
      <w:r>
        <w:t>инверзиону</w:t>
      </w:r>
      <w:proofErr w:type="spellEnd"/>
      <w:r>
        <w:t xml:space="preserve"> мутацију. Овај поступак се понавља до задатог броја генерација или до испуњења услова раног заустављања.</w:t>
      </w:r>
    </w:p>
    <w:p w14:paraId="25554E3A" w14:textId="77777777" w:rsidR="00114605" w:rsidRDefault="00114605" w:rsidP="00F3694D">
      <w:pPr>
        <w:pStyle w:val="Slika"/>
        <w:ind w:firstLine="284"/>
        <w:jc w:val="both"/>
        <w:rPr>
          <w:lang w:val="en-US"/>
        </w:rPr>
      </w:pPr>
    </w:p>
    <w:p w14:paraId="1E20DE13" w14:textId="40689F01" w:rsidR="00114605" w:rsidRDefault="00114605" w:rsidP="00F3694D">
      <w:pPr>
        <w:pStyle w:val="Heading2"/>
        <w:jc w:val="both"/>
      </w:pPr>
      <w:bookmarkStart w:id="4" w:name="_Toc232321897"/>
      <w:proofErr w:type="spellStart"/>
      <w:r w:rsidRPr="00114605">
        <w:t>Циљ</w:t>
      </w:r>
      <w:proofErr w:type="spellEnd"/>
      <w:r w:rsidRPr="00114605">
        <w:t xml:space="preserve"> </w:t>
      </w:r>
      <w:proofErr w:type="spellStart"/>
      <w:r w:rsidRPr="00114605">
        <w:t>пројекта</w:t>
      </w:r>
      <w:bookmarkEnd w:id="4"/>
      <w:proofErr w:type="spellEnd"/>
    </w:p>
    <w:p w14:paraId="5B0CED6B" w14:textId="5579E583" w:rsidR="00114605" w:rsidRDefault="00114605" w:rsidP="00F3694D">
      <w:proofErr w:type="spellStart"/>
      <w:r w:rsidRPr="00114605">
        <w:t>Циљ</w:t>
      </w:r>
      <w:proofErr w:type="spellEnd"/>
      <w:r w:rsidRPr="00114605">
        <w:t xml:space="preserve"> </w:t>
      </w:r>
      <w:proofErr w:type="spellStart"/>
      <w:r w:rsidRPr="00114605">
        <w:t>пројекта</w:t>
      </w:r>
      <w:proofErr w:type="spellEnd"/>
      <w:r w:rsidRPr="00114605">
        <w:t xml:space="preserve"> </w:t>
      </w:r>
      <w:proofErr w:type="spellStart"/>
      <w:r w:rsidRPr="00114605">
        <w:t>је</w:t>
      </w:r>
      <w:proofErr w:type="spellEnd"/>
      <w:r w:rsidRPr="00114605">
        <w:t xml:space="preserve"> </w:t>
      </w:r>
      <w:proofErr w:type="spellStart"/>
      <w:r w:rsidRPr="00114605">
        <w:t>имплементација</w:t>
      </w:r>
      <w:proofErr w:type="spellEnd"/>
      <w:r w:rsidRPr="00114605">
        <w:t xml:space="preserve"> </w:t>
      </w:r>
      <w:proofErr w:type="spellStart"/>
      <w:r w:rsidRPr="00114605">
        <w:t>сер</w:t>
      </w:r>
      <w:r w:rsidR="008729EC">
        <w:rPr>
          <w:lang w:val="sr-Cyrl-RS"/>
        </w:rPr>
        <w:t>иј</w:t>
      </w:r>
      <w:r w:rsidRPr="00114605">
        <w:t>ске</w:t>
      </w:r>
      <w:proofErr w:type="spellEnd"/>
      <w:r w:rsidRPr="00114605">
        <w:t xml:space="preserve"> и </w:t>
      </w:r>
      <w:proofErr w:type="spellStart"/>
      <w:r w:rsidRPr="00114605">
        <w:t>паралелне</w:t>
      </w:r>
      <w:proofErr w:type="spellEnd"/>
      <w:r w:rsidRPr="00114605">
        <w:t xml:space="preserve"> </w:t>
      </w:r>
      <w:proofErr w:type="spellStart"/>
      <w:r w:rsidRPr="00114605">
        <w:t>верзије</w:t>
      </w:r>
      <w:proofErr w:type="spellEnd"/>
      <w:r w:rsidRPr="00114605">
        <w:t xml:space="preserve"> </w:t>
      </w:r>
      <w:proofErr w:type="spellStart"/>
      <w:r w:rsidRPr="00114605">
        <w:t>генетског</w:t>
      </w:r>
      <w:proofErr w:type="spellEnd"/>
      <w:r w:rsidRPr="00114605">
        <w:t xml:space="preserve"> </w:t>
      </w:r>
      <w:proofErr w:type="spellStart"/>
      <w:r w:rsidRPr="00114605">
        <w:t>алгоритма</w:t>
      </w:r>
      <w:proofErr w:type="spellEnd"/>
      <w:r w:rsidRPr="00114605">
        <w:t xml:space="preserve"> </w:t>
      </w:r>
      <w:proofErr w:type="spellStart"/>
      <w:r w:rsidRPr="00114605">
        <w:t>за</w:t>
      </w:r>
      <w:proofErr w:type="spellEnd"/>
      <w:r w:rsidRPr="00114605">
        <w:t xml:space="preserve"> </w:t>
      </w:r>
      <w:proofErr w:type="spellStart"/>
      <w:r w:rsidRPr="00114605">
        <w:t>решавање</w:t>
      </w:r>
      <w:proofErr w:type="spellEnd"/>
      <w:r w:rsidRPr="00114605">
        <w:t xml:space="preserve"> </w:t>
      </w:r>
      <w:proofErr w:type="spellStart"/>
      <w:r w:rsidRPr="00114605">
        <w:t>проблема</w:t>
      </w:r>
      <w:proofErr w:type="spellEnd"/>
      <w:r w:rsidRPr="00114605"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proofErr w:type="spellEnd"/>
      <w:r w:rsidRPr="00114605">
        <w:t xml:space="preserve"> у </w:t>
      </w:r>
      <w:proofErr w:type="spellStart"/>
      <w:r w:rsidRPr="00114605">
        <w:t>програмском</w:t>
      </w:r>
      <w:proofErr w:type="spellEnd"/>
      <w:r w:rsidRPr="00114605">
        <w:t xml:space="preserve"> </w:t>
      </w:r>
      <w:proofErr w:type="spellStart"/>
      <w:r w:rsidRPr="00114605">
        <w:t>језику</w:t>
      </w:r>
      <w:proofErr w:type="spellEnd"/>
      <w:r w:rsidRPr="00114605">
        <w:t xml:space="preserve"> </w:t>
      </w:r>
      <w:r w:rsidRPr="00114605">
        <w:rPr>
          <w:i/>
          <w:iCs/>
        </w:rPr>
        <w:t>C++</w:t>
      </w:r>
      <w:r w:rsidRPr="00114605">
        <w:t xml:space="preserve">. </w:t>
      </w:r>
      <w:proofErr w:type="spellStart"/>
      <w:r w:rsidRPr="00114605">
        <w:t>Паралелизација</w:t>
      </w:r>
      <w:proofErr w:type="spellEnd"/>
      <w:r w:rsidRPr="00114605">
        <w:t xml:space="preserve"> </w:t>
      </w:r>
      <w:proofErr w:type="spellStart"/>
      <w:r w:rsidRPr="00114605">
        <w:t>је</w:t>
      </w:r>
      <w:proofErr w:type="spellEnd"/>
      <w:r w:rsidRPr="00114605">
        <w:t xml:space="preserve"> </w:t>
      </w:r>
      <w:proofErr w:type="spellStart"/>
      <w:r w:rsidRPr="00114605">
        <w:t>реализована</w:t>
      </w:r>
      <w:proofErr w:type="spellEnd"/>
      <w:r w:rsidRPr="00114605">
        <w:t xml:space="preserve"> </w:t>
      </w:r>
      <w:proofErr w:type="spellStart"/>
      <w:r w:rsidRPr="00114605">
        <w:t>коришћењем</w:t>
      </w:r>
      <w:proofErr w:type="spellEnd"/>
      <w:r w:rsidRPr="00114605">
        <w:t xml:space="preserve"> </w:t>
      </w:r>
      <w:r w:rsidRPr="00114605">
        <w:rPr>
          <w:i/>
          <w:iCs/>
        </w:rPr>
        <w:t>Intel TBB</w:t>
      </w:r>
      <w:r w:rsidRPr="00114605">
        <w:t xml:space="preserve"> </w:t>
      </w:r>
      <w:proofErr w:type="spellStart"/>
      <w:r w:rsidRPr="00114605">
        <w:t>библиотеке</w:t>
      </w:r>
      <w:proofErr w:type="spellEnd"/>
      <w:r w:rsidRPr="00114605">
        <w:t>.</w:t>
      </w:r>
    </w:p>
    <w:p w14:paraId="2826B6AD" w14:textId="77777777" w:rsidR="00114605" w:rsidRDefault="00114605" w:rsidP="00F3694D"/>
    <w:p w14:paraId="144FDFFC" w14:textId="77777777" w:rsidR="00114605" w:rsidRPr="00114605" w:rsidRDefault="00114605" w:rsidP="00F3694D">
      <w:pPr>
        <w:rPr>
          <w:lang w:val="sr-Latn-RS"/>
        </w:rPr>
      </w:pPr>
      <w:r w:rsidRPr="00114605">
        <w:rPr>
          <w:lang w:val="sr-Latn-RS"/>
        </w:rPr>
        <w:t xml:space="preserve">У </w:t>
      </w:r>
      <w:proofErr w:type="spellStart"/>
      <w:r w:rsidRPr="00114605">
        <w:rPr>
          <w:lang w:val="sr-Latn-RS"/>
        </w:rPr>
        <w:t>оквиру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пројекта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имплементирани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су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следећи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делови</w:t>
      </w:r>
      <w:proofErr w:type="spellEnd"/>
      <w:r w:rsidRPr="00114605">
        <w:rPr>
          <w:lang w:val="sr-Latn-RS"/>
        </w:rPr>
        <w:t>:</w:t>
      </w:r>
    </w:p>
    <w:p w14:paraId="57508915" w14:textId="714AF1BE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сер</w:t>
      </w:r>
      <w:r w:rsidR="00C3695D">
        <w:rPr>
          <w:lang w:val="sr-Cyrl-RS"/>
        </w:rPr>
        <w:t>иј</w:t>
      </w:r>
      <w:r w:rsidRPr="00114605">
        <w:rPr>
          <w:lang w:val="sr-Latn-RS"/>
        </w:rPr>
        <w:t>ска</w:t>
      </w:r>
      <w:proofErr w:type="spellEnd"/>
      <w:r w:rsidRPr="00114605">
        <w:rPr>
          <w:lang w:val="sr-Latn-RS"/>
        </w:rPr>
        <w:t xml:space="preserve"> C++ </w:t>
      </w:r>
      <w:proofErr w:type="spellStart"/>
      <w:r w:rsidRPr="00114605">
        <w:rPr>
          <w:lang w:val="sr-Latn-RS"/>
        </w:rPr>
        <w:t>верзија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генетског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 xml:space="preserve">, </w:t>
      </w:r>
    </w:p>
    <w:p w14:paraId="47A7CFDB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C++/TBB </w:t>
      </w:r>
      <w:proofErr w:type="spellStart"/>
      <w:r w:rsidRPr="00114605">
        <w:rPr>
          <w:lang w:val="sr-Latn-RS"/>
        </w:rPr>
        <w:t>верзија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 xml:space="preserve">, </w:t>
      </w:r>
    </w:p>
    <w:p w14:paraId="0BDDED9D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изградња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матрице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удаљености</w:t>
      </w:r>
      <w:proofErr w:type="spellEnd"/>
      <w:r w:rsidRPr="00114605">
        <w:rPr>
          <w:lang w:val="sr-Latn-RS"/>
        </w:rPr>
        <w:t xml:space="preserve">, </w:t>
      </w:r>
    </w:p>
    <w:p w14:paraId="5BF1467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генерисање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почетне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522970C3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евалуација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1AD7DCC2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генерисање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потомака</w:t>
      </w:r>
      <w:proofErr w:type="spellEnd"/>
      <w:r w:rsidRPr="00114605">
        <w:rPr>
          <w:lang w:val="sr-Latn-RS"/>
        </w:rPr>
        <w:t xml:space="preserve">, </w:t>
      </w:r>
    </w:p>
    <w:p w14:paraId="663CB1E0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сортирање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4180CF71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рачунање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статистике</w:t>
      </w:r>
      <w:proofErr w:type="spellEnd"/>
      <w:r w:rsidRPr="00114605">
        <w:rPr>
          <w:lang w:val="sr-Latn-RS"/>
        </w:rPr>
        <w:t xml:space="preserve">, </w:t>
      </w:r>
    </w:p>
    <w:p w14:paraId="05A2FF91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контрола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броја</w:t>
      </w:r>
      <w:proofErr w:type="spellEnd"/>
      <w:r w:rsidRPr="00114605">
        <w:rPr>
          <w:lang w:val="sr-Latn-RS"/>
        </w:rPr>
        <w:t xml:space="preserve"> </w:t>
      </w:r>
      <w:r w:rsidRPr="00114605">
        <w:rPr>
          <w:i/>
          <w:iCs/>
          <w:lang w:val="sr-Latn-RS"/>
        </w:rPr>
        <w:t>TBB</w:t>
      </w:r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нити</w:t>
      </w:r>
      <w:proofErr w:type="spellEnd"/>
      <w:r w:rsidRPr="00114605">
        <w:rPr>
          <w:lang w:val="sr-Latn-RS"/>
        </w:rPr>
        <w:t xml:space="preserve">, </w:t>
      </w:r>
    </w:p>
    <w:p w14:paraId="5933052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benchmark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режим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за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мерење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времена</w:t>
      </w:r>
      <w:proofErr w:type="spellEnd"/>
      <w:r w:rsidRPr="00114605">
        <w:rPr>
          <w:lang w:val="sr-Latn-RS"/>
        </w:rPr>
        <w:t xml:space="preserve"> и </w:t>
      </w:r>
      <w:proofErr w:type="spellStart"/>
      <w:r w:rsidRPr="00114605">
        <w:rPr>
          <w:lang w:val="sr-Latn-RS"/>
        </w:rPr>
        <w:t>убрзања</w:t>
      </w:r>
      <w:proofErr w:type="spellEnd"/>
      <w:r w:rsidRPr="00114605">
        <w:rPr>
          <w:lang w:val="sr-Latn-RS"/>
        </w:rPr>
        <w:t xml:space="preserve">, </w:t>
      </w:r>
    </w:p>
    <w:p w14:paraId="1559EB8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island</w:t>
      </w:r>
      <w:proofErr w:type="spellEnd"/>
      <w:r w:rsidRPr="00114605">
        <w:rPr>
          <w:lang w:val="sr-Latn-RS"/>
        </w:rPr>
        <w:t xml:space="preserve"> model </w:t>
      </w:r>
      <w:proofErr w:type="spellStart"/>
      <w:r w:rsidRPr="00114605">
        <w:rPr>
          <w:lang w:val="sr-Latn-RS"/>
        </w:rPr>
        <w:t>као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напредна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варијанта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генетског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>.</w:t>
      </w:r>
    </w:p>
    <w:p w14:paraId="1D221419" w14:textId="77777777" w:rsidR="00114605" w:rsidRPr="00114605" w:rsidRDefault="00114605" w:rsidP="00114605">
      <w:pPr>
        <w:jc w:val="left"/>
      </w:pPr>
    </w:p>
    <w:p w14:paraId="48CDD666" w14:textId="77777777" w:rsidR="0021353B" w:rsidRDefault="0021353B" w:rsidP="00A26FA4">
      <w:pPr>
        <w:pStyle w:val="Heading1"/>
        <w:jc w:val="left"/>
      </w:pPr>
      <w:bookmarkStart w:id="5" w:name="_Toc232321898"/>
      <w:proofErr w:type="spellStart"/>
      <w:r w:rsidRPr="00A26FA4">
        <w:lastRenderedPageBreak/>
        <w:t>Концепт</w:t>
      </w:r>
      <w:proofErr w:type="spellEnd"/>
      <w:r>
        <w:t xml:space="preserve"> </w:t>
      </w:r>
      <w:proofErr w:type="spellStart"/>
      <w:r>
        <w:t>решења</w:t>
      </w:r>
      <w:bookmarkEnd w:id="5"/>
      <w:proofErr w:type="spellEnd"/>
    </w:p>
    <w:p w14:paraId="5C4B3279" w14:textId="0BA43D2D" w:rsidR="00DA60E2" w:rsidRPr="00DA60E2" w:rsidRDefault="00DA60E2" w:rsidP="00DA60E2">
      <w:pPr>
        <w:pStyle w:val="Heading2"/>
      </w:pPr>
      <w:bookmarkStart w:id="6" w:name="_Toc232321899"/>
      <w:proofErr w:type="spellStart"/>
      <w:r w:rsidRPr="00DA60E2">
        <w:t>Учитавање</w:t>
      </w:r>
      <w:proofErr w:type="spellEnd"/>
      <w:r w:rsidRPr="00DA60E2">
        <w:t xml:space="preserve"> </w:t>
      </w:r>
      <w:proofErr w:type="spellStart"/>
      <w:r w:rsidRPr="00DA60E2">
        <w:t>градова</w:t>
      </w:r>
      <w:proofErr w:type="spellEnd"/>
      <w:r w:rsidRPr="00DA60E2">
        <w:t xml:space="preserve"> и </w:t>
      </w:r>
      <w:proofErr w:type="spellStart"/>
      <w:r w:rsidRPr="00DA60E2">
        <w:t>матрица</w:t>
      </w:r>
      <w:proofErr w:type="spellEnd"/>
      <w:r w:rsidRPr="00DA60E2">
        <w:t xml:space="preserve"> </w:t>
      </w:r>
      <w:proofErr w:type="spellStart"/>
      <w:r w:rsidRPr="00DA60E2">
        <w:t>удаљености</w:t>
      </w:r>
      <w:bookmarkEnd w:id="6"/>
      <w:proofErr w:type="spellEnd"/>
    </w:p>
    <w:p w14:paraId="40BF7941" w14:textId="77777777" w:rsidR="00DA60E2" w:rsidRP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Улазни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подаци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учитавају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текстуалне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датотеке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која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садржи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идентификатор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и </w:t>
      </w:r>
      <w:proofErr w:type="spellStart"/>
      <w:r w:rsidRPr="00DA60E2">
        <w:rPr>
          <w:lang w:val="sr-Latn-RS" w:eastAsia="sr-Latn-RS"/>
        </w:rPr>
        <w:t>његове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координате</w:t>
      </w:r>
      <w:proofErr w:type="spellEnd"/>
      <w:r w:rsidRPr="00DA60E2">
        <w:rPr>
          <w:lang w:val="sr-Latn-RS" w:eastAsia="sr-Latn-RS"/>
        </w:rPr>
        <w:t xml:space="preserve">. </w:t>
      </w:r>
      <w:proofErr w:type="spellStart"/>
      <w:r w:rsidRPr="00DA60E2">
        <w:rPr>
          <w:lang w:val="sr-Latn-RS" w:eastAsia="sr-Latn-RS"/>
        </w:rPr>
        <w:t>Сваки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датотеке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представља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један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</w:t>
      </w:r>
      <w:proofErr w:type="spellEnd"/>
      <w:r w:rsidRPr="00DA60E2">
        <w:rPr>
          <w:lang w:val="sr-Latn-RS" w:eastAsia="sr-Latn-RS"/>
        </w:rPr>
        <w:t xml:space="preserve"> у </w:t>
      </w:r>
      <w:proofErr w:type="spellStart"/>
      <w:r w:rsidRPr="00DA60E2">
        <w:rPr>
          <w:lang w:val="sr-Latn-RS" w:eastAsia="sr-Latn-RS"/>
        </w:rPr>
        <w:t>формату</w:t>
      </w:r>
      <w:proofErr w:type="spellEnd"/>
      <w:r w:rsidRPr="00DA60E2">
        <w:rPr>
          <w:lang w:val="sr-Latn-RS" w:eastAsia="sr-Latn-RS"/>
        </w:rPr>
        <w:t>:</w:t>
      </w:r>
    </w:p>
    <w:p w14:paraId="6275E015" w14:textId="44D10904" w:rsidR="001B1870" w:rsidRPr="001B1870" w:rsidRDefault="001B1870" w:rsidP="001B1870">
      <w:pPr>
        <w:rPr>
          <w:sz w:val="20"/>
          <w:lang w:val="sr-Latn-RS" w:eastAsia="sr-Latn-RS"/>
        </w:rPr>
      </w:pPr>
      <m:oMathPara>
        <m:oMath>
          <m:r>
            <w:rPr>
              <w:rFonts w:ascii="Cambria Math" w:hAnsi="Cambria Math"/>
              <w:szCs w:val="24"/>
              <w:lang w:val="sr-Latn-RS" w:eastAsia="sr-Latn-RS"/>
            </w:rPr>
            <m:t>id×y</m:t>
          </m:r>
        </m:oMath>
      </m:oMathPara>
    </w:p>
    <w:p w14:paraId="44C462B2" w14:textId="77777777" w:rsidR="00DA60E2" w:rsidRP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Након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учитавања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градова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формира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удаљености</w:t>
      </w:r>
      <w:proofErr w:type="spellEnd"/>
      <w:r w:rsidRPr="00DA60E2">
        <w:rPr>
          <w:lang w:val="sr-Latn-RS" w:eastAsia="sr-Latn-RS"/>
        </w:rPr>
        <w:t xml:space="preserve">. </w:t>
      </w:r>
      <w:proofErr w:type="spellStart"/>
      <w:r w:rsidRPr="00DA60E2">
        <w:rPr>
          <w:lang w:val="sr-Latn-RS" w:eastAsia="sr-Latn-RS"/>
        </w:rPr>
        <w:t>Матрица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садржи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растојања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сваког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пара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градова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тако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током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генетског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алгоритма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растојање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два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може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добити</w:t>
      </w:r>
      <w:proofErr w:type="spellEnd"/>
      <w:r w:rsidRPr="00DA60E2">
        <w:rPr>
          <w:lang w:val="sr-Latn-RS" w:eastAsia="sr-Latn-RS"/>
        </w:rPr>
        <w:t xml:space="preserve"> у </w:t>
      </w:r>
      <w:proofErr w:type="spellStart"/>
      <w:r w:rsidRPr="00DA60E2">
        <w:rPr>
          <w:lang w:val="sr-Latn-RS" w:eastAsia="sr-Latn-RS"/>
        </w:rPr>
        <w:t>константном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времену</w:t>
      </w:r>
      <w:proofErr w:type="spellEnd"/>
      <w:r w:rsidRPr="00DA60E2">
        <w:rPr>
          <w:lang w:val="sr-Latn-RS" w:eastAsia="sr-Latn-RS"/>
        </w:rPr>
        <w:t>.</w:t>
      </w:r>
    </w:p>
    <w:p w14:paraId="74971F0B" w14:textId="4C9A5CFA" w:rsidR="00DA60E2" w:rsidRPr="00F3694D" w:rsidRDefault="00DA60E2" w:rsidP="00F3694D">
      <w:pPr>
        <w:rPr>
          <w:lang w:eastAsia="sr-Latn-RS"/>
        </w:rPr>
      </w:pPr>
      <w:proofErr w:type="spellStart"/>
      <w:r w:rsidRPr="00DA60E2">
        <w:rPr>
          <w:lang w:val="sr-Latn-RS" w:eastAsia="sr-Latn-RS"/>
        </w:rPr>
        <w:t>Растојање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два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рачуна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Еуклидском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формулом</w:t>
      </w:r>
      <w:proofErr w:type="spellEnd"/>
      <w:r w:rsidRPr="00DA60E2">
        <w:rPr>
          <w:lang w:val="sr-Latn-RS" w:eastAsia="sr-Latn-RS"/>
        </w:rPr>
        <w:t>:</w:t>
      </w:r>
      <w:r>
        <w:rPr>
          <w:lang w:val="sr-Latn-RS" w:eastAsia="sr-Latn-RS"/>
        </w:rPr>
        <w:br/>
      </w:r>
      <m:oMathPara>
        <m:oMath>
          <m:r>
            <w:rPr>
              <w:rFonts w:ascii="Cambria Math" w:hAnsi="Cambria Math"/>
              <w:lang w:eastAsia="sr-Latn-R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eastAsia="sr-Latn-RS"/>
                </w:rPr>
              </m:ctrlPr>
            </m:dPr>
            <m:e>
              <m:r>
                <w:rPr>
                  <w:rFonts w:ascii="Cambria Math" w:hAnsi="Cambria Math"/>
                  <w:lang w:eastAsia="sr-Latn-RS"/>
                </w:rPr>
                <m:t>i,j</m:t>
              </m:r>
            </m:e>
          </m:d>
          <m:r>
            <w:rPr>
              <w:rFonts w:ascii="Cambria Math" w:hAnsi="Cambria Math"/>
              <w:lang w:eastAsia="sr-Latn-R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sr-Latn-R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eastAsia="sr-Latn-R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sr-Latn-R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sr-Latn-R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eastAsia="sr-Latn-R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sr-Latn-R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sr-Latn-R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sr-Latn-R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sr-Latn-R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eastAsia="sr-Latn-RS"/>
                    </w:rPr>
                    <m:t>2</m:t>
                  </m:r>
                </m:sup>
              </m:sSup>
            </m:e>
          </m:rad>
        </m:oMath>
      </m:oMathPara>
    </w:p>
    <w:p w14:paraId="6199D187" w14:textId="77777777" w:rsid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Изградња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удаљености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је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погодна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за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паралелизацију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јер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сваки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може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израчунати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независно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од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осталих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редова</w:t>
      </w:r>
      <w:proofErr w:type="spellEnd"/>
      <w:r w:rsidRPr="00DA60E2">
        <w:rPr>
          <w:lang w:val="sr-Latn-RS" w:eastAsia="sr-Latn-RS"/>
        </w:rPr>
        <w:t>.</w:t>
      </w:r>
    </w:p>
    <w:p w14:paraId="3E3BF4A2" w14:textId="6825EEBD" w:rsidR="00BB7BF2" w:rsidRDefault="00BB7BF2" w:rsidP="00BB7BF2">
      <w:pPr>
        <w:pStyle w:val="Heading2"/>
        <w:rPr>
          <w:lang w:val="sr-Cyrl-RS" w:eastAsia="sr-Latn-RS"/>
        </w:rPr>
      </w:pPr>
      <w:bookmarkStart w:id="7" w:name="_Toc232321900"/>
      <w:r>
        <w:rPr>
          <w:lang w:val="sr-Cyrl-RS" w:eastAsia="sr-Latn-RS"/>
        </w:rPr>
        <w:t>Репрезентација јединке и популације</w:t>
      </w:r>
      <w:bookmarkEnd w:id="7"/>
    </w:p>
    <w:p w14:paraId="774A33C4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Јединка</w:t>
      </w:r>
      <w:proofErr w:type="spellEnd"/>
      <w:r w:rsidRPr="00BB7BF2">
        <w:rPr>
          <w:lang w:val="sr-Latn-RS" w:eastAsia="sr-Latn-RS"/>
        </w:rPr>
        <w:t xml:space="preserve"> у </w:t>
      </w:r>
      <w:proofErr w:type="spellStart"/>
      <w:r w:rsidRPr="00BB7BF2">
        <w:rPr>
          <w:lang w:val="sr-Latn-RS" w:eastAsia="sr-Latn-RS"/>
        </w:rPr>
        <w:t>генетском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алгоритму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представља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могућу</w:t>
      </w:r>
      <w:proofErr w:type="spellEnd"/>
      <w:r w:rsidRPr="00BB7BF2">
        <w:rPr>
          <w:lang w:val="sr-Latn-RS" w:eastAsia="sr-Latn-RS"/>
        </w:rPr>
        <w:t xml:space="preserve"> TSP </w:t>
      </w:r>
      <w:proofErr w:type="spellStart"/>
      <w:r w:rsidRPr="00BB7BF2">
        <w:rPr>
          <w:lang w:val="sr-Latn-RS" w:eastAsia="sr-Latn-RS"/>
        </w:rPr>
        <w:t>туру</w:t>
      </w:r>
      <w:proofErr w:type="spellEnd"/>
      <w:r w:rsidRPr="00BB7BF2">
        <w:rPr>
          <w:lang w:val="sr-Latn-RS" w:eastAsia="sr-Latn-RS"/>
        </w:rPr>
        <w:t xml:space="preserve">. У </w:t>
      </w:r>
      <w:proofErr w:type="spellStart"/>
      <w:r w:rsidRPr="00BB7BF2">
        <w:rPr>
          <w:lang w:val="sr-Latn-RS" w:eastAsia="sr-Latn-RS"/>
        </w:rPr>
        <w:t>имплементацији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јединка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моделована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структуром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rFonts w:ascii="Courier New" w:hAnsi="Courier New" w:cs="Courier New"/>
          <w:i/>
          <w:iCs/>
          <w:sz w:val="20"/>
          <w:lang w:val="sr-Latn-RS" w:eastAsia="sr-Latn-RS"/>
        </w:rPr>
        <w:t>Individual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која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садржи</w:t>
      </w:r>
      <w:proofErr w:type="spellEnd"/>
      <w:r w:rsidRPr="00BB7BF2">
        <w:rPr>
          <w:lang w:val="sr-Latn-RS" w:eastAsia="sr-Latn-RS"/>
        </w:rPr>
        <w:t>:</w:t>
      </w:r>
    </w:p>
    <w:p w14:paraId="74B0DB50" w14:textId="77777777" w:rsidR="00BB7BF2" w:rsidRPr="00BB7BF2" w:rsidRDefault="00BB7BF2" w:rsidP="00BB7BF2">
      <w:pPr>
        <w:numPr>
          <w:ilvl w:val="0"/>
          <w:numId w:val="31"/>
        </w:numPr>
        <w:rPr>
          <w:lang w:val="sr-Latn-RS" w:eastAsia="sr-Latn-RS"/>
        </w:rPr>
      </w:pPr>
      <w:proofErr w:type="spellStart"/>
      <w:r w:rsidRPr="00BB7BF2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BB7BF2">
        <w:rPr>
          <w:lang w:val="sr-Latn-RS" w:eastAsia="sr-Latn-RS"/>
        </w:rPr>
        <w:t xml:space="preserve"> – </w:t>
      </w:r>
      <w:proofErr w:type="spellStart"/>
      <w:r w:rsidRPr="00BB7BF2">
        <w:rPr>
          <w:lang w:val="sr-Latn-RS" w:eastAsia="sr-Latn-RS"/>
        </w:rPr>
        <w:t>вектор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индекса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градова</w:t>
      </w:r>
      <w:proofErr w:type="spellEnd"/>
      <w:r w:rsidRPr="00BB7BF2">
        <w:rPr>
          <w:lang w:val="sr-Latn-RS" w:eastAsia="sr-Latn-RS"/>
        </w:rPr>
        <w:t xml:space="preserve">, </w:t>
      </w:r>
    </w:p>
    <w:p w14:paraId="3FDA88AB" w14:textId="77777777" w:rsidR="00BB7BF2" w:rsidRPr="00BB7BF2" w:rsidRDefault="00BB7BF2" w:rsidP="00BB7BF2">
      <w:pPr>
        <w:numPr>
          <w:ilvl w:val="0"/>
          <w:numId w:val="31"/>
        </w:numPr>
        <w:rPr>
          <w:lang w:val="sr-Latn-RS" w:eastAsia="sr-Latn-RS"/>
        </w:rPr>
      </w:pPr>
      <w:proofErr w:type="spellStart"/>
      <w:r w:rsidRPr="00BB7BF2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BB7BF2">
        <w:rPr>
          <w:lang w:val="sr-Latn-RS" w:eastAsia="sr-Latn-RS"/>
        </w:rPr>
        <w:t xml:space="preserve"> – </w:t>
      </w:r>
      <w:proofErr w:type="spellStart"/>
      <w:r w:rsidRPr="00BB7BF2">
        <w:rPr>
          <w:lang w:val="sr-Latn-RS" w:eastAsia="sr-Latn-RS"/>
        </w:rPr>
        <w:t>укупну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дужину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затворене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туре</w:t>
      </w:r>
      <w:proofErr w:type="spellEnd"/>
      <w:r w:rsidRPr="00BB7BF2">
        <w:rPr>
          <w:lang w:val="sr-Latn-RS" w:eastAsia="sr-Latn-RS"/>
        </w:rPr>
        <w:t xml:space="preserve">. </w:t>
      </w:r>
    </w:p>
    <w:p w14:paraId="3DB9E4A8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Рута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бити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валидна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пермутација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свих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градова</w:t>
      </w:r>
      <w:proofErr w:type="spellEnd"/>
      <w:r w:rsidRPr="00BB7BF2">
        <w:rPr>
          <w:lang w:val="sr-Latn-RS" w:eastAsia="sr-Latn-RS"/>
        </w:rPr>
        <w:t xml:space="preserve">. </w:t>
      </w:r>
      <w:proofErr w:type="spellStart"/>
      <w:r w:rsidRPr="00BB7BF2">
        <w:rPr>
          <w:lang w:val="sr-Latn-RS" w:eastAsia="sr-Latn-RS"/>
        </w:rPr>
        <w:t>То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значи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сваки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појави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тачно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једном</w:t>
      </w:r>
      <w:proofErr w:type="spellEnd"/>
      <w:r w:rsidRPr="00BB7BF2">
        <w:rPr>
          <w:lang w:val="sr-Latn-RS" w:eastAsia="sr-Latn-RS"/>
        </w:rPr>
        <w:t xml:space="preserve">. </w:t>
      </w:r>
      <w:proofErr w:type="spellStart"/>
      <w:r w:rsidRPr="00BB7BF2">
        <w:rPr>
          <w:lang w:val="sr-Latn-RS" w:eastAsia="sr-Latn-RS"/>
        </w:rPr>
        <w:t>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пример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ако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постоји</w:t>
      </w:r>
      <w:proofErr w:type="spellEnd"/>
      <w:r w:rsidRPr="00BB7BF2">
        <w:rPr>
          <w:lang w:val="sr-Latn-RS" w:eastAsia="sr-Latn-RS"/>
        </w:rPr>
        <w:t xml:space="preserve"> 52 </w:t>
      </w:r>
      <w:proofErr w:type="spellStart"/>
      <w:r w:rsidRPr="00BB7BF2">
        <w:rPr>
          <w:lang w:val="sr-Latn-RS" w:eastAsia="sr-Latn-RS"/>
        </w:rPr>
        <w:t>града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рута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имати</w:t>
      </w:r>
      <w:proofErr w:type="spellEnd"/>
      <w:r w:rsidRPr="00BB7BF2">
        <w:rPr>
          <w:lang w:val="sr-Latn-RS" w:eastAsia="sr-Latn-RS"/>
        </w:rPr>
        <w:t xml:space="preserve"> 52 </w:t>
      </w:r>
      <w:proofErr w:type="spellStart"/>
      <w:r w:rsidRPr="00BB7BF2">
        <w:rPr>
          <w:lang w:val="sr-Latn-RS" w:eastAsia="sr-Latn-RS"/>
        </w:rPr>
        <w:t>различита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индекса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из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опсега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од</w:t>
      </w:r>
      <w:proofErr w:type="spellEnd"/>
      <w:r w:rsidRPr="00BB7BF2">
        <w:rPr>
          <w:lang w:val="sr-Latn-RS" w:eastAsia="sr-Latn-RS"/>
        </w:rPr>
        <w:t xml:space="preserve"> 0 </w:t>
      </w:r>
      <w:proofErr w:type="spellStart"/>
      <w:r w:rsidRPr="00BB7BF2">
        <w:rPr>
          <w:lang w:val="sr-Latn-RS" w:eastAsia="sr-Latn-RS"/>
        </w:rPr>
        <w:t>до</w:t>
      </w:r>
      <w:proofErr w:type="spellEnd"/>
      <w:r w:rsidRPr="00BB7BF2">
        <w:rPr>
          <w:lang w:val="sr-Latn-RS" w:eastAsia="sr-Latn-RS"/>
        </w:rPr>
        <w:t xml:space="preserve"> 51.</w:t>
      </w:r>
    </w:p>
    <w:p w14:paraId="1F85E763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вектор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јединки</w:t>
      </w:r>
      <w:proofErr w:type="spellEnd"/>
      <w:r w:rsidRPr="00BB7BF2">
        <w:rPr>
          <w:lang w:val="sr-Latn-RS" w:eastAsia="sr-Latn-RS"/>
        </w:rPr>
        <w:t xml:space="preserve">. У </w:t>
      </w:r>
      <w:proofErr w:type="spellStart"/>
      <w:r w:rsidRPr="00BB7BF2">
        <w:rPr>
          <w:lang w:val="sr-Latn-RS" w:eastAsia="sr-Latn-RS"/>
        </w:rPr>
        <w:t>свакој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генерацији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евалуира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сортира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дужини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руте</w:t>
      </w:r>
      <w:proofErr w:type="spellEnd"/>
      <w:r w:rsidRPr="00BB7BF2">
        <w:rPr>
          <w:lang w:val="sr-Latn-RS" w:eastAsia="sr-Latn-RS"/>
        </w:rPr>
        <w:t xml:space="preserve"> и </w:t>
      </w:r>
      <w:proofErr w:type="spellStart"/>
      <w:r w:rsidRPr="00BB7BF2">
        <w:rPr>
          <w:lang w:val="sr-Latn-RS" w:eastAsia="sr-Latn-RS"/>
        </w:rPr>
        <w:t>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основу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ње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формира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нова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>.</w:t>
      </w:r>
    </w:p>
    <w:p w14:paraId="70C41B85" w14:textId="7B78C9AB" w:rsidR="00BB7BF2" w:rsidRDefault="007538C4" w:rsidP="007538C4">
      <w:pPr>
        <w:pStyle w:val="Heading2"/>
        <w:rPr>
          <w:lang w:val="sr-Cyrl-RS" w:eastAsia="sr-Latn-RS"/>
        </w:rPr>
      </w:pPr>
      <w:bookmarkStart w:id="8" w:name="_Toc232321901"/>
      <w:proofErr w:type="spellStart"/>
      <w:r w:rsidRPr="007538C4">
        <w:rPr>
          <w:lang w:eastAsia="sr-Latn-RS"/>
        </w:rPr>
        <w:t>Генетски</w:t>
      </w:r>
      <w:proofErr w:type="spellEnd"/>
      <w:r w:rsidRPr="007538C4">
        <w:rPr>
          <w:lang w:eastAsia="sr-Latn-RS"/>
        </w:rPr>
        <w:t xml:space="preserve"> </w:t>
      </w:r>
      <w:proofErr w:type="spellStart"/>
      <w:r w:rsidRPr="007538C4">
        <w:rPr>
          <w:lang w:eastAsia="sr-Latn-RS"/>
        </w:rPr>
        <w:t>оператори</w:t>
      </w:r>
      <w:bookmarkEnd w:id="8"/>
      <w:proofErr w:type="spellEnd"/>
    </w:p>
    <w:p w14:paraId="01DC2FE1" w14:textId="3A69232C" w:rsidR="007538C4" w:rsidRDefault="007538C4" w:rsidP="007538C4">
      <w:pPr>
        <w:pStyle w:val="Heading3"/>
        <w:rPr>
          <w:lang w:val="sr-Cyrl-RS"/>
        </w:rPr>
      </w:pPr>
      <w:bookmarkStart w:id="9" w:name="_Toc232321902"/>
      <w:r>
        <w:rPr>
          <w:lang w:val="sr-Cyrl-RS"/>
        </w:rPr>
        <w:t>Селекција родитеља</w:t>
      </w:r>
      <w:bookmarkEnd w:id="9"/>
    </w:p>
    <w:p w14:paraId="61B6FA65" w14:textId="631361FD" w:rsidR="007538C4" w:rsidRDefault="007538C4" w:rsidP="007538C4">
      <w:proofErr w:type="spellStart"/>
      <w:r>
        <w:t>Селекција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ранга</w:t>
      </w:r>
      <w:proofErr w:type="spellEnd"/>
      <w:r>
        <w:t xml:space="preserve"> </w:t>
      </w:r>
      <w:proofErr w:type="spellStart"/>
      <w:r>
        <w:t>јединки</w:t>
      </w:r>
      <w:proofErr w:type="spellEnd"/>
      <w:r>
        <w:t xml:space="preserve"> у </w:t>
      </w:r>
      <w:proofErr w:type="spellStart"/>
      <w:r>
        <w:t>сортираној</w:t>
      </w:r>
      <w:proofErr w:type="spellEnd"/>
      <w:r>
        <w:t xml:space="preserve"> </w:t>
      </w:r>
      <w:proofErr w:type="spellStart"/>
      <w:r>
        <w:t>популацији</w:t>
      </w:r>
      <w:proofErr w:type="spellEnd"/>
      <w:r>
        <w:t xml:space="preserve">.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већу</w:t>
      </w:r>
      <w:proofErr w:type="spellEnd"/>
      <w:r>
        <w:t xml:space="preserve"> </w:t>
      </w:r>
      <w:proofErr w:type="spellStart"/>
      <w:r>
        <w:t>вероватноћу</w:t>
      </w:r>
      <w:proofErr w:type="spellEnd"/>
      <w:r>
        <w:t xml:space="preserve"> </w:t>
      </w:r>
      <w:proofErr w:type="spellStart"/>
      <w:r>
        <w:t>избора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и </w:t>
      </w:r>
      <w:proofErr w:type="spellStart"/>
      <w:r>
        <w:t>слабије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изабране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доприноси</w:t>
      </w:r>
      <w:proofErr w:type="spellEnd"/>
      <w:r>
        <w:t xml:space="preserve"> </w:t>
      </w:r>
      <w:proofErr w:type="spellStart"/>
      <w:r>
        <w:t>разноврсности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>.</w:t>
      </w:r>
    </w:p>
    <w:p w14:paraId="1C99D317" w14:textId="77777777" w:rsidR="006D2B80" w:rsidRDefault="006D2B80" w:rsidP="007538C4"/>
    <w:p w14:paraId="43B0D533" w14:textId="77EBAEE8" w:rsid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0" w:name="_Toc232321903"/>
      <w:r w:rsidRPr="007538C4">
        <w:rPr>
          <w:rStyle w:val="Strong"/>
          <w:b/>
          <w:bCs/>
        </w:rPr>
        <w:lastRenderedPageBreak/>
        <w:t>SCX</w:t>
      </w:r>
      <w:r w:rsidRPr="007538C4">
        <w:rPr>
          <w:rStyle w:val="Strong"/>
          <w:b/>
          <w:bCs/>
          <w:lang w:val="sr-Cyrl-RS"/>
        </w:rPr>
        <w:t xml:space="preserve"> укрштање</w:t>
      </w:r>
      <w:bookmarkEnd w:id="10"/>
    </w:p>
    <w:p w14:paraId="6E4B6F01" w14:textId="4B830274" w:rsidR="007538C4" w:rsidRDefault="007538C4" w:rsidP="007538C4">
      <w:pPr>
        <w:rPr>
          <w:lang w:val="sr-Cyrl-RS"/>
        </w:rPr>
      </w:pPr>
      <w:r w:rsidRPr="007538C4">
        <w:t>SCX (</w:t>
      </w:r>
      <w:proofErr w:type="spellStart"/>
      <w:r w:rsidRPr="007538C4">
        <w:rPr>
          <w:i/>
          <w:iCs/>
        </w:rPr>
        <w:t>Sequential</w:t>
      </w:r>
      <w:proofErr w:type="spellEnd"/>
      <w:r w:rsidRPr="007538C4">
        <w:rPr>
          <w:i/>
          <w:iCs/>
        </w:rPr>
        <w:t xml:space="preserve"> </w:t>
      </w:r>
      <w:proofErr w:type="spellStart"/>
      <w:r w:rsidRPr="007538C4">
        <w:rPr>
          <w:i/>
          <w:iCs/>
        </w:rPr>
        <w:t>Constructive</w:t>
      </w:r>
      <w:proofErr w:type="spellEnd"/>
      <w:r w:rsidRPr="007538C4">
        <w:rPr>
          <w:i/>
          <w:iCs/>
        </w:rPr>
        <w:t xml:space="preserve"> </w:t>
      </w:r>
      <w:proofErr w:type="spellStart"/>
      <w:r w:rsidRPr="007538C4">
        <w:rPr>
          <w:i/>
          <w:iCs/>
        </w:rPr>
        <w:t>Crossover</w:t>
      </w:r>
      <w:proofErr w:type="spellEnd"/>
      <w:r w:rsidRPr="007538C4">
        <w:t xml:space="preserve">) </w:t>
      </w:r>
      <w:proofErr w:type="spellStart"/>
      <w:r w:rsidRPr="007538C4">
        <w:t>конструише</w:t>
      </w:r>
      <w:proofErr w:type="spellEnd"/>
      <w:r w:rsidRPr="007538C4">
        <w:t xml:space="preserve"> </w:t>
      </w:r>
      <w:proofErr w:type="spellStart"/>
      <w:r w:rsidRPr="007538C4">
        <w:t>потомка</w:t>
      </w:r>
      <w:proofErr w:type="spellEnd"/>
      <w:r w:rsidRPr="007538C4">
        <w:t xml:space="preserve"> </w:t>
      </w:r>
      <w:proofErr w:type="spellStart"/>
      <w:r w:rsidRPr="007538C4">
        <w:t>корак</w:t>
      </w:r>
      <w:proofErr w:type="spellEnd"/>
      <w:r w:rsidRPr="007538C4">
        <w:t xml:space="preserve"> </w:t>
      </w:r>
      <w:proofErr w:type="spellStart"/>
      <w:r w:rsidRPr="007538C4">
        <w:t>по</w:t>
      </w:r>
      <w:proofErr w:type="spellEnd"/>
      <w:r w:rsidRPr="007538C4">
        <w:t xml:space="preserve"> </w:t>
      </w:r>
      <w:proofErr w:type="spellStart"/>
      <w:r w:rsidRPr="007538C4">
        <w:t>корак</w:t>
      </w:r>
      <w:proofErr w:type="spellEnd"/>
      <w:r w:rsidRPr="007538C4">
        <w:t xml:space="preserve">. </w:t>
      </w:r>
      <w:proofErr w:type="spellStart"/>
      <w:r w:rsidRPr="007538C4">
        <w:t>Полази</w:t>
      </w:r>
      <w:proofErr w:type="spellEnd"/>
      <w:r w:rsidRPr="007538C4">
        <w:t xml:space="preserve"> </w:t>
      </w:r>
      <w:proofErr w:type="spellStart"/>
      <w:r w:rsidRPr="007538C4">
        <w:t>се</w:t>
      </w:r>
      <w:proofErr w:type="spellEnd"/>
      <w:r w:rsidRPr="007538C4">
        <w:t xml:space="preserve"> </w:t>
      </w:r>
      <w:proofErr w:type="spellStart"/>
      <w:r w:rsidRPr="007538C4">
        <w:t>од</w:t>
      </w:r>
      <w:proofErr w:type="spellEnd"/>
      <w:r w:rsidRPr="007538C4">
        <w:t xml:space="preserve"> </w:t>
      </w:r>
      <w:proofErr w:type="spellStart"/>
      <w:r w:rsidRPr="007538C4">
        <w:t>почетног</w:t>
      </w:r>
      <w:proofErr w:type="spellEnd"/>
      <w:r w:rsidRPr="007538C4">
        <w:t xml:space="preserve"> </w:t>
      </w:r>
      <w:proofErr w:type="spellStart"/>
      <w:r w:rsidRPr="007538C4">
        <w:t>града</w:t>
      </w:r>
      <w:proofErr w:type="spellEnd"/>
      <w:r w:rsidRPr="007538C4">
        <w:t xml:space="preserve">, а </w:t>
      </w:r>
      <w:proofErr w:type="spellStart"/>
      <w:r w:rsidRPr="007538C4">
        <w:t>затим</w:t>
      </w:r>
      <w:proofErr w:type="spellEnd"/>
      <w:r w:rsidRPr="007538C4">
        <w:t xml:space="preserve"> </w:t>
      </w:r>
      <w:proofErr w:type="spellStart"/>
      <w:r w:rsidRPr="007538C4">
        <w:t>се</w:t>
      </w:r>
      <w:proofErr w:type="spellEnd"/>
      <w:r w:rsidRPr="007538C4">
        <w:t xml:space="preserve"> </w:t>
      </w:r>
      <w:proofErr w:type="spellStart"/>
      <w:r w:rsidRPr="007538C4">
        <w:t>на</w:t>
      </w:r>
      <w:proofErr w:type="spellEnd"/>
      <w:r w:rsidRPr="007538C4">
        <w:t xml:space="preserve"> </w:t>
      </w:r>
      <w:proofErr w:type="spellStart"/>
      <w:r w:rsidRPr="007538C4">
        <w:t>основу</w:t>
      </w:r>
      <w:proofErr w:type="spellEnd"/>
      <w:r w:rsidRPr="007538C4">
        <w:t xml:space="preserve"> </w:t>
      </w:r>
      <w:proofErr w:type="spellStart"/>
      <w:r w:rsidRPr="007538C4">
        <w:t>редоследа</w:t>
      </w:r>
      <w:proofErr w:type="spellEnd"/>
      <w:r w:rsidRPr="007538C4">
        <w:t xml:space="preserve"> у </w:t>
      </w:r>
      <w:proofErr w:type="spellStart"/>
      <w:r w:rsidRPr="007538C4">
        <w:t>родитељима</w:t>
      </w:r>
      <w:proofErr w:type="spellEnd"/>
      <w:r w:rsidRPr="007538C4">
        <w:t xml:space="preserve"> и </w:t>
      </w:r>
      <w:proofErr w:type="spellStart"/>
      <w:r w:rsidRPr="007538C4">
        <w:t>удаљености</w:t>
      </w:r>
      <w:proofErr w:type="spellEnd"/>
      <w:r w:rsidRPr="007538C4">
        <w:t xml:space="preserve"> </w:t>
      </w:r>
      <w:proofErr w:type="spellStart"/>
      <w:r w:rsidRPr="007538C4">
        <w:t>између</w:t>
      </w:r>
      <w:proofErr w:type="spellEnd"/>
      <w:r w:rsidRPr="007538C4">
        <w:t xml:space="preserve"> </w:t>
      </w:r>
      <w:proofErr w:type="spellStart"/>
      <w:r w:rsidRPr="007538C4">
        <w:t>градова</w:t>
      </w:r>
      <w:proofErr w:type="spellEnd"/>
      <w:r w:rsidRPr="007538C4">
        <w:t xml:space="preserve"> </w:t>
      </w:r>
      <w:proofErr w:type="spellStart"/>
      <w:r w:rsidRPr="007538C4">
        <w:t>бира</w:t>
      </w:r>
      <w:proofErr w:type="spellEnd"/>
      <w:r w:rsidRPr="007538C4">
        <w:t xml:space="preserve"> </w:t>
      </w:r>
      <w:proofErr w:type="spellStart"/>
      <w:r w:rsidRPr="007538C4">
        <w:t>следећи</w:t>
      </w:r>
      <w:proofErr w:type="spellEnd"/>
      <w:r w:rsidRPr="007538C4">
        <w:t xml:space="preserve"> </w:t>
      </w:r>
      <w:proofErr w:type="spellStart"/>
      <w:r w:rsidRPr="007538C4">
        <w:t>град</w:t>
      </w:r>
      <w:proofErr w:type="spellEnd"/>
      <w:r w:rsidRPr="007538C4">
        <w:t xml:space="preserve">. </w:t>
      </w:r>
      <w:proofErr w:type="spellStart"/>
      <w:r w:rsidRPr="007538C4">
        <w:t>Овај</w:t>
      </w:r>
      <w:proofErr w:type="spellEnd"/>
      <w:r w:rsidRPr="007538C4">
        <w:t xml:space="preserve"> </w:t>
      </w:r>
      <w:proofErr w:type="spellStart"/>
      <w:r w:rsidRPr="007538C4">
        <w:t>оператор</w:t>
      </w:r>
      <w:proofErr w:type="spellEnd"/>
      <w:r w:rsidRPr="007538C4">
        <w:t xml:space="preserve"> </w:t>
      </w:r>
      <w:proofErr w:type="spellStart"/>
      <w:r w:rsidRPr="007538C4">
        <w:t>је</w:t>
      </w:r>
      <w:proofErr w:type="spellEnd"/>
      <w:r w:rsidRPr="007538C4">
        <w:t xml:space="preserve"> </w:t>
      </w:r>
      <w:proofErr w:type="spellStart"/>
      <w:r w:rsidRPr="007538C4">
        <w:t>погодан</w:t>
      </w:r>
      <w:proofErr w:type="spellEnd"/>
      <w:r w:rsidRPr="007538C4">
        <w:t xml:space="preserve"> </w:t>
      </w:r>
      <w:proofErr w:type="spellStart"/>
      <w:r w:rsidRPr="007538C4">
        <w:t>за</w:t>
      </w:r>
      <w:proofErr w:type="spellEnd"/>
      <w:r w:rsidRPr="007538C4">
        <w:t xml:space="preserve"> TSP </w:t>
      </w:r>
      <w:proofErr w:type="spellStart"/>
      <w:r w:rsidRPr="007538C4">
        <w:t>јер</w:t>
      </w:r>
      <w:proofErr w:type="spellEnd"/>
      <w:r w:rsidRPr="007538C4">
        <w:t xml:space="preserve"> </w:t>
      </w:r>
      <w:proofErr w:type="spellStart"/>
      <w:r w:rsidRPr="007538C4">
        <w:t>чува</w:t>
      </w:r>
      <w:proofErr w:type="spellEnd"/>
      <w:r w:rsidRPr="007538C4">
        <w:t xml:space="preserve"> </w:t>
      </w:r>
      <w:proofErr w:type="spellStart"/>
      <w:r w:rsidRPr="007538C4">
        <w:t>пермутациону</w:t>
      </w:r>
      <w:proofErr w:type="spellEnd"/>
      <w:r w:rsidRPr="007538C4">
        <w:t xml:space="preserve"> </w:t>
      </w:r>
      <w:proofErr w:type="spellStart"/>
      <w:r w:rsidRPr="007538C4">
        <w:t>природу</w:t>
      </w:r>
      <w:proofErr w:type="spellEnd"/>
      <w:r w:rsidRPr="007538C4">
        <w:t xml:space="preserve"> </w:t>
      </w:r>
      <w:proofErr w:type="spellStart"/>
      <w:r w:rsidRPr="007538C4">
        <w:t>решења</w:t>
      </w:r>
      <w:proofErr w:type="spellEnd"/>
      <w:r w:rsidRPr="007538C4">
        <w:t>.</w:t>
      </w:r>
    </w:p>
    <w:p w14:paraId="32820A09" w14:textId="77777777" w:rsidR="007538C4" w:rsidRPr="007538C4" w:rsidRDefault="007538C4" w:rsidP="007538C4">
      <w:pPr>
        <w:rPr>
          <w:lang w:val="sr-Cyrl-RS"/>
        </w:rPr>
      </w:pPr>
    </w:p>
    <w:p w14:paraId="4EBDCBD4" w14:textId="77777777" w:rsidR="007538C4" w:rsidRP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1" w:name="_Toc232321904"/>
      <w:proofErr w:type="spellStart"/>
      <w:r w:rsidRPr="007538C4">
        <w:rPr>
          <w:rStyle w:val="Strong"/>
          <w:b/>
          <w:bCs/>
        </w:rPr>
        <w:t>Инверзиона</w:t>
      </w:r>
      <w:proofErr w:type="spellEnd"/>
      <w:r w:rsidRPr="007538C4">
        <w:rPr>
          <w:rStyle w:val="Strong"/>
          <w:b/>
          <w:bCs/>
        </w:rPr>
        <w:t xml:space="preserve"> </w:t>
      </w:r>
      <w:proofErr w:type="spellStart"/>
      <w:r w:rsidRPr="007538C4">
        <w:rPr>
          <w:rStyle w:val="Strong"/>
          <w:b/>
          <w:bCs/>
        </w:rPr>
        <w:t>мутација</w:t>
      </w:r>
      <w:bookmarkEnd w:id="11"/>
      <w:proofErr w:type="spellEnd"/>
    </w:p>
    <w:p w14:paraId="71EFDD91" w14:textId="0D526B8C" w:rsidR="007538C4" w:rsidRDefault="007538C4" w:rsidP="007538C4">
      <w:pPr>
        <w:rPr>
          <w:lang w:val="sr-Cyrl-RS"/>
        </w:rPr>
      </w:pPr>
      <w:proofErr w:type="spellStart"/>
      <w:r>
        <w:t>Инверзиона</w:t>
      </w:r>
      <w:proofErr w:type="spellEnd"/>
      <w:r>
        <w:t xml:space="preserve"> </w:t>
      </w:r>
      <w:proofErr w:type="spellStart"/>
      <w:r>
        <w:t>мутација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 xml:space="preserve"> у </w:t>
      </w:r>
      <w:proofErr w:type="spellStart"/>
      <w:r>
        <w:t>рути</w:t>
      </w:r>
      <w:proofErr w:type="spellEnd"/>
      <w:r>
        <w:t xml:space="preserve"> и </w:t>
      </w:r>
      <w:proofErr w:type="spellStart"/>
      <w:r>
        <w:t>обрће</w:t>
      </w:r>
      <w:proofErr w:type="spellEnd"/>
      <w:r>
        <w:t xml:space="preserve"> </w:t>
      </w:r>
      <w:proofErr w:type="spellStart"/>
      <w:r>
        <w:t>редослед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мутација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валидност</w:t>
      </w:r>
      <w:proofErr w:type="spellEnd"/>
      <w:r>
        <w:t xml:space="preserve"> </w:t>
      </w:r>
      <w:proofErr w:type="spellStart"/>
      <w:r>
        <w:t>пермутације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уклања</w:t>
      </w:r>
      <w:proofErr w:type="spellEnd"/>
      <w:r>
        <w:t xml:space="preserve"> </w:t>
      </w:r>
      <w:proofErr w:type="spellStart"/>
      <w:r>
        <w:t>градове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редослед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>.</w:t>
      </w:r>
    </w:p>
    <w:p w14:paraId="18973CA9" w14:textId="77777777" w:rsidR="007538C4" w:rsidRPr="007538C4" w:rsidRDefault="007538C4" w:rsidP="007538C4">
      <w:pPr>
        <w:jc w:val="left"/>
        <w:rPr>
          <w:lang w:val="sr-Cyrl-RS"/>
        </w:rPr>
      </w:pPr>
    </w:p>
    <w:p w14:paraId="5845772A" w14:textId="77777777" w:rsidR="007538C4" w:rsidRP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2" w:name="_Toc232321905"/>
      <w:proofErr w:type="spellStart"/>
      <w:r w:rsidRPr="007538C4">
        <w:rPr>
          <w:rStyle w:val="Strong"/>
          <w:b/>
          <w:bCs/>
        </w:rPr>
        <w:t>Елитизам</w:t>
      </w:r>
      <w:bookmarkEnd w:id="12"/>
      <w:proofErr w:type="spellEnd"/>
    </w:p>
    <w:p w14:paraId="1A13EDED" w14:textId="025278C5" w:rsidR="007538C4" w:rsidRDefault="007538C4" w:rsidP="007538C4">
      <w:proofErr w:type="spellStart"/>
      <w:r>
        <w:t>Елитизам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тренутне</w:t>
      </w:r>
      <w:proofErr w:type="spellEnd"/>
      <w:r>
        <w:t xml:space="preserve"> </w:t>
      </w:r>
      <w:proofErr w:type="spellStart"/>
      <w:r>
        <w:t>генерације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пренесу</w:t>
      </w:r>
      <w:proofErr w:type="spellEnd"/>
      <w:r>
        <w:t xml:space="preserve"> у </w:t>
      </w:r>
      <w:proofErr w:type="spellStart"/>
      <w:r>
        <w:t>следећу</w:t>
      </w:r>
      <w:proofErr w:type="spellEnd"/>
      <w:r>
        <w:t xml:space="preserve"> </w:t>
      </w:r>
      <w:proofErr w:type="spellStart"/>
      <w:r>
        <w:t>генерацију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губитак</w:t>
      </w:r>
      <w:proofErr w:type="spellEnd"/>
      <w:r>
        <w:t xml:space="preserve"> </w:t>
      </w:r>
      <w:proofErr w:type="spellStart"/>
      <w:r>
        <w:t>најбољег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пронађеног</w:t>
      </w:r>
      <w:proofErr w:type="spellEnd"/>
      <w:r>
        <w:t xml:space="preserve"> </w:t>
      </w:r>
      <w:proofErr w:type="spellStart"/>
      <w:r>
        <w:t>решења</w:t>
      </w:r>
      <w:proofErr w:type="spellEnd"/>
      <w:r>
        <w:t>.</w:t>
      </w:r>
    </w:p>
    <w:p w14:paraId="69E5C055" w14:textId="29424F10" w:rsidR="007538C4" w:rsidRDefault="006B1C0D" w:rsidP="006B1C0D">
      <w:pPr>
        <w:pStyle w:val="Heading2"/>
        <w:rPr>
          <w:lang w:val="sr-Cyrl-RS" w:eastAsia="sr-Latn-RS"/>
        </w:rPr>
      </w:pPr>
      <w:bookmarkStart w:id="13" w:name="_Toc232321906"/>
      <w:r>
        <w:rPr>
          <w:lang w:val="sr-Cyrl-RS" w:eastAsia="sr-Latn-RS"/>
        </w:rPr>
        <w:t>Серијска верзија алгоритма</w:t>
      </w:r>
      <w:bookmarkEnd w:id="13"/>
    </w:p>
    <w:p w14:paraId="078D0058" w14:textId="502913C4" w:rsidR="006B1C0D" w:rsidRDefault="006B1C0D" w:rsidP="006B1C0D">
      <w:pPr>
        <w:rPr>
          <w:lang w:val="sr-Latn-RS" w:eastAsia="sr-Latn-RS"/>
        </w:rPr>
      </w:pPr>
      <w:proofErr w:type="spellStart"/>
      <w:r>
        <w:t>Сер</w:t>
      </w:r>
      <w:r w:rsidR="001F762B">
        <w:rPr>
          <w:lang w:val="sr-Cyrl-RS"/>
        </w:rPr>
        <w:t>иј</w:t>
      </w:r>
      <w:r>
        <w:t>ска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кораке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другим</w:t>
      </w:r>
      <w:proofErr w:type="spellEnd"/>
      <w:r>
        <w:t xml:space="preserve">. </w:t>
      </w:r>
      <w:proofErr w:type="spellStart"/>
      <w:r>
        <w:t>Прво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почетна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,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јединка</w:t>
      </w:r>
      <w:proofErr w:type="spellEnd"/>
      <w:r>
        <w:t xml:space="preserve"> </w:t>
      </w:r>
      <w:proofErr w:type="spellStart"/>
      <w:r>
        <w:t>евалуира</w:t>
      </w:r>
      <w:proofErr w:type="spellEnd"/>
      <w:r>
        <w:t xml:space="preserve"> </w:t>
      </w:r>
      <w:proofErr w:type="spellStart"/>
      <w:r>
        <w:t>рачунањем</w:t>
      </w:r>
      <w:proofErr w:type="spellEnd"/>
      <w:r>
        <w:t xml:space="preserve"> </w:t>
      </w:r>
      <w:proofErr w:type="spellStart"/>
      <w:r>
        <w:t>дужине</w:t>
      </w:r>
      <w:proofErr w:type="spellEnd"/>
      <w:r>
        <w:t xml:space="preserve"> </w:t>
      </w:r>
      <w:proofErr w:type="spellStart"/>
      <w:r>
        <w:t>руте</w:t>
      </w:r>
      <w:proofErr w:type="spellEnd"/>
      <w:r>
        <w:t xml:space="preserve">.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 </w:t>
      </w:r>
      <w:proofErr w:type="spellStart"/>
      <w:r>
        <w:t>сортира</w:t>
      </w:r>
      <w:proofErr w:type="spellEnd"/>
      <w:r>
        <w:t xml:space="preserve"> и </w:t>
      </w:r>
      <w:proofErr w:type="spellStart"/>
      <w:r>
        <w:t>почиње</w:t>
      </w:r>
      <w:proofErr w:type="spellEnd"/>
      <w:r>
        <w:t xml:space="preserve"> </w:t>
      </w:r>
      <w:proofErr w:type="spellStart"/>
      <w:r>
        <w:t>итеративни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еволуције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генерације</w:t>
      </w:r>
      <w:proofErr w:type="spellEnd"/>
      <w:r>
        <w:t>.</w:t>
      </w:r>
    </w:p>
    <w:p w14:paraId="7B0B5DC1" w14:textId="2AC86E3B" w:rsidR="006B1C0D" w:rsidRPr="009507A4" w:rsidRDefault="006B1C0D" w:rsidP="009507A4">
      <w:r>
        <w:t xml:space="preserve">У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генерацији</w:t>
      </w:r>
      <w:proofErr w:type="spellEnd"/>
      <w:r>
        <w:t xml:space="preserve"> </w:t>
      </w:r>
      <w:proofErr w:type="spellStart"/>
      <w:r>
        <w:t>сер</w:t>
      </w:r>
      <w:r w:rsidR="00765757">
        <w:rPr>
          <w:lang w:val="sr-Cyrl-RS"/>
        </w:rPr>
        <w:t>иј</w:t>
      </w:r>
      <w:r>
        <w:t>ска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формира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популацију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преноси</w:t>
      </w:r>
      <w:proofErr w:type="spellEnd"/>
      <w:r>
        <w:t xml:space="preserve"> </w:t>
      </w:r>
      <w:proofErr w:type="spellStart"/>
      <w:r>
        <w:t>елитизмом</w:t>
      </w:r>
      <w:proofErr w:type="spellEnd"/>
      <w:r>
        <w:t xml:space="preserve">, а </w:t>
      </w:r>
      <w:proofErr w:type="spellStart"/>
      <w:r>
        <w:t>преостале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применом</w:t>
      </w:r>
      <w:proofErr w:type="spellEnd"/>
      <w:r>
        <w:t xml:space="preserve"> </w:t>
      </w:r>
      <w:proofErr w:type="spellStart"/>
      <w:r>
        <w:t>селекције</w:t>
      </w:r>
      <w:proofErr w:type="spellEnd"/>
      <w:r>
        <w:t xml:space="preserve">, </w:t>
      </w:r>
      <w:proofErr w:type="spellStart"/>
      <w:r>
        <w:t>укрштања</w:t>
      </w:r>
      <w:proofErr w:type="spellEnd"/>
      <w:r>
        <w:t xml:space="preserve"> и </w:t>
      </w:r>
      <w:proofErr w:type="spellStart"/>
      <w:r>
        <w:t>мутације</w:t>
      </w:r>
      <w:proofErr w:type="spellEnd"/>
      <w:r>
        <w:t xml:space="preserve">.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формирања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евалуирају</w:t>
      </w:r>
      <w:proofErr w:type="spellEnd"/>
      <w:r>
        <w:t xml:space="preserve"> и </w:t>
      </w:r>
      <w:proofErr w:type="spellStart"/>
      <w:r>
        <w:t>сортирају</w:t>
      </w:r>
      <w:proofErr w:type="spellEnd"/>
    </w:p>
    <w:p w14:paraId="35DCD177" w14:textId="706D92B5" w:rsidR="0021353B" w:rsidRDefault="0021353B" w:rsidP="000654A5">
      <w:pPr>
        <w:pStyle w:val="Heading1"/>
        <w:rPr>
          <w:lang w:val="sl-SI"/>
        </w:rPr>
      </w:pPr>
      <w:bookmarkStart w:id="14" w:name="_Toc232321907"/>
      <w:proofErr w:type="spellStart"/>
      <w:r>
        <w:lastRenderedPageBreak/>
        <w:t>Опис</w:t>
      </w:r>
      <w:proofErr w:type="spellEnd"/>
      <w:r>
        <w:t xml:space="preserve"> </w:t>
      </w:r>
      <w:proofErr w:type="spellStart"/>
      <w:r>
        <w:t>решења</w:t>
      </w:r>
      <w:bookmarkEnd w:id="14"/>
      <w:proofErr w:type="spellEnd"/>
    </w:p>
    <w:p w14:paraId="0ADFE53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Решење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организовано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више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јасно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дефинисану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улогу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Основна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идеја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раздвоје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конфигурација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логика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генетског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прегледнији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лакши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тестирање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погоднији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проширење</w:t>
      </w:r>
      <w:proofErr w:type="spellEnd"/>
      <w:r w:rsidRPr="00231498">
        <w:rPr>
          <w:lang w:val="sr-Latn-RS" w:eastAsia="sr-Latn-RS"/>
        </w:rPr>
        <w:t>.</w:t>
      </w:r>
    </w:p>
    <w:p w14:paraId="4A696E4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Главни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имплементацију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Паралелизација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помоћу</w:t>
      </w:r>
      <w:proofErr w:type="spellEnd"/>
      <w:r w:rsidRPr="00231498">
        <w:rPr>
          <w:lang w:val="sr-Latn-RS" w:eastAsia="sr-Latn-RS"/>
        </w:rPr>
        <w:t xml:space="preserve"> Intel </w:t>
      </w:r>
      <w:proofErr w:type="spellStart"/>
      <w:r w:rsidRPr="00231498">
        <w:rPr>
          <w:lang w:val="sr-Latn-RS" w:eastAsia="sr-Latn-RS"/>
        </w:rPr>
        <w:t>oneTBB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библиотеке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контролисати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>.</w:t>
      </w:r>
    </w:p>
    <w:p w14:paraId="49B8B14C" w14:textId="5FB87F24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5" w:name="_Toc232321908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главног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 xml:space="preserve"> (</w:t>
      </w:r>
      <w:r w:rsidRPr="00231498">
        <w:rPr>
          <w:rFonts w:ascii="Courier New" w:hAnsi="Courier New" w:cs="Courier New"/>
          <w:sz w:val="20"/>
          <w:lang w:val="sr-Latn-RS" w:eastAsia="sr-Latn-RS"/>
        </w:rPr>
        <w:t>main.cpp</w:t>
      </w:r>
      <w:r w:rsidRPr="00231498">
        <w:rPr>
          <w:lang w:val="sr-Latn-RS" w:eastAsia="sr-Latn-RS"/>
        </w:rPr>
        <w:t>)</w:t>
      </w:r>
      <w:bookmarkEnd w:id="15"/>
    </w:p>
    <w:p w14:paraId="4D769516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Главни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улазну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тачку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апликације</w:t>
      </w:r>
      <w:proofErr w:type="spellEnd"/>
      <w:r w:rsidRPr="00231498">
        <w:rPr>
          <w:lang w:val="sr-Latn-RS" w:eastAsia="sr-Latn-RS"/>
        </w:rPr>
        <w:t>.</w:t>
      </w:r>
    </w:p>
    <w:p w14:paraId="59425D15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main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argc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char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**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argv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61F9E4A4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Функција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main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најпре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обрађује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објекат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корисник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ограничење</w:t>
      </w:r>
      <w:proofErr w:type="spellEnd"/>
      <w:r w:rsidRPr="00231498">
        <w:rPr>
          <w:lang w:val="sr-Latn-RS" w:eastAsia="sr-Latn-RS"/>
        </w:rPr>
        <w:t xml:space="preserve"> TBB </w:t>
      </w:r>
      <w:proofErr w:type="spellStart"/>
      <w:r w:rsidRPr="00231498">
        <w:rPr>
          <w:lang w:val="sr-Latn-RS" w:eastAsia="sr-Latn-RS"/>
        </w:rPr>
        <w:t>паралелизма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global_control</w:t>
      </w:r>
      <w:proofErr w:type="spellEnd"/>
      <w:r w:rsidRPr="00231498">
        <w:rPr>
          <w:lang w:val="sr-Latn-RS" w:eastAsia="sr-Latn-RS"/>
        </w:rPr>
        <w:t>.</w:t>
      </w:r>
    </w:p>
    <w:p w14:paraId="4AC544A4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зависности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изврши</w:t>
      </w:r>
      <w:proofErr w:type="spellEnd"/>
      <w:r w:rsidRPr="00231498">
        <w:rPr>
          <w:lang w:val="sr-Latn-RS" w:eastAsia="sr-Latn-RS"/>
        </w:rPr>
        <w:t>:</w:t>
      </w:r>
    </w:p>
    <w:p w14:paraId="0CE711FC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серијску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алгоритма</w:t>
      </w:r>
      <w:proofErr w:type="spellEnd"/>
      <w:r w:rsidRPr="00F5120B">
        <w:rPr>
          <w:lang w:val="sr-Latn-RS" w:eastAsia="sr-Latn-RS"/>
        </w:rPr>
        <w:t>,</w:t>
      </w:r>
    </w:p>
    <w:p w14:paraId="17A9B230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паралелну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алгоритма</w:t>
      </w:r>
      <w:proofErr w:type="spellEnd"/>
      <w:r w:rsidRPr="00F5120B">
        <w:rPr>
          <w:lang w:val="sr-Latn-RS" w:eastAsia="sr-Latn-RS"/>
        </w:rPr>
        <w:t>,</w:t>
      </w:r>
    </w:p>
    <w:p w14:paraId="64259368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benchmark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режим</w:t>
      </w:r>
      <w:proofErr w:type="spellEnd"/>
      <w:r w:rsidRPr="00F5120B">
        <w:rPr>
          <w:lang w:val="sr-Latn-RS" w:eastAsia="sr-Latn-RS"/>
        </w:rPr>
        <w:t xml:space="preserve"> у </w:t>
      </w:r>
      <w:proofErr w:type="spellStart"/>
      <w:r w:rsidRPr="00F5120B">
        <w:rPr>
          <w:lang w:val="sr-Latn-RS" w:eastAsia="sr-Latn-RS"/>
        </w:rPr>
        <w:t>коме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се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покрећу</w:t>
      </w:r>
      <w:proofErr w:type="spellEnd"/>
      <w:r w:rsidRPr="00F5120B">
        <w:rPr>
          <w:lang w:val="sr-Latn-RS" w:eastAsia="sr-Latn-RS"/>
        </w:rPr>
        <w:t xml:space="preserve"> и </w:t>
      </w:r>
      <w:proofErr w:type="spellStart"/>
      <w:r w:rsidRPr="00F5120B">
        <w:rPr>
          <w:lang w:val="sr-Latn-RS" w:eastAsia="sr-Latn-RS"/>
        </w:rPr>
        <w:t>серијска</w:t>
      </w:r>
      <w:proofErr w:type="spellEnd"/>
      <w:r w:rsidRPr="00F5120B">
        <w:rPr>
          <w:lang w:val="sr-Latn-RS" w:eastAsia="sr-Latn-RS"/>
        </w:rPr>
        <w:t xml:space="preserve"> и </w:t>
      </w:r>
      <w:proofErr w:type="spellStart"/>
      <w:r w:rsidRPr="00F5120B">
        <w:rPr>
          <w:lang w:val="sr-Latn-RS" w:eastAsia="sr-Latn-RS"/>
        </w:rPr>
        <w:t>паралелна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верзија</w:t>
      </w:r>
      <w:proofErr w:type="spellEnd"/>
      <w:r w:rsidRPr="00F5120B">
        <w:rPr>
          <w:lang w:val="sr-Latn-RS" w:eastAsia="sr-Latn-RS"/>
        </w:rPr>
        <w:t>,</w:t>
      </w:r>
    </w:p>
    <w:p w14:paraId="1094F0EC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island</w:t>
      </w:r>
      <w:proofErr w:type="spellEnd"/>
      <w:r w:rsidRPr="00F5120B">
        <w:rPr>
          <w:lang w:val="sr-Latn-RS" w:eastAsia="sr-Latn-RS"/>
        </w:rPr>
        <w:t xml:space="preserve"> model </w:t>
      </w:r>
      <w:proofErr w:type="spellStart"/>
      <w:r w:rsidRPr="00F5120B">
        <w:rPr>
          <w:lang w:val="sr-Latn-RS" w:eastAsia="sr-Latn-RS"/>
        </w:rPr>
        <w:t>ако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је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број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острва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већи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од</w:t>
      </w:r>
      <w:proofErr w:type="spellEnd"/>
      <w:r w:rsidRPr="00F5120B">
        <w:rPr>
          <w:lang w:val="sr-Latn-RS" w:eastAsia="sr-Latn-RS"/>
        </w:rPr>
        <w:t xml:space="preserve"> 1.</w:t>
      </w:r>
    </w:p>
    <w:p w14:paraId="3CEB560A" w14:textId="14751ED2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стандардном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исписује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њену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уписују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подаци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потребни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анализу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перформанси</w:t>
      </w:r>
      <w:proofErr w:type="spellEnd"/>
      <w:r w:rsidRPr="00231498">
        <w:rPr>
          <w:lang w:val="sr-Latn-RS" w:eastAsia="sr-Latn-RS"/>
        </w:rPr>
        <w:t xml:space="preserve">: </w:t>
      </w:r>
      <w:proofErr w:type="spellStart"/>
      <w:r w:rsidRPr="00231498">
        <w:rPr>
          <w:lang w:val="sr-Latn-RS" w:eastAsia="sr-Latn-RS"/>
        </w:rPr>
        <w:t>серијско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r w:rsidR="00F5120B">
        <w:rPr>
          <w:lang w:val="sr-Cyrl-RS" w:eastAsia="sr-Latn-RS"/>
        </w:rPr>
        <w:t xml:space="preserve">убрзање </w:t>
      </w:r>
      <w:r w:rsidRPr="00231498">
        <w:rPr>
          <w:lang w:val="sr-Latn-RS" w:eastAsia="sr-Latn-RS"/>
        </w:rPr>
        <w:t xml:space="preserve">и </w:t>
      </w:r>
      <w:r w:rsidR="00F5120B">
        <w:rPr>
          <w:lang w:val="sr-Cyrl-RS" w:eastAsia="sr-Latn-RS"/>
        </w:rPr>
        <w:t>ефикасност</w:t>
      </w:r>
      <w:r w:rsidRPr="00231498">
        <w:rPr>
          <w:lang w:val="sr-Latn-RS" w:eastAsia="sr-Latn-RS"/>
        </w:rPr>
        <w:t>.</w:t>
      </w:r>
    </w:p>
    <w:p w14:paraId="2B50A257" w14:textId="5D919405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6" w:name="_Toc232321909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>)</w:t>
      </w:r>
      <w:bookmarkEnd w:id="16"/>
    </w:p>
    <w:p w14:paraId="4F709BE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обраду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параметара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корисник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прослеђује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приликом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>.</w:t>
      </w:r>
    </w:p>
    <w:p w14:paraId="2E18CA06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parseArguments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argc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char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**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argv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080B265E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Подржани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подешавање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величине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вероватноће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укрштања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вероватноће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удела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елитних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параметара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>.</w:t>
      </w:r>
    </w:p>
    <w:p w14:paraId="2ECBA3FD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Најважнији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>:</w:t>
      </w:r>
    </w:p>
    <w:p w14:paraId="555EF175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--pop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величина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>,</w:t>
      </w:r>
    </w:p>
    <w:p w14:paraId="3661F976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--gen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>,</w:t>
      </w:r>
    </w:p>
    <w:p w14:paraId="67ABE32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pc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вероватноћа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укрштања</w:t>
      </w:r>
      <w:proofErr w:type="spellEnd"/>
      <w:r w:rsidRPr="00231498">
        <w:rPr>
          <w:lang w:val="sr-Latn-RS" w:eastAsia="sr-Latn-RS"/>
        </w:rPr>
        <w:t>,</w:t>
      </w:r>
    </w:p>
    <w:p w14:paraId="48374835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pm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вероватноћа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мутације</w:t>
      </w:r>
      <w:proofErr w:type="spellEnd"/>
      <w:r w:rsidRPr="00231498">
        <w:rPr>
          <w:lang w:val="sr-Latn-RS" w:eastAsia="sr-Latn-RS"/>
        </w:rPr>
        <w:t>,</w:t>
      </w:r>
    </w:p>
    <w:p w14:paraId="0BD9F3B2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--elite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удео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елитних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>,</w:t>
      </w:r>
    </w:p>
    <w:p w14:paraId="4366B05B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patience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без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побољшања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заустављања</w:t>
      </w:r>
      <w:proofErr w:type="spellEnd"/>
      <w:r w:rsidRPr="00231498">
        <w:rPr>
          <w:lang w:val="sr-Latn-RS" w:eastAsia="sr-Latn-RS"/>
        </w:rPr>
        <w:t>,</w:t>
      </w:r>
    </w:p>
    <w:p w14:paraId="558871D8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случајних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бројева</w:t>
      </w:r>
      <w:proofErr w:type="spellEnd"/>
      <w:r w:rsidRPr="00231498">
        <w:rPr>
          <w:lang w:val="sr-Latn-RS" w:eastAsia="sr-Latn-RS"/>
        </w:rPr>
        <w:t>,</w:t>
      </w:r>
    </w:p>
    <w:p w14:paraId="6E843CB0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>,</w:t>
      </w:r>
    </w:p>
    <w:p w14:paraId="6219283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режима</w:t>
      </w:r>
      <w:proofErr w:type="spellEnd"/>
      <w:r w:rsidRPr="00231498">
        <w:rPr>
          <w:lang w:val="sr-Latn-RS" w:eastAsia="sr-Latn-RS"/>
        </w:rPr>
        <w:t>,</w:t>
      </w:r>
    </w:p>
    <w:p w14:paraId="7A29B98C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threads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максималан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TBB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>,</w:t>
      </w:r>
    </w:p>
    <w:p w14:paraId="2DC026B2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islands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моделу</w:t>
      </w:r>
      <w:proofErr w:type="spellEnd"/>
      <w:r w:rsidRPr="00231498">
        <w:rPr>
          <w:lang w:val="sr-Latn-RS" w:eastAsia="sr-Latn-RS"/>
        </w:rPr>
        <w:t>,</w:t>
      </w:r>
    </w:p>
    <w:p w14:paraId="3F9957CD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migration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интервал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миграције</w:t>
      </w:r>
      <w:proofErr w:type="spellEnd"/>
      <w:r w:rsidRPr="00231498">
        <w:rPr>
          <w:lang w:val="sr-Latn-RS" w:eastAsia="sr-Latn-RS"/>
        </w:rPr>
        <w:t>,</w:t>
      </w:r>
    </w:p>
    <w:p w14:paraId="78CA24D7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migrants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миграната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острву</w:t>
      </w:r>
      <w:proofErr w:type="spellEnd"/>
      <w:r w:rsidRPr="00231498">
        <w:rPr>
          <w:lang w:val="sr-Latn-RS" w:eastAsia="sr-Latn-RS"/>
        </w:rPr>
        <w:t>.</w:t>
      </w:r>
    </w:p>
    <w:p w14:paraId="7DF45658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непознат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недостаје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његова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пријављује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грешку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изузетка</w:t>
      </w:r>
      <w:proofErr w:type="spellEnd"/>
      <w:r w:rsidRPr="00231498">
        <w:rPr>
          <w:lang w:val="sr-Latn-RS" w:eastAsia="sr-Latn-RS"/>
        </w:rPr>
        <w:t>.</w:t>
      </w:r>
    </w:p>
    <w:p w14:paraId="21A1731E" w14:textId="24A0A10E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7" w:name="_Toc232321910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lang w:val="sr-Latn-RS" w:eastAsia="sr-Latn-RS"/>
        </w:rPr>
        <w:t>)</w:t>
      </w:r>
      <w:bookmarkEnd w:id="17"/>
    </w:p>
    <w:p w14:paraId="1AD1495A" w14:textId="5E208281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формирање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>.</w:t>
      </w:r>
    </w:p>
    <w:p w14:paraId="5E6FB058" w14:textId="15E2CC55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::string&amp;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filePath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bool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useParallel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=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false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429DD9B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Улазна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ID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његове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координате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Матрица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смештена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једнодимензиони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растојању</w:t>
      </w:r>
      <w:proofErr w:type="spellEnd"/>
      <w:r w:rsidRPr="00231498">
        <w:rPr>
          <w:lang w:val="sr-Latn-RS" w:eastAsia="sr-Latn-RS"/>
        </w:rPr>
        <w:t>:</w:t>
      </w:r>
    </w:p>
    <w:p w14:paraId="3CB6CB2D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distance(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fromIndex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toIndex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</w:t>
      </w:r>
    </w:p>
    <w:p w14:paraId="4B9D5AE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класичним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угнежђеним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петљама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осталих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редова</w:t>
      </w:r>
      <w:proofErr w:type="spellEnd"/>
      <w:r w:rsidRPr="00231498">
        <w:rPr>
          <w:lang w:val="sr-Latn-RS" w:eastAsia="sr-Latn-RS"/>
        </w:rPr>
        <w:t>.</w:t>
      </w:r>
    </w:p>
    <w:p w14:paraId="6EB657A4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методе</w:t>
      </w:r>
      <w:proofErr w:type="spellEnd"/>
      <w:r w:rsidRPr="00231498">
        <w:rPr>
          <w:lang w:val="sr-Latn-RS" w:eastAsia="sr-Latn-RS"/>
        </w:rPr>
        <w:t>:</w:t>
      </w:r>
    </w:p>
    <w:p w14:paraId="644D2018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cityCount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()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DD519BF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&lt;City&gt;&amp;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getCities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()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349BD34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distance(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fromIndex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toIndex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6EEC67CD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cityCount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враћа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getCities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градовима</w:t>
      </w:r>
      <w:proofErr w:type="spellEnd"/>
      <w:r w:rsidRPr="00231498">
        <w:rPr>
          <w:lang w:val="sr-Latn-RS" w:eastAsia="sr-Latn-RS"/>
        </w:rPr>
        <w:t xml:space="preserve">, а </w:t>
      </w:r>
      <w:r w:rsidRPr="00231498">
        <w:rPr>
          <w:rFonts w:ascii="Courier New" w:hAnsi="Courier New" w:cs="Courier New"/>
          <w:sz w:val="20"/>
          <w:lang w:val="sr-Latn-RS" w:eastAsia="sr-Latn-RS"/>
        </w:rPr>
        <w:t>distance</w:t>
      </w:r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враћа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унапред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>.</w:t>
      </w:r>
    </w:p>
    <w:p w14:paraId="7E5723AC" w14:textId="781F9DD8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8" w:name="_Toc232321911"/>
      <w:proofErr w:type="spellStart"/>
      <w:r w:rsidRPr="00231498">
        <w:rPr>
          <w:lang w:val="sr-Latn-RS" w:eastAsia="sr-Latn-RS"/>
        </w:rPr>
        <w:t>Структура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lang w:val="sr-Latn-RS" w:eastAsia="sr-Latn-RS"/>
        </w:rPr>
        <w:t>)</w:t>
      </w:r>
      <w:bookmarkEnd w:id="18"/>
    </w:p>
    <w:p w14:paraId="70007598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структуром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lang w:val="sr-Latn-RS" w:eastAsia="sr-Latn-RS"/>
        </w:rPr>
        <w:t>.</w:t>
      </w:r>
    </w:p>
    <w:p w14:paraId="63AD531B" w14:textId="77777777" w:rsidR="003B7142" w:rsidRDefault="003B7142" w:rsidP="00231498">
      <w:pPr>
        <w:rPr>
          <w:rFonts w:ascii="Courier New" w:hAnsi="Courier New" w:cs="Courier New"/>
          <w:sz w:val="20"/>
          <w:lang w:val="sr-Cyrl-RS" w:eastAsia="sr-Latn-RS"/>
        </w:rPr>
      </w:pPr>
    </w:p>
    <w:p w14:paraId="19C05084" w14:textId="77777777" w:rsidR="003B7142" w:rsidRDefault="003B7142" w:rsidP="00231498">
      <w:pPr>
        <w:rPr>
          <w:rFonts w:ascii="Courier New" w:hAnsi="Courier New" w:cs="Courier New"/>
          <w:sz w:val="20"/>
          <w:lang w:val="sr-Cyrl-RS" w:eastAsia="sr-Latn-RS"/>
        </w:rPr>
      </w:pPr>
    </w:p>
    <w:p w14:paraId="5CAC28A6" w14:textId="338894C6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struct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{</w:t>
      </w:r>
    </w:p>
    <w:p w14:paraId="53A05FD0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  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&lt;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&gt;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4A88A3E6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  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70499A0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};</w:t>
      </w:r>
    </w:p>
    <w:p w14:paraId="06867E9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редослед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обиласка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туру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укупну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затворене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>.</w:t>
      </w:r>
    </w:p>
    <w:p w14:paraId="70B45806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Валидна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једном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Због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суштини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пермутација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Debug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конфигурацији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постоји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додатна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провера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чиме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лакше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откривају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грешке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укрштању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мутацији</w:t>
      </w:r>
      <w:proofErr w:type="spellEnd"/>
      <w:r w:rsidRPr="00231498">
        <w:rPr>
          <w:lang w:val="sr-Latn-RS" w:eastAsia="sr-Latn-RS"/>
        </w:rPr>
        <w:t>.</w:t>
      </w:r>
    </w:p>
    <w:p w14:paraId="51A1DC35" w14:textId="2FF3B406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9" w:name="_Toc232321912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генетског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>)</w:t>
      </w:r>
      <w:bookmarkEnd w:id="19"/>
    </w:p>
    <w:p w14:paraId="4989CB2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централни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комплетну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логику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>.</w:t>
      </w:r>
    </w:p>
    <w:p w14:paraId="464442B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Основне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јавне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методе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>:</w:t>
      </w:r>
    </w:p>
    <w:p w14:paraId="43C0E16A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GAResult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runSerial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59948569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GAResult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31CEE82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runSerial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runParallel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, а </w:t>
      </w: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1,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model.</w:t>
      </w:r>
    </w:p>
    <w:p w14:paraId="69AE2126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оквиру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кораци</w:t>
      </w:r>
      <w:proofErr w:type="spellEnd"/>
      <w:r w:rsidRPr="00231498">
        <w:rPr>
          <w:lang w:val="sr-Latn-RS" w:eastAsia="sr-Latn-RS"/>
        </w:rPr>
        <w:t>:</w:t>
      </w:r>
    </w:p>
    <w:p w14:paraId="583A92FC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генерисање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почетне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5A25A1C4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евалуација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70BBBC55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сортирање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дужини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туре</w:t>
      </w:r>
      <w:proofErr w:type="spellEnd"/>
      <w:r w:rsidRPr="003B7142">
        <w:rPr>
          <w:lang w:val="sr-Latn-RS" w:eastAsia="sr-Latn-RS"/>
        </w:rPr>
        <w:t>,</w:t>
      </w:r>
    </w:p>
    <w:p w14:paraId="6D350ACD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пренос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елитних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јединки</w:t>
      </w:r>
      <w:proofErr w:type="spellEnd"/>
      <w:r w:rsidRPr="003B7142">
        <w:rPr>
          <w:lang w:val="sr-Latn-RS" w:eastAsia="sr-Latn-RS"/>
        </w:rPr>
        <w:t>,</w:t>
      </w:r>
    </w:p>
    <w:p w14:paraId="26EC597A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селекција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родитеља</w:t>
      </w:r>
      <w:proofErr w:type="spellEnd"/>
      <w:r w:rsidRPr="003B7142">
        <w:rPr>
          <w:lang w:val="sr-Latn-RS" w:eastAsia="sr-Latn-RS"/>
        </w:rPr>
        <w:t>,</w:t>
      </w:r>
    </w:p>
    <w:p w14:paraId="543172AA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r w:rsidRPr="003B7142">
        <w:rPr>
          <w:lang w:val="sr-Latn-RS" w:eastAsia="sr-Latn-RS"/>
        </w:rPr>
        <w:t xml:space="preserve">SCX </w:t>
      </w:r>
      <w:proofErr w:type="spellStart"/>
      <w:r w:rsidRPr="003B7142">
        <w:rPr>
          <w:lang w:val="sr-Latn-RS" w:eastAsia="sr-Latn-RS"/>
        </w:rPr>
        <w:t>укрштање</w:t>
      </w:r>
      <w:proofErr w:type="spellEnd"/>
      <w:r w:rsidRPr="003B7142">
        <w:rPr>
          <w:lang w:val="sr-Latn-RS" w:eastAsia="sr-Latn-RS"/>
        </w:rPr>
        <w:t>,</w:t>
      </w:r>
    </w:p>
    <w:p w14:paraId="0808B954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инверзиона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мутација</w:t>
      </w:r>
      <w:proofErr w:type="spellEnd"/>
      <w:r w:rsidRPr="003B7142">
        <w:rPr>
          <w:lang w:val="sr-Latn-RS" w:eastAsia="sr-Latn-RS"/>
        </w:rPr>
        <w:t>,</w:t>
      </w:r>
    </w:p>
    <w:p w14:paraId="51BA8FA0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формирање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нове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7D24CB3B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рачунање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статистике</w:t>
      </w:r>
      <w:proofErr w:type="spellEnd"/>
      <w:r w:rsidRPr="003B7142">
        <w:rPr>
          <w:lang w:val="sr-Latn-RS" w:eastAsia="sr-Latn-RS"/>
        </w:rPr>
        <w:t>,</w:t>
      </w:r>
    </w:p>
    <w:p w14:paraId="07959C09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провера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услова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за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заустављање</w:t>
      </w:r>
      <w:proofErr w:type="spellEnd"/>
      <w:r w:rsidRPr="003B7142">
        <w:rPr>
          <w:lang w:val="sr-Latn-RS" w:eastAsia="sr-Latn-RS"/>
        </w:rPr>
        <w:t>.</w:t>
      </w:r>
    </w:p>
    <w:p w14:paraId="118FB3A7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постоје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одвојене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функције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пример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почетна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паралелно</w:t>
      </w:r>
      <w:proofErr w:type="spellEnd"/>
      <w:r w:rsidRPr="00231498">
        <w:rPr>
          <w:lang w:val="sr-Latn-RS" w:eastAsia="sr-Latn-RS"/>
        </w:rPr>
        <w:t>:</w:t>
      </w:r>
    </w:p>
    <w:p w14:paraId="50EBD1DA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createInitialPopulationSerial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01DE7D47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createInitialPopulationParallel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4F78C18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Исто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важи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нове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евалуацију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просечне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дужине</w:t>
      </w:r>
      <w:proofErr w:type="spellEnd"/>
      <w:r w:rsidRPr="00231498">
        <w:rPr>
          <w:lang w:val="sr-Latn-RS" w:eastAsia="sr-Latn-RS"/>
        </w:rPr>
        <w:t>.</w:t>
      </w:r>
    </w:p>
    <w:p w14:paraId="66A5C68A" w14:textId="17749757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0" w:name="_Toc232321913"/>
      <w:proofErr w:type="spellStart"/>
      <w:r w:rsidRPr="00231498">
        <w:rPr>
          <w:lang w:val="sr-Latn-RS" w:eastAsia="sr-Latn-RS"/>
        </w:rPr>
        <w:lastRenderedPageBreak/>
        <w:t>Генерисање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почетне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bookmarkEnd w:id="20"/>
      <w:proofErr w:type="spellEnd"/>
    </w:p>
    <w:p w14:paraId="00BE933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Почетна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састоји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насумично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генерисаних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настаје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а </w:t>
      </w:r>
      <w:proofErr w:type="spellStart"/>
      <w:r w:rsidRPr="00231498">
        <w:rPr>
          <w:lang w:val="sr-Latn-RS" w:eastAsia="sr-Latn-RS"/>
        </w:rPr>
        <w:t>затим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насумично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измеша</w:t>
      </w:r>
      <w:proofErr w:type="spellEnd"/>
      <w:r w:rsidRPr="00231498">
        <w:rPr>
          <w:lang w:val="sr-Latn-RS" w:eastAsia="sr-Latn-RS"/>
        </w:rPr>
        <w:t>.</w:t>
      </w:r>
    </w:p>
    <w:p w14:paraId="2A21B0B2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генерисати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>.</w:t>
      </w:r>
    </w:p>
    <w:p w14:paraId="698453B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стабилни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дошло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конкурентног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случајних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бројева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добија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>.</w:t>
      </w:r>
    </w:p>
    <w:p w14:paraId="148D4C0C" w14:textId="459289AC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1" w:name="_Toc232321914"/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bookmarkEnd w:id="21"/>
      <w:proofErr w:type="spellEnd"/>
    </w:p>
    <w:p w14:paraId="0BAB2401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подразумева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добија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сабирањем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суседних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рути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растојања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последњег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назад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првог</w:t>
      </w:r>
      <w:proofErr w:type="spellEnd"/>
      <w:r w:rsidRPr="00231498">
        <w:rPr>
          <w:lang w:val="sr-Latn-RS" w:eastAsia="sr-Latn-RS"/>
        </w:rPr>
        <w:t>.</w:t>
      </w:r>
    </w:p>
    <w:p w14:paraId="3F910451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calculateRouteLength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&lt;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&gt;&amp;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395F7BF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погодан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Због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>.</w:t>
      </w:r>
    </w:p>
    <w:p w14:paraId="1F241CE2" w14:textId="1AA46083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2" w:name="_Toc232321915"/>
      <w:proofErr w:type="spellStart"/>
      <w:r w:rsidRPr="00231498">
        <w:rPr>
          <w:lang w:val="sr-Latn-RS" w:eastAsia="sr-Latn-RS"/>
        </w:rPr>
        <w:t>Селекција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укрштање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мутација</w:t>
      </w:r>
      <w:bookmarkEnd w:id="22"/>
      <w:proofErr w:type="spellEnd"/>
    </w:p>
    <w:p w14:paraId="4774D5A1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Селекција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родитеља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ранга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сортираној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популацији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вероватноћу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избора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али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слабије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могу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изабране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помаже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очувању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разноврсности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>.</w:t>
      </w:r>
    </w:p>
    <w:p w14:paraId="68345EE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Укрштање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реализовано</w:t>
      </w:r>
      <w:proofErr w:type="spellEnd"/>
      <w:r w:rsidRPr="00231498">
        <w:rPr>
          <w:lang w:val="sr-Latn-RS" w:eastAsia="sr-Latn-RS"/>
        </w:rPr>
        <w:t xml:space="preserve"> SCX </w:t>
      </w:r>
      <w:proofErr w:type="spellStart"/>
      <w:r w:rsidRPr="00231498">
        <w:rPr>
          <w:lang w:val="sr-Latn-RS" w:eastAsia="sr-Latn-RS"/>
        </w:rPr>
        <w:t>оператором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оператор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потомка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сваком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кораку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родитеља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кандидата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информација</w:t>
      </w:r>
      <w:proofErr w:type="spellEnd"/>
      <w:r w:rsidRPr="00231498">
        <w:rPr>
          <w:lang w:val="sr-Latn-RS" w:eastAsia="sr-Latn-RS"/>
        </w:rPr>
        <w:t xml:space="preserve"> о </w:t>
      </w:r>
      <w:proofErr w:type="spellStart"/>
      <w:r w:rsidRPr="00231498">
        <w:rPr>
          <w:lang w:val="sr-Latn-RS" w:eastAsia="sr-Latn-RS"/>
        </w:rPr>
        <w:t>структури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проблема</w:t>
      </w:r>
      <w:proofErr w:type="spellEnd"/>
      <w:r w:rsidRPr="00231498">
        <w:rPr>
          <w:lang w:val="sr-Latn-RS" w:eastAsia="sr-Latn-RS"/>
        </w:rPr>
        <w:t>.</w:t>
      </w:r>
    </w:p>
    <w:p w14:paraId="3C2A70F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Мутација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инверзиона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Бирају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рути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обрће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редослед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њих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операција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нарушава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валидност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додаје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уклања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градове</w:t>
      </w:r>
      <w:proofErr w:type="spellEnd"/>
      <w:r w:rsidRPr="00231498">
        <w:rPr>
          <w:lang w:val="sr-Latn-RS" w:eastAsia="sr-Latn-RS"/>
        </w:rPr>
        <w:t>.</w:t>
      </w:r>
    </w:p>
    <w:p w14:paraId="433D2094" w14:textId="2D630660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3" w:name="_Toc232321916"/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елитизам</w:t>
      </w:r>
      <w:bookmarkEnd w:id="23"/>
      <w:proofErr w:type="spellEnd"/>
    </w:p>
    <w:p w14:paraId="1B17ADFA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евалуације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сортира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налазе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почетку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вектора</w:t>
      </w:r>
      <w:proofErr w:type="spellEnd"/>
      <w:r w:rsidRPr="00231498">
        <w:rPr>
          <w:lang w:val="sr-Latn-RS" w:eastAsia="sr-Latn-RS"/>
        </w:rPr>
        <w:t>.</w:t>
      </w:r>
    </w:p>
    <w:p w14:paraId="767A0BF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sort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>:</w:t>
      </w:r>
    </w:p>
    <w:p w14:paraId="432ABD48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parallel_sort</w:t>
      </w:r>
      <w:proofErr w:type="spellEnd"/>
    </w:p>
    <w:p w14:paraId="59AC3B0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Елитизам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одређени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директно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пренесе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следећу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спречава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губитак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најбољег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>.</w:t>
      </w:r>
    </w:p>
    <w:p w14:paraId="3F60C359" w14:textId="1B44469C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4" w:name="_Toc232321917"/>
      <w:proofErr w:type="spellStart"/>
      <w:r w:rsidRPr="00231498">
        <w:rPr>
          <w:lang w:val="sr-Latn-RS" w:eastAsia="sr-Latn-RS"/>
        </w:rPr>
        <w:lastRenderedPageBreak/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статистике</w:t>
      </w:r>
      <w:bookmarkEnd w:id="24"/>
      <w:proofErr w:type="spellEnd"/>
    </w:p>
    <w:p w14:paraId="7E32FE5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анализу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чува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историја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бележе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>:</w:t>
      </w:r>
    </w:p>
    <w:p w14:paraId="0553C3EC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редни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број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генерације</w:t>
      </w:r>
      <w:proofErr w:type="spellEnd"/>
      <w:r w:rsidRPr="003B7142">
        <w:rPr>
          <w:lang w:val="sr-Latn-RS" w:eastAsia="sr-Latn-RS"/>
        </w:rPr>
        <w:t>,</w:t>
      </w:r>
    </w:p>
    <w:p w14:paraId="798FDB52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најбоља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туре</w:t>
      </w:r>
      <w:proofErr w:type="spellEnd"/>
      <w:r w:rsidRPr="003B7142">
        <w:rPr>
          <w:lang w:val="sr-Latn-RS" w:eastAsia="sr-Latn-RS"/>
        </w:rPr>
        <w:t>,</w:t>
      </w:r>
    </w:p>
    <w:p w14:paraId="1EDDC789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просечна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.</w:t>
      </w:r>
    </w:p>
    <w:p w14:paraId="3D3C983B" w14:textId="77777777" w:rsidR="00231498" w:rsidRPr="006A78AD" w:rsidRDefault="00231498" w:rsidP="00231498">
      <w:pPr>
        <w:rPr>
          <w:lang w:val="sr-Cyrl-RS" w:eastAsia="sr-Latn-RS"/>
        </w:rPr>
      </w:pPr>
      <w:proofErr w:type="spellStart"/>
      <w:r w:rsidRPr="00231498">
        <w:rPr>
          <w:lang w:val="sr-Latn-RS" w:eastAsia="sr-Latn-RS"/>
        </w:rPr>
        <w:t>Просечна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серијској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обичном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петљом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parallel_reduce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облик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суму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спајају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коначан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</w:t>
      </w:r>
      <w:proofErr w:type="spellEnd"/>
      <w:r w:rsidRPr="00231498">
        <w:rPr>
          <w:lang w:val="sr-Latn-RS" w:eastAsia="sr-Latn-RS"/>
        </w:rPr>
        <w:t>.</w:t>
      </w:r>
    </w:p>
    <w:p w14:paraId="58A8D185" w14:textId="6B5AE70F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5" w:name="_Toc232321918"/>
      <w:r w:rsidRPr="00231498">
        <w:rPr>
          <w:lang w:val="sr-Latn-RS" w:eastAsia="sr-Latn-RS"/>
        </w:rPr>
        <w:t>Island model</w:t>
      </w:r>
      <w:bookmarkEnd w:id="25"/>
    </w:p>
    <w:p w14:paraId="5F7ABD19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Island model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имплементиран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посебна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варијанта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Уместо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>.</w:t>
      </w:r>
    </w:p>
    <w:p w14:paraId="02B5438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Свако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своју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еволуира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осталих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одређеног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пребацују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прстенастој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топологији</w:t>
      </w:r>
      <w:proofErr w:type="spellEnd"/>
      <w:r w:rsidRPr="00231498">
        <w:rPr>
          <w:lang w:val="sr-Latn-RS" w:eastAsia="sr-Latn-RS"/>
        </w:rPr>
        <w:t>.</w:t>
      </w:r>
    </w:p>
    <w:p w14:paraId="7EEB29B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Миграција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изворног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замењују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најлошије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циљном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поново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сортира</w:t>
      </w:r>
      <w:proofErr w:type="spellEnd"/>
      <w:r w:rsidRPr="00231498">
        <w:rPr>
          <w:lang w:val="sr-Latn-RS" w:eastAsia="sr-Latn-RS"/>
        </w:rPr>
        <w:t>.</w:t>
      </w:r>
    </w:p>
    <w:p w14:paraId="1EAB3AE1" w14:textId="77777777" w:rsidR="00231498" w:rsidRPr="006A78AD" w:rsidRDefault="00231498" w:rsidP="00231498">
      <w:pPr>
        <w:rPr>
          <w:lang w:val="sr-Cyrl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коначној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model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Први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други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унутар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: </w:t>
      </w:r>
      <w:proofErr w:type="spellStart"/>
      <w:r w:rsidRPr="00231498">
        <w:rPr>
          <w:lang w:val="sr-Latn-RS" w:eastAsia="sr-Latn-RS"/>
        </w:rPr>
        <w:t>генерисање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потомака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статистике</w:t>
      </w:r>
      <w:proofErr w:type="spellEnd"/>
      <w:r w:rsidRPr="00231498">
        <w:rPr>
          <w:lang w:val="sr-Latn-RS" w:eastAsia="sr-Latn-RS"/>
        </w:rPr>
        <w:t>.</w:t>
      </w:r>
    </w:p>
    <w:p w14:paraId="29FE908C" w14:textId="6523A617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6" w:name="_Toc232321919"/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lang w:val="sr-Latn-RS" w:eastAsia="sr-Latn-RS"/>
        </w:rPr>
        <w:t>)</w:t>
      </w:r>
      <w:bookmarkEnd w:id="26"/>
    </w:p>
    <w:p w14:paraId="25FC174A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>.</w:t>
      </w:r>
    </w:p>
    <w:p w14:paraId="53162FD9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runSolver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algorithm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bool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153679F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стандардном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самог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посебна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функција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која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укључује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припрему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података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изградњу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реалније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пореди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>.</w:t>
      </w:r>
    </w:p>
    <w:p w14:paraId="65F2B6CD" w14:textId="038E6646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7" w:name="_Toc232321920"/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ResultWriter</w:t>
      </w:r>
      <w:proofErr w:type="spellEnd"/>
      <w:r w:rsidRPr="00231498">
        <w:rPr>
          <w:lang w:val="sr-Latn-RS" w:eastAsia="sr-Latn-RS"/>
        </w:rPr>
        <w:t>)</w:t>
      </w:r>
      <w:bookmarkEnd w:id="27"/>
    </w:p>
    <w:p w14:paraId="2B5BB2C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ResultWriter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приказ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конвертује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у ID-</w:t>
      </w:r>
      <w:proofErr w:type="spellStart"/>
      <w:r w:rsidRPr="00231498">
        <w:rPr>
          <w:lang w:val="sr-Latn-RS" w:eastAsia="sr-Latn-RS"/>
        </w:rPr>
        <w:t>јеве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ротирати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почиње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задатог</w:t>
      </w:r>
      <w:proofErr w:type="spellEnd"/>
      <w:r w:rsidRPr="00231498">
        <w:rPr>
          <w:lang w:val="sr-Latn-RS" w:eastAsia="sr-Latn-RS"/>
        </w:rPr>
        <w:t xml:space="preserve"> ID-</w:t>
      </w:r>
      <w:proofErr w:type="spellStart"/>
      <w:r w:rsidRPr="00231498">
        <w:rPr>
          <w:lang w:val="sr-Latn-RS" w:eastAsia="sr-Latn-RS"/>
        </w:rPr>
        <w:t>ја</w:t>
      </w:r>
      <w:proofErr w:type="spellEnd"/>
      <w:r w:rsidRPr="00231498">
        <w:rPr>
          <w:lang w:val="sr-Latn-RS" w:eastAsia="sr-Latn-RS"/>
        </w:rPr>
        <w:t>.</w:t>
      </w:r>
    </w:p>
    <w:p w14:paraId="77E69A77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излазне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датотеке</w:t>
      </w:r>
      <w:proofErr w:type="spellEnd"/>
      <w:r w:rsidRPr="00231498">
        <w:rPr>
          <w:lang w:val="sr-Latn-RS" w:eastAsia="sr-Latn-RS"/>
        </w:rPr>
        <w:t>:</w:t>
      </w:r>
    </w:p>
    <w:p w14:paraId="64C0B214" w14:textId="7AEB7913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best_route.txt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њена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>,</w:t>
      </w:r>
    </w:p>
    <w:p w14:paraId="4F7C8401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history.csv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историја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конвергенције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генерацијама</w:t>
      </w:r>
      <w:proofErr w:type="spellEnd"/>
      <w:r w:rsidRPr="00231498">
        <w:rPr>
          <w:lang w:val="sr-Latn-RS" w:eastAsia="sr-Latn-RS"/>
        </w:rPr>
        <w:t>,</w:t>
      </w:r>
    </w:p>
    <w:p w14:paraId="76E0F2ED" w14:textId="501524E6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benchmark.csv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резултати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тестова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укључујући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r w:rsidR="003B7142">
        <w:rPr>
          <w:lang w:val="sr-Cyrl-RS" w:eastAsia="sr-Latn-RS"/>
        </w:rPr>
        <w:t>убрзање</w:t>
      </w:r>
      <w:r w:rsidRPr="00231498">
        <w:rPr>
          <w:lang w:val="sr-Latn-RS" w:eastAsia="sr-Latn-RS"/>
        </w:rPr>
        <w:t xml:space="preserve"> и </w:t>
      </w:r>
      <w:r w:rsidR="003B7142">
        <w:rPr>
          <w:lang w:val="sr-Cyrl-RS" w:eastAsia="sr-Latn-RS"/>
        </w:rPr>
        <w:t>ефикасност</w:t>
      </w:r>
      <w:r w:rsidRPr="00231498">
        <w:rPr>
          <w:lang w:val="sr-Latn-RS" w:eastAsia="sr-Latn-RS"/>
        </w:rPr>
        <w:t>.</w:t>
      </w:r>
    </w:p>
    <w:p w14:paraId="2ED462C3" w14:textId="1439EF25" w:rsidR="00231498" w:rsidRPr="003B7142" w:rsidRDefault="00231498" w:rsidP="00231498">
      <w:pPr>
        <w:rPr>
          <w:lang w:val="sr-Cyrl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датотеци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чувају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експеримента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убрзање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ефикасност</w:t>
      </w:r>
      <w:proofErr w:type="spellEnd"/>
      <w:r w:rsidRPr="00231498">
        <w:rPr>
          <w:lang w:val="sr-Latn-RS" w:eastAsia="sr-Latn-RS"/>
        </w:rPr>
        <w:t>.</w:t>
      </w:r>
    </w:p>
    <w:p w14:paraId="6EBAA1A7" w14:textId="266BCD06" w:rsidR="009D1B34" w:rsidRDefault="009D1B34" w:rsidP="00231498">
      <w:pPr>
        <w:rPr>
          <w:lang w:val="sr-Latn-RS" w:eastAsia="sr-Latn-RS"/>
        </w:rPr>
      </w:pPr>
    </w:p>
    <w:p w14:paraId="548662D2" w14:textId="7718F9F4" w:rsidR="00CA1572" w:rsidRPr="003B7142" w:rsidRDefault="00837070" w:rsidP="003B7142">
      <w:pPr>
        <w:keepNext/>
        <w:ind w:firstLine="0"/>
        <w:rPr>
          <w:lang w:val="sr-Cyrl-RS"/>
        </w:rPr>
      </w:pPr>
      <w:r>
        <w:rPr>
          <w:noProof/>
          <w:lang w:val="sr-Latn-RS" w:eastAsia="sr-Latn-RS"/>
        </w:rPr>
        <w:drawing>
          <wp:anchor distT="0" distB="0" distL="114300" distR="114300" simplePos="0" relativeHeight="251659264" behindDoc="0" locked="0" layoutInCell="1" allowOverlap="1" wp14:anchorId="003E037F" wp14:editId="1803FFE5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792595" cy="5236029"/>
            <wp:effectExtent l="0" t="0" r="0" b="22225"/>
            <wp:wrapSquare wrapText="bothSides"/>
            <wp:docPr id="2137809227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V relativeFrom="margin">
              <wp14:pctHeight>0</wp14:pctHeight>
            </wp14:sizeRelV>
          </wp:anchor>
        </w:drawing>
      </w:r>
    </w:p>
    <w:p w14:paraId="6D649F85" w14:textId="10A52DEF" w:rsidR="006A78AD" w:rsidRPr="006A78AD" w:rsidRDefault="003B7142" w:rsidP="003B7142">
      <w:pPr>
        <w:ind w:firstLine="0"/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206DC9" wp14:editId="58A73AB7">
                <wp:simplePos x="0" y="0"/>
                <wp:positionH relativeFrom="page">
                  <wp:align>right</wp:align>
                </wp:positionH>
                <wp:positionV relativeFrom="paragraph">
                  <wp:posOffset>191135</wp:posOffset>
                </wp:positionV>
                <wp:extent cx="6792595" cy="1277620"/>
                <wp:effectExtent l="0" t="0" r="8255" b="0"/>
                <wp:wrapSquare wrapText="bothSides"/>
                <wp:docPr id="36546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595" cy="1277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4B6A85" w14:textId="6FAC2093" w:rsidR="00D13FCE" w:rsidRPr="00D13FCE" w:rsidRDefault="00D13FCE" w:rsidP="009D4F62">
                            <w:pPr>
                              <w:pStyle w:val="Caption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0603A8">
                              <w:rPr>
                                <w:i/>
                                <w:iCs/>
                              </w:rPr>
                              <w:t>Слика</w:t>
                            </w:r>
                            <w:proofErr w:type="spellEnd"/>
                            <w:r w:rsidRPr="000603A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1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i/>
                                <w:iCs/>
                                <w:lang w:val="sr-Cyrl-RS"/>
                              </w:rPr>
                              <w:t xml:space="preserve"> Архитектура програма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06D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3.65pt;margin-top:15.05pt;width:534.85pt;height:100.6pt;z-index:2516633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" stroked="f">
                <v:textbox inset="0,0,0,0">
                  <w:txbxContent>
                    <w:p w14:paraId="224B6A85" w14:textId="6FAC2093" w:rsidR="00D13FCE" w:rsidRPr="00D13FCE" w:rsidRDefault="00D13FCE" w:rsidP="009D4F62">
                      <w:pPr>
                        <w:pStyle w:val="Caption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0603A8">
                        <w:rPr>
                          <w:i/>
                          <w:iCs/>
                        </w:rPr>
                        <w:t>Слика</w:t>
                      </w:r>
                      <w:proofErr w:type="spellEnd"/>
                      <w:r w:rsidRPr="000603A8"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1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  <w:r>
                        <w:rPr>
                          <w:i/>
                          <w:iCs/>
                          <w:lang w:val="sr-Cyrl-RS"/>
                        </w:rPr>
                        <w:t xml:space="preserve"> Архитектура програма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9392776" w14:textId="21FD6F41" w:rsidR="000603A8" w:rsidRPr="000603A8" w:rsidRDefault="00D13FCE" w:rsidP="000603A8">
      <w:pPr>
        <w:rPr>
          <w:lang w:val="sr-Cyrl-R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1D267" wp14:editId="14AB5608">
                <wp:simplePos x="0" y="0"/>
                <wp:positionH relativeFrom="column">
                  <wp:posOffset>16510</wp:posOffset>
                </wp:positionH>
                <wp:positionV relativeFrom="paragraph">
                  <wp:posOffset>6196330</wp:posOffset>
                </wp:positionV>
                <wp:extent cx="5137785" cy="635"/>
                <wp:effectExtent l="0" t="0" r="0" b="0"/>
                <wp:wrapSquare wrapText="bothSides"/>
                <wp:docPr id="1848486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FEF36" w14:textId="77777777" w:rsidR="00D13FCE" w:rsidRDefault="00D13FCE" w:rsidP="00D13FCE">
                            <w:pPr>
                              <w:pStyle w:val="Caption"/>
                              <w:rPr>
                                <w:i/>
                                <w:iCs/>
                              </w:rPr>
                            </w:pPr>
                          </w:p>
                          <w:p w14:paraId="7DFCCF4F" w14:textId="4C508F9C" w:rsidR="00D13FCE" w:rsidRPr="00D13FCE" w:rsidRDefault="00D13FCE" w:rsidP="00D13FCE">
                            <w:pPr>
                              <w:pStyle w:val="Caption"/>
                              <w:rPr>
                                <w:i/>
                                <w:iCs/>
                                <w:noProof/>
                                <w:lang w:val="sr-Cyrl-RS"/>
                              </w:rPr>
                            </w:pPr>
                            <w:proofErr w:type="spellStart"/>
                            <w:r w:rsidRPr="00D13FCE">
                              <w:rPr>
                                <w:i/>
                                <w:iCs/>
                              </w:rPr>
                              <w:t>Слика</w:t>
                            </w:r>
                            <w:proofErr w:type="spellEnd"/>
                            <w:r w:rsidRPr="00D13FC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i/>
                                <w:iCs/>
                                <w:lang w:val="sr-Cyrl-RS"/>
                              </w:rPr>
                              <w:t xml:space="preserve"> Ток генетског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D267" id="_x0000_s1027" type="#_x0000_t202" style="position:absolute;left:0;text-align:left;margin-left:1.3pt;margin-top:487.9pt;width:404.5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" stroked="f">
                <v:textbox style="mso-fit-shape-to-text:t" inset="0,0,0,0">
                  <w:txbxContent>
                    <w:p w14:paraId="090FEF36" w14:textId="77777777" w:rsidR="00D13FCE" w:rsidRDefault="00D13FCE" w:rsidP="00D13FCE">
                      <w:pPr>
                        <w:pStyle w:val="Caption"/>
                        <w:rPr>
                          <w:i/>
                          <w:iCs/>
                        </w:rPr>
                      </w:pPr>
                    </w:p>
                    <w:p w14:paraId="7DFCCF4F" w14:textId="4C508F9C" w:rsidR="00D13FCE" w:rsidRPr="00D13FCE" w:rsidRDefault="00D13FCE" w:rsidP="00D13FCE">
                      <w:pPr>
                        <w:pStyle w:val="Caption"/>
                        <w:rPr>
                          <w:i/>
                          <w:iCs/>
                          <w:noProof/>
                          <w:lang w:val="sr-Cyrl-RS"/>
                        </w:rPr>
                      </w:pPr>
                      <w:proofErr w:type="spellStart"/>
                      <w:r w:rsidRPr="00D13FCE">
                        <w:rPr>
                          <w:i/>
                          <w:iCs/>
                        </w:rPr>
                        <w:t>Слика</w:t>
                      </w:r>
                      <w:proofErr w:type="spellEnd"/>
                      <w:r w:rsidRPr="00D13FCE"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2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  <w:r>
                        <w:rPr>
                          <w:i/>
                          <w:iCs/>
                          <w:lang w:val="sr-Cyrl-RS"/>
                        </w:rPr>
                        <w:t xml:space="preserve"> Ток генетског алгоритма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3A8">
        <w:rPr>
          <w:noProof/>
          <w:lang w:val="sr-Cyrl-RS"/>
        </w:rPr>
        <w:drawing>
          <wp:anchor distT="0" distB="0" distL="114300" distR="114300" simplePos="0" relativeHeight="251658240" behindDoc="0" locked="0" layoutInCell="1" allowOverlap="1" wp14:anchorId="65635F69" wp14:editId="387CD852">
            <wp:simplePos x="0" y="0"/>
            <wp:positionH relativeFrom="margin">
              <wp:posOffset>16510</wp:posOffset>
            </wp:positionH>
            <wp:positionV relativeFrom="margin">
              <wp:align>top</wp:align>
            </wp:positionV>
            <wp:extent cx="5137785" cy="6139180"/>
            <wp:effectExtent l="0" t="0" r="0" b="13970"/>
            <wp:wrapSquare wrapText="bothSides"/>
            <wp:docPr id="200922213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EE534" w14:textId="77777777" w:rsidR="0021353B" w:rsidRDefault="0021353B" w:rsidP="000654A5">
      <w:pPr>
        <w:pStyle w:val="Heading1"/>
        <w:rPr>
          <w:lang w:val="sl-SI"/>
        </w:rPr>
      </w:pPr>
      <w:bookmarkStart w:id="28" w:name="_Toc232321921"/>
      <w:proofErr w:type="spellStart"/>
      <w:r>
        <w:lastRenderedPageBreak/>
        <w:t>Тестирање</w:t>
      </w:r>
      <w:bookmarkEnd w:id="28"/>
      <w:proofErr w:type="spellEnd"/>
    </w:p>
    <w:p w14:paraId="643B4FBF" w14:textId="77777777" w:rsidR="0021353B" w:rsidRDefault="0021353B" w:rsidP="00F5668C"/>
    <w:p w14:paraId="2BCB5633" w14:textId="3644362E" w:rsidR="00F5668C" w:rsidRPr="00F5668C" w:rsidRDefault="00F5668C" w:rsidP="00F5668C">
      <w:pPr>
        <w:pStyle w:val="Heading2"/>
        <w:rPr>
          <w:lang w:val="sr-Latn-RS" w:eastAsia="sr-Latn-CS"/>
        </w:rPr>
      </w:pPr>
      <w:bookmarkStart w:id="29" w:name="_Toc232321922"/>
      <w:proofErr w:type="spellStart"/>
      <w:r w:rsidRPr="00F5668C">
        <w:rPr>
          <w:lang w:val="sr-Latn-RS" w:eastAsia="sr-Latn-CS"/>
        </w:rPr>
        <w:t>Циљ</w:t>
      </w:r>
      <w:proofErr w:type="spellEnd"/>
      <w:r w:rsidRPr="00F5668C">
        <w:rPr>
          <w:lang w:val="sr-Latn-RS" w:eastAsia="sr-Latn-CS"/>
        </w:rPr>
        <w:t xml:space="preserve"> </w:t>
      </w:r>
      <w:proofErr w:type="spellStart"/>
      <w:r w:rsidRPr="00F5668C">
        <w:rPr>
          <w:lang w:val="sr-Latn-RS" w:eastAsia="sr-Latn-CS"/>
        </w:rPr>
        <w:t>тестирања</w:t>
      </w:r>
      <w:bookmarkEnd w:id="29"/>
      <w:proofErr w:type="spellEnd"/>
    </w:p>
    <w:p w14:paraId="699D1888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исправност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имплементације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генетског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исправност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понашање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програма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режиму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Поред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функционалне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исправности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обухвата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мерење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перформанси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односно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анализу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убрзања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ефикасности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паралелизације</w:t>
      </w:r>
      <w:proofErr w:type="spellEnd"/>
      <w:r w:rsidRPr="00DD29CF">
        <w:rPr>
          <w:lang w:val="sr-Latn-RS" w:eastAsia="sr-Latn-CS"/>
        </w:rPr>
        <w:t>.</w:t>
      </w:r>
    </w:p>
    <w:p w14:paraId="4AC315F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подељено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неколико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целина</w:t>
      </w:r>
      <w:proofErr w:type="spellEnd"/>
      <w:r w:rsidRPr="00DD29CF">
        <w:rPr>
          <w:lang w:val="sr-Latn-RS" w:eastAsia="sr-Latn-CS"/>
        </w:rPr>
        <w:t>:</w:t>
      </w:r>
    </w:p>
    <w:p w14:paraId="392D6DAE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учитавања</w:t>
      </w:r>
      <w:proofErr w:type="spellEnd"/>
      <w:r w:rsidRPr="00DD29CF">
        <w:rPr>
          <w:lang w:val="sr-Latn-RS" w:eastAsia="sr-Latn-CS"/>
        </w:rPr>
        <w:t xml:space="preserve"> TSP </w:t>
      </w:r>
      <w:proofErr w:type="spellStart"/>
      <w:r w:rsidRPr="00DD29CF">
        <w:rPr>
          <w:lang w:val="sr-Latn-RS" w:eastAsia="sr-Latn-CS"/>
        </w:rPr>
        <w:t>инстанце</w:t>
      </w:r>
      <w:proofErr w:type="spellEnd"/>
      <w:r w:rsidRPr="00DD29CF">
        <w:rPr>
          <w:lang w:val="sr-Latn-RS" w:eastAsia="sr-Latn-CS"/>
        </w:rPr>
        <w:t>,</w:t>
      </w:r>
    </w:p>
    <w:p w14:paraId="1ED58FB8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>,</w:t>
      </w:r>
    </w:p>
    <w:p w14:paraId="01F741B7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>,</w:t>
      </w:r>
    </w:p>
    <w:p w14:paraId="05A0C1FB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>,</w:t>
      </w:r>
    </w:p>
    <w:p w14:paraId="033E6C04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режима</w:t>
      </w:r>
      <w:proofErr w:type="spellEnd"/>
      <w:r w:rsidRPr="00DD29CF">
        <w:rPr>
          <w:lang w:val="sr-Latn-RS" w:eastAsia="sr-Latn-CS"/>
        </w:rPr>
        <w:t>,</w:t>
      </w:r>
    </w:p>
    <w:p w14:paraId="0CC297E9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island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модела</w:t>
      </w:r>
      <w:proofErr w:type="spellEnd"/>
      <w:r w:rsidRPr="00DD29CF">
        <w:rPr>
          <w:lang w:val="sr-Latn-RS" w:eastAsia="sr-Latn-CS"/>
        </w:rPr>
        <w:t>,</w:t>
      </w:r>
    </w:p>
    <w:p w14:paraId="204A6E4A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анализа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различит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различите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величине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>.</w:t>
      </w:r>
    </w:p>
    <w:p w14:paraId="6275C9A1" w14:textId="1E0A382E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0" w:name="_Toc232321923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података</w:t>
      </w:r>
      <w:bookmarkEnd w:id="30"/>
      <w:proofErr w:type="spellEnd"/>
    </w:p>
    <w:p w14:paraId="5BC5131B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корак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односи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улазне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датотеке</w:t>
      </w:r>
      <w:proofErr w:type="spellEnd"/>
      <w:r w:rsidRPr="00DD29CF">
        <w:rPr>
          <w:lang w:val="sr-Latn-RS" w:eastAsia="sr-Latn-CS"/>
        </w:rPr>
        <w:t xml:space="preserve"> data_tsp.txt. </w:t>
      </w:r>
      <w:proofErr w:type="spellStart"/>
      <w:r w:rsidRPr="00DD29CF">
        <w:rPr>
          <w:lang w:val="sr-Latn-RS" w:eastAsia="sr-Latn-CS"/>
        </w:rPr>
        <w:t>Датотека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ID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његове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координате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треба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успешно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формира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матрицу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удаљености</w:t>
      </w:r>
      <w:proofErr w:type="spellEnd"/>
      <w:r w:rsidRPr="00DD29CF">
        <w:rPr>
          <w:lang w:val="sr-Latn-RS" w:eastAsia="sr-Latn-CS"/>
        </w:rPr>
        <w:t>.</w:t>
      </w:r>
    </w:p>
    <w:p w14:paraId="327AE90C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Очекивано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понашање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датотеци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</w:t>
      </w:r>
      <w:proofErr w:type="spellEnd"/>
      <w:r w:rsidRPr="00DD29CF">
        <w:rPr>
          <w:lang w:val="sr-Latn-RS" w:eastAsia="sr-Latn-CS"/>
        </w:rPr>
        <w:t xml:space="preserve"> 52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настави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Уколико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постоји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или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доступна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треба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пријави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грешку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прекине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извршавање</w:t>
      </w:r>
      <w:proofErr w:type="spellEnd"/>
      <w:r w:rsidRPr="00DD29CF">
        <w:rPr>
          <w:lang w:val="sr-Latn-RS" w:eastAsia="sr-Latn-CS"/>
        </w:rPr>
        <w:t>.</w:t>
      </w:r>
    </w:p>
    <w:p w14:paraId="304B3CF7" w14:textId="33B012BC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1" w:name="_Toc232321924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bookmarkEnd w:id="31"/>
      <w:proofErr w:type="spellEnd"/>
    </w:p>
    <w:p w14:paraId="516E8DC5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Пошто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јединка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представља</w:t>
      </w:r>
      <w:proofErr w:type="spellEnd"/>
      <w:r w:rsidRPr="00DD29CF">
        <w:rPr>
          <w:lang w:val="sr-Latn-RS" w:eastAsia="sr-Latn-CS"/>
        </w:rPr>
        <w:t xml:space="preserve"> TSP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свака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пермутација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То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значи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сваки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тачно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једном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понављања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изостављених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градова</w:t>
      </w:r>
      <w:proofErr w:type="spellEnd"/>
      <w:r w:rsidRPr="00DD29CF">
        <w:rPr>
          <w:lang w:val="sr-Latn-RS" w:eastAsia="sr-Latn-CS"/>
        </w:rPr>
        <w:t>.</w:t>
      </w:r>
    </w:p>
    <w:p w14:paraId="1941A7B2" w14:textId="77777777" w:rsidR="00DD29CF" w:rsidRPr="00DD29CF" w:rsidRDefault="00DD29CF" w:rsidP="00DD29CF">
      <w:pPr>
        <w:rPr>
          <w:lang w:val="sr-Latn-RS" w:eastAsia="sr-Latn-CS"/>
        </w:rPr>
      </w:pPr>
      <w:r w:rsidRPr="00DD29CF">
        <w:rPr>
          <w:lang w:val="sr-Latn-RS" w:eastAsia="sr-Latn-CS"/>
        </w:rPr>
        <w:t xml:space="preserve">У </w:t>
      </w:r>
      <w:proofErr w:type="spellStart"/>
      <w:r w:rsidRPr="00DD29CF">
        <w:rPr>
          <w:lang w:val="sr-Latn-RS" w:eastAsia="sr-Latn-CS"/>
        </w:rPr>
        <w:t>Debug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конфигурацији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постоји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додатна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корисна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током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развоја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јер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открије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генерисању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почетне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укрштању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или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мутацији</w:t>
      </w:r>
      <w:proofErr w:type="spellEnd"/>
      <w:r w:rsidRPr="00DD29CF">
        <w:rPr>
          <w:lang w:val="sr-Latn-RS" w:eastAsia="sr-Latn-CS"/>
        </w:rPr>
        <w:t>.</w:t>
      </w:r>
    </w:p>
    <w:p w14:paraId="06CB0513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Код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финалних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најбоља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пронађена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свих</w:t>
      </w:r>
      <w:proofErr w:type="spellEnd"/>
      <w:r w:rsidRPr="00DD29CF">
        <w:rPr>
          <w:lang w:val="sr-Latn-RS" w:eastAsia="sr-Latn-CS"/>
        </w:rPr>
        <w:t xml:space="preserve"> 52 </w:t>
      </w:r>
      <w:proofErr w:type="spellStart"/>
      <w:r w:rsidRPr="00DD29CF">
        <w:rPr>
          <w:lang w:val="sr-Latn-RS" w:eastAsia="sr-Latn-CS"/>
        </w:rPr>
        <w:t>различита</w:t>
      </w:r>
      <w:proofErr w:type="spellEnd"/>
      <w:r w:rsidRPr="00DD29CF">
        <w:rPr>
          <w:lang w:val="sr-Latn-RS" w:eastAsia="sr-Latn-CS"/>
        </w:rPr>
        <w:t xml:space="preserve"> ID-</w:t>
      </w:r>
      <w:proofErr w:type="spellStart"/>
      <w:r w:rsidRPr="00DD29CF">
        <w:rPr>
          <w:lang w:val="sr-Latn-RS" w:eastAsia="sr-Latn-CS"/>
        </w:rPr>
        <w:t>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затворена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враћа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почетни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</w:t>
      </w:r>
      <w:proofErr w:type="spellEnd"/>
      <w:r w:rsidRPr="00DD29CF">
        <w:rPr>
          <w:lang w:val="sr-Latn-RS" w:eastAsia="sr-Latn-CS"/>
        </w:rPr>
        <w:t>.</w:t>
      </w:r>
    </w:p>
    <w:p w14:paraId="358E603A" w14:textId="66ADF65B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2" w:name="_Toc232321925"/>
      <w:proofErr w:type="spellStart"/>
      <w:r w:rsidRPr="00DD29CF">
        <w:rPr>
          <w:lang w:val="sr-Latn-RS" w:eastAsia="sr-Latn-CS"/>
        </w:rPr>
        <w:lastRenderedPageBreak/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bookmarkEnd w:id="32"/>
      <w:proofErr w:type="spellEnd"/>
    </w:p>
    <w:p w14:paraId="320E5EFF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Серијска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основна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референтна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имплементација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кораке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један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другим</w:t>
      </w:r>
      <w:proofErr w:type="spellEnd"/>
      <w:r w:rsidRPr="00DD29CF">
        <w:rPr>
          <w:lang w:val="sr-Latn-RS" w:eastAsia="sr-Latn-CS"/>
        </w:rPr>
        <w:t xml:space="preserve">: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евалуацију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сортирање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селекцију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укрштање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мутацију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формирање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нове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генерације</w:t>
      </w:r>
      <w:proofErr w:type="spellEnd"/>
      <w:r w:rsidRPr="00DD29CF">
        <w:rPr>
          <w:lang w:val="sr-Latn-RS" w:eastAsia="sr-Latn-CS"/>
        </w:rPr>
        <w:t>.</w:t>
      </w:r>
    </w:p>
    <w:p w14:paraId="11A08A1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Очекивано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успешно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пронађе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испише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упише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датотеке</w:t>
      </w:r>
      <w:proofErr w:type="spellEnd"/>
      <w:r w:rsidRPr="00DD29CF">
        <w:rPr>
          <w:lang w:val="sr-Latn-RS" w:eastAsia="sr-Latn-CS"/>
        </w:rPr>
        <w:t xml:space="preserve"> best_route.txt и history.csv.</w:t>
      </w:r>
    </w:p>
    <w:p w14:paraId="56DD51FE" w14:textId="5AFD83AF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3" w:name="_Toc232321926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bookmarkEnd w:id="33"/>
      <w:proofErr w:type="spellEnd"/>
    </w:p>
    <w:p w14:paraId="039F505F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истим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параметрима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додатни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аргумент</w:t>
      </w:r>
      <w:proofErr w:type="spellEnd"/>
      <w:r w:rsidRPr="00DD29CF">
        <w:rPr>
          <w:lang w:val="sr-Latn-RS" w:eastAsia="sr-Latn-CS"/>
        </w:rPr>
        <w:t xml:space="preserve"> --</w:t>
      </w:r>
      <w:proofErr w:type="spellStart"/>
      <w:r w:rsidRPr="00DD29CF">
        <w:rPr>
          <w:lang w:val="sr-Latn-RS" w:eastAsia="sr-Latn-CS"/>
        </w:rPr>
        <w:t>parallel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решење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понаша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стабилно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seed</w:t>
      </w:r>
      <w:proofErr w:type="spellEnd"/>
      <w:r w:rsidRPr="00DD29CF">
        <w:rPr>
          <w:lang w:val="sr-Latn-RS" w:eastAsia="sr-Latn-CS"/>
        </w:rPr>
        <w:t>.</w:t>
      </w:r>
    </w:p>
    <w:p w14:paraId="646B64EA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користи</w:t>
      </w:r>
      <w:proofErr w:type="spellEnd"/>
      <w:r w:rsidRPr="00DD29CF">
        <w:rPr>
          <w:lang w:val="sr-Latn-RS" w:eastAsia="sr-Latn-CS"/>
        </w:rPr>
        <w:t xml:space="preserve"> TBB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евалуацију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потомака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сортирање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рачунање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статистике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Тестирањем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потврђено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>.</w:t>
      </w:r>
    </w:p>
    <w:p w14:paraId="070B612B" w14:textId="1A662641" w:rsidR="00DD29CF" w:rsidRPr="00DD29CF" w:rsidRDefault="00DD29CF" w:rsidP="002329D4">
      <w:pPr>
        <w:pStyle w:val="Heading2"/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режима</w:t>
      </w:r>
      <w:proofErr w:type="spellEnd"/>
    </w:p>
    <w:p w14:paraId="5A9B6145" w14:textId="4432559A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служи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поређење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. У </w:t>
      </w:r>
      <w:proofErr w:type="spellStart"/>
      <w:r w:rsidRPr="00DD29CF">
        <w:rPr>
          <w:lang w:val="sr-Latn-RS" w:eastAsia="sr-Latn-CS"/>
        </w:rPr>
        <w:t>овом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покреће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обе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мери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њихово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рачуна</w:t>
      </w:r>
      <w:proofErr w:type="spellEnd"/>
      <w:r w:rsidRPr="00DD29CF">
        <w:rPr>
          <w:lang w:val="sr-Latn-RS" w:eastAsia="sr-Latn-CS"/>
        </w:rPr>
        <w:t xml:space="preserve"> </w:t>
      </w:r>
      <w:r w:rsidR="002329D4">
        <w:rPr>
          <w:lang w:val="sr-Cyrl-RS" w:eastAsia="sr-Latn-CS"/>
        </w:rPr>
        <w:t>убрзање</w:t>
      </w:r>
      <w:r w:rsidRPr="00DD29CF">
        <w:rPr>
          <w:lang w:val="sr-Latn-RS" w:eastAsia="sr-Latn-CS"/>
        </w:rPr>
        <w:t xml:space="preserve"> и </w:t>
      </w:r>
      <w:r w:rsidR="002329D4">
        <w:rPr>
          <w:lang w:val="sr-Cyrl-RS" w:eastAsia="sr-Latn-CS"/>
        </w:rPr>
        <w:t>ефикасност</w:t>
      </w:r>
      <w:r w:rsidRPr="00DD29CF">
        <w:rPr>
          <w:lang w:val="sr-Latn-RS" w:eastAsia="sr-Latn-CS"/>
        </w:rPr>
        <w:t>.</w:t>
      </w:r>
    </w:p>
    <w:p w14:paraId="622D3BDB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Резултати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тестова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уписују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датотеку</w:t>
      </w:r>
      <w:proofErr w:type="spellEnd"/>
      <w:r w:rsidRPr="00DD29CF">
        <w:rPr>
          <w:lang w:val="sr-Latn-RS" w:eastAsia="sr-Latn-CS"/>
        </w:rPr>
        <w:t xml:space="preserve"> benchmark.csv.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свако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покретање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бележе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параметри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експеримента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острва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најбоља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дужина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speedup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efficiency</w:t>
      </w:r>
      <w:proofErr w:type="spellEnd"/>
      <w:r w:rsidRPr="00DD29CF">
        <w:rPr>
          <w:lang w:val="sr-Latn-RS" w:eastAsia="sr-Latn-CS"/>
        </w:rPr>
        <w:t>.</w:t>
      </w:r>
    </w:p>
    <w:p w14:paraId="7C5E330C" w14:textId="542D8402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4" w:name="_Toc232321927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bookmarkEnd w:id="34"/>
      <w:proofErr w:type="spellEnd"/>
    </w:p>
    <w:p w14:paraId="44D9422E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Један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главних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експеримената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односи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утицај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Величина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генерација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фиксирани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док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мења</w:t>
      </w:r>
      <w:proofErr w:type="spellEnd"/>
      <w:r w:rsidRPr="00DD29CF">
        <w:rPr>
          <w:lang w:val="sr-Latn-RS" w:eastAsia="sr-Latn-CS"/>
        </w:rPr>
        <w:t>.</w:t>
      </w:r>
    </w:p>
    <w:p w14:paraId="5DCCAB1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Коришћени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бројеви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су</w:t>
      </w:r>
      <w:proofErr w:type="spellEnd"/>
      <w:r w:rsidRPr="00DD29CF">
        <w:rPr>
          <w:lang w:val="sr-Latn-RS" w:eastAsia="sr-Latn-CS"/>
        </w:rPr>
        <w:t>:</w:t>
      </w:r>
    </w:p>
    <w:p w14:paraId="0FCB622D" w14:textId="77777777" w:rsidR="00DD29CF" w:rsidRPr="00DD29CF" w:rsidRDefault="00DD29CF" w:rsidP="00DD29CF">
      <w:pPr>
        <w:rPr>
          <w:lang w:val="sr-Latn-RS" w:eastAsia="sr-Latn-CS"/>
        </w:rPr>
      </w:pPr>
      <w:r w:rsidRPr="00DD29CF">
        <w:rPr>
          <w:lang w:val="sr-Latn-RS" w:eastAsia="sr-Latn-CS"/>
        </w:rPr>
        <w:t>1, 2, 4, 8, 12, 16</w:t>
      </w:r>
    </w:p>
    <w:p w14:paraId="2E08E446" w14:textId="156C0F22" w:rsidR="005010B9" w:rsidRDefault="00DD29CF" w:rsidP="00DD29CF">
      <w:pPr>
        <w:rPr>
          <w:lang w:val="sr-Cyrl-RS" w:eastAsia="sr-Latn-CS"/>
        </w:rPr>
      </w:pP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овог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покаже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скалира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повећањем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Очекује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спорија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због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overhead</w:t>
      </w:r>
      <w:proofErr w:type="spellEnd"/>
      <w:r w:rsidRPr="00DD29CF">
        <w:rPr>
          <w:lang w:val="sr-Latn-RS" w:eastAsia="sr-Latn-CS"/>
        </w:rPr>
        <w:t xml:space="preserve">-а TBB </w:t>
      </w:r>
      <w:proofErr w:type="spellStart"/>
      <w:r w:rsidRPr="00DD29CF">
        <w:rPr>
          <w:lang w:val="sr-Latn-RS" w:eastAsia="sr-Latn-CS"/>
        </w:rPr>
        <w:t>задатака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док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већим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добија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убрзање</w:t>
      </w:r>
      <w:proofErr w:type="spellEnd"/>
      <w:r w:rsidRPr="00DD29CF">
        <w:rPr>
          <w:lang w:val="sr-Latn-RS" w:eastAsia="sr-Latn-CS"/>
        </w:rPr>
        <w:t>.</w:t>
      </w:r>
    </w:p>
    <w:p w14:paraId="29811275" w14:textId="77777777" w:rsidR="005D6B69" w:rsidRDefault="005D6B69" w:rsidP="00DD29CF">
      <w:pPr>
        <w:rPr>
          <w:lang w:val="sr-Cyrl-RS" w:eastAsia="sr-Latn-CS"/>
        </w:rPr>
      </w:pPr>
    </w:p>
    <w:p w14:paraId="43B2FBC6" w14:textId="77777777" w:rsidR="005D6B69" w:rsidRDefault="005D6B69" w:rsidP="00DD29CF">
      <w:pPr>
        <w:rPr>
          <w:lang w:val="sr-Cyrl-RS" w:eastAsia="sr-Latn-CS"/>
        </w:rPr>
      </w:pPr>
    </w:p>
    <w:p w14:paraId="594A9A13" w14:textId="77777777" w:rsidR="005D6B69" w:rsidRDefault="005D6B69" w:rsidP="00DD29CF">
      <w:pPr>
        <w:rPr>
          <w:lang w:val="sr-Cyrl-RS" w:eastAsia="sr-Latn-CS"/>
        </w:rPr>
      </w:pPr>
    </w:p>
    <w:p w14:paraId="59AD7D45" w14:textId="77777777" w:rsidR="005D6B69" w:rsidRPr="00B44106" w:rsidRDefault="005D6B69" w:rsidP="00DD29CF">
      <w:pPr>
        <w:rPr>
          <w:lang w:val="en-US" w:eastAsia="sr-Latn-CS"/>
        </w:rPr>
      </w:pPr>
    </w:p>
    <w:p w14:paraId="576B7A33" w14:textId="77777777" w:rsidR="005D6B69" w:rsidRDefault="005D6B69" w:rsidP="00DD29CF">
      <w:pPr>
        <w:rPr>
          <w:lang w:val="en-US" w:eastAsia="sr-Latn-CS"/>
        </w:rPr>
      </w:pPr>
    </w:p>
    <w:p w14:paraId="5FE169E4" w14:textId="77777777" w:rsidR="00FE6FCD" w:rsidRDefault="00FE6FCD" w:rsidP="00DD29CF">
      <w:pPr>
        <w:rPr>
          <w:lang w:val="en-US" w:eastAsia="sr-Latn-CS"/>
        </w:rPr>
      </w:pPr>
    </w:p>
    <w:p w14:paraId="5898BF8E" w14:textId="77777777" w:rsidR="00FE6FCD" w:rsidRPr="00FE6FCD" w:rsidRDefault="00FE6FCD" w:rsidP="00DD29CF">
      <w:pPr>
        <w:rPr>
          <w:lang w:val="sr-Cyrl-RS" w:eastAsia="sr-Latn-CS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254"/>
        <w:gridCol w:w="2149"/>
        <w:gridCol w:w="2313"/>
        <w:gridCol w:w="1236"/>
        <w:gridCol w:w="1831"/>
      </w:tblGrid>
      <w:tr w:rsidR="00F122B9" w14:paraId="075BFE3A" w14:textId="77777777" w:rsidTr="005D6B69">
        <w:trPr>
          <w:trHeight w:val="414"/>
        </w:trPr>
        <w:tc>
          <w:tcPr>
            <w:tcW w:w="1307" w:type="dxa"/>
          </w:tcPr>
          <w:p w14:paraId="4BAE9522" w14:textId="191639E7" w:rsidR="005D6B69" w:rsidRPr="005D6B69" w:rsidRDefault="005D6B69" w:rsidP="005D6B69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Број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нити</w:t>
            </w:r>
            <w:proofErr w:type="spellEnd"/>
          </w:p>
        </w:tc>
        <w:tc>
          <w:tcPr>
            <w:tcW w:w="2237" w:type="dxa"/>
          </w:tcPr>
          <w:p w14:paraId="039C1930" w14:textId="03F78B8F" w:rsidR="005D6B69" w:rsidRPr="005D6B69" w:rsidRDefault="005D6B69" w:rsidP="005D6B69">
            <w:pPr>
              <w:ind w:firstLine="0"/>
              <w:jc w:val="center"/>
              <w:rPr>
                <w:lang w:val="sr-Cyrl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Серијско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2410" w:type="dxa"/>
          </w:tcPr>
          <w:p w14:paraId="167F0621" w14:textId="637B7FC0" w:rsidR="005D6B69" w:rsidRPr="006A507B" w:rsidRDefault="005D6B69" w:rsidP="006A507B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Паралелно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960" w:type="dxa"/>
          </w:tcPr>
          <w:p w14:paraId="221AE29A" w14:textId="02995E40" w:rsidR="005D6B69" w:rsidRPr="00F122B9" w:rsidRDefault="005D6B69" w:rsidP="005D6B69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>Убрзање</w:t>
            </w:r>
            <w:r w:rsidR="00F122B9">
              <w:rPr>
                <w:lang w:val="sr-Cyrl-RS" w:eastAsia="sr-Latn-CS"/>
              </w:rPr>
              <w:t xml:space="preserve"> </w:t>
            </w:r>
          </w:p>
        </w:tc>
        <w:tc>
          <w:tcPr>
            <w:tcW w:w="1869" w:type="dxa"/>
          </w:tcPr>
          <w:p w14:paraId="7C73F3C6" w14:textId="2936922A" w:rsidR="005D6B69" w:rsidRDefault="005D6B69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Ефикасност</w:t>
            </w:r>
          </w:p>
        </w:tc>
      </w:tr>
      <w:tr w:rsidR="00F122B9" w14:paraId="133C8083" w14:textId="77777777" w:rsidTr="005D6B69">
        <w:tc>
          <w:tcPr>
            <w:tcW w:w="1307" w:type="dxa"/>
          </w:tcPr>
          <w:p w14:paraId="183BD118" w14:textId="625F9CB1" w:rsidR="005D6B69" w:rsidRPr="00494307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</w:t>
            </w:r>
          </w:p>
        </w:tc>
        <w:tc>
          <w:tcPr>
            <w:tcW w:w="2237" w:type="dxa"/>
          </w:tcPr>
          <w:p w14:paraId="49D13AD8" w14:textId="499317DB" w:rsidR="005D6B69" w:rsidRPr="00F122B9" w:rsidRDefault="00F122B9" w:rsidP="00F122B9">
            <w:pPr>
              <w:ind w:firstLine="0"/>
              <w:jc w:val="center"/>
              <w:rPr>
                <w:lang w:val="sr-Cyrl-RS" w:eastAsia="sr-Latn-CS"/>
              </w:rPr>
            </w:pPr>
            <w:r w:rsidRPr="00F122B9">
              <w:rPr>
                <w:lang w:val="sr-Latn-RS" w:eastAsia="sr-Latn-CS"/>
              </w:rPr>
              <w:t>10.140160</w:t>
            </w:r>
          </w:p>
        </w:tc>
        <w:tc>
          <w:tcPr>
            <w:tcW w:w="2410" w:type="dxa"/>
          </w:tcPr>
          <w:p w14:paraId="7ACB41FD" w14:textId="10748110" w:rsidR="005D6B69" w:rsidRPr="005D6B69" w:rsidRDefault="00F122B9" w:rsidP="005D6B69">
            <w:pPr>
              <w:ind w:firstLine="0"/>
              <w:jc w:val="center"/>
              <w:rPr>
                <w:lang w:val="en-US" w:eastAsia="sr-Latn-CS"/>
              </w:rPr>
            </w:pPr>
            <w:r w:rsidRPr="00F122B9">
              <w:rPr>
                <w:lang w:val="sr-Latn-RS" w:eastAsia="sr-Latn-CS"/>
              </w:rPr>
              <w:t>12.615956</w:t>
            </w:r>
          </w:p>
        </w:tc>
        <w:tc>
          <w:tcPr>
            <w:tcW w:w="960" w:type="dxa"/>
          </w:tcPr>
          <w:p w14:paraId="62AF78B9" w14:textId="1D906987" w:rsidR="005D6B69" w:rsidRPr="00F122B9" w:rsidRDefault="00F122B9" w:rsidP="00F122B9">
            <w:pPr>
              <w:ind w:firstLine="0"/>
              <w:jc w:val="center"/>
              <w:rPr>
                <w:lang w:val="sr-Cyrl-RS" w:eastAsia="sr-Latn-CS"/>
              </w:rPr>
            </w:pPr>
            <w:r w:rsidRPr="00F122B9">
              <w:rPr>
                <w:lang w:val="sr-Latn-RS" w:eastAsia="sr-Latn-CS"/>
              </w:rPr>
              <w:t>0.803757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869" w:type="dxa"/>
          </w:tcPr>
          <w:p w14:paraId="00B74E1E" w14:textId="08D5AD8F" w:rsidR="006A507B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0.803757</w:t>
            </w:r>
          </w:p>
        </w:tc>
      </w:tr>
      <w:tr w:rsidR="00F122B9" w14:paraId="790160BC" w14:textId="77777777" w:rsidTr="005D6B69">
        <w:tc>
          <w:tcPr>
            <w:tcW w:w="1307" w:type="dxa"/>
          </w:tcPr>
          <w:p w14:paraId="6F349DF5" w14:textId="090B2312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</w:t>
            </w:r>
          </w:p>
        </w:tc>
        <w:tc>
          <w:tcPr>
            <w:tcW w:w="2237" w:type="dxa"/>
          </w:tcPr>
          <w:p w14:paraId="509CA442" w14:textId="0D979EAA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10.171175</w:t>
            </w:r>
          </w:p>
        </w:tc>
        <w:tc>
          <w:tcPr>
            <w:tcW w:w="2410" w:type="dxa"/>
          </w:tcPr>
          <w:p w14:paraId="24565351" w14:textId="5FD6A8CF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6.626194</w:t>
            </w:r>
          </w:p>
        </w:tc>
        <w:tc>
          <w:tcPr>
            <w:tcW w:w="960" w:type="dxa"/>
          </w:tcPr>
          <w:p w14:paraId="1EC70E03" w14:textId="5A2310AC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1.534995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55715CC9" w14:textId="56886A8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0.767498</w:t>
            </w:r>
          </w:p>
        </w:tc>
      </w:tr>
      <w:tr w:rsidR="00F122B9" w14:paraId="6A60309A" w14:textId="77777777" w:rsidTr="005D6B69">
        <w:tc>
          <w:tcPr>
            <w:tcW w:w="1307" w:type="dxa"/>
          </w:tcPr>
          <w:p w14:paraId="44E904B5" w14:textId="0B4D2B2E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</w:t>
            </w:r>
          </w:p>
        </w:tc>
        <w:tc>
          <w:tcPr>
            <w:tcW w:w="2237" w:type="dxa"/>
          </w:tcPr>
          <w:p w14:paraId="3A6669B3" w14:textId="36DDA95A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10.399327</w:t>
            </w:r>
          </w:p>
        </w:tc>
        <w:tc>
          <w:tcPr>
            <w:tcW w:w="2410" w:type="dxa"/>
          </w:tcPr>
          <w:p w14:paraId="05F1B89F" w14:textId="5FCB271F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3.482227</w:t>
            </w:r>
          </w:p>
        </w:tc>
        <w:tc>
          <w:tcPr>
            <w:tcW w:w="960" w:type="dxa"/>
          </w:tcPr>
          <w:p w14:paraId="25444EE8" w14:textId="5980061E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2.986402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4893D506" w14:textId="5FF7C252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0.746600</w:t>
            </w:r>
          </w:p>
        </w:tc>
      </w:tr>
      <w:tr w:rsidR="00F122B9" w14:paraId="4E7F71DC" w14:textId="77777777" w:rsidTr="005D6B69">
        <w:tc>
          <w:tcPr>
            <w:tcW w:w="1307" w:type="dxa"/>
          </w:tcPr>
          <w:p w14:paraId="07357398" w14:textId="2A7E3BAF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</w:t>
            </w:r>
          </w:p>
        </w:tc>
        <w:tc>
          <w:tcPr>
            <w:tcW w:w="2237" w:type="dxa"/>
          </w:tcPr>
          <w:p w14:paraId="28A0340F" w14:textId="4E43C664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10.183487</w:t>
            </w:r>
          </w:p>
        </w:tc>
        <w:tc>
          <w:tcPr>
            <w:tcW w:w="2410" w:type="dxa"/>
          </w:tcPr>
          <w:p w14:paraId="24F9F2E0" w14:textId="74A1D45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2.328604</w:t>
            </w:r>
          </w:p>
        </w:tc>
        <w:tc>
          <w:tcPr>
            <w:tcW w:w="960" w:type="dxa"/>
          </w:tcPr>
          <w:p w14:paraId="23E74388" w14:textId="65929184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4.373216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7A168F2C" w14:textId="69A42F86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0.546652</w:t>
            </w:r>
          </w:p>
        </w:tc>
      </w:tr>
      <w:tr w:rsidR="00F122B9" w14:paraId="4E4F2EA2" w14:textId="77777777" w:rsidTr="005D6B69">
        <w:tc>
          <w:tcPr>
            <w:tcW w:w="1307" w:type="dxa"/>
          </w:tcPr>
          <w:p w14:paraId="0A3FEDE6" w14:textId="25462707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12</w:t>
            </w:r>
          </w:p>
        </w:tc>
        <w:tc>
          <w:tcPr>
            <w:tcW w:w="2237" w:type="dxa"/>
          </w:tcPr>
          <w:p w14:paraId="51965663" w14:textId="76B54389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10.182500</w:t>
            </w:r>
          </w:p>
        </w:tc>
        <w:tc>
          <w:tcPr>
            <w:tcW w:w="2410" w:type="dxa"/>
          </w:tcPr>
          <w:p w14:paraId="0F7CF8E6" w14:textId="2D9020D0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2.000008</w:t>
            </w:r>
          </w:p>
        </w:tc>
        <w:tc>
          <w:tcPr>
            <w:tcW w:w="960" w:type="dxa"/>
          </w:tcPr>
          <w:p w14:paraId="4865365E" w14:textId="58269C5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5.091230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6DE3916F" w14:textId="12D4A929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0.424269</w:t>
            </w:r>
          </w:p>
        </w:tc>
      </w:tr>
      <w:tr w:rsidR="00F122B9" w14:paraId="16BCF8B3" w14:textId="77777777" w:rsidTr="005D6B69">
        <w:tc>
          <w:tcPr>
            <w:tcW w:w="1307" w:type="dxa"/>
          </w:tcPr>
          <w:p w14:paraId="4EBCD87D" w14:textId="23CA7534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</w:t>
            </w:r>
          </w:p>
        </w:tc>
        <w:tc>
          <w:tcPr>
            <w:tcW w:w="2237" w:type="dxa"/>
          </w:tcPr>
          <w:p w14:paraId="3DCA12DF" w14:textId="118CB2C1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10.162817</w:t>
            </w:r>
          </w:p>
        </w:tc>
        <w:tc>
          <w:tcPr>
            <w:tcW w:w="2410" w:type="dxa"/>
          </w:tcPr>
          <w:p w14:paraId="0C42B83A" w14:textId="5CD179E6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1.974984</w:t>
            </w:r>
          </w:p>
        </w:tc>
        <w:tc>
          <w:tcPr>
            <w:tcW w:w="960" w:type="dxa"/>
          </w:tcPr>
          <w:p w14:paraId="76A239EC" w14:textId="3D58AE5D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5.145773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4894FD0F" w14:textId="20FED06B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0.321611</w:t>
            </w:r>
          </w:p>
        </w:tc>
      </w:tr>
    </w:tbl>
    <w:p w14:paraId="5EC16B1A" w14:textId="77777777" w:rsidR="00FE6FCD" w:rsidRDefault="00FE6FCD" w:rsidP="00FE6FCD">
      <w:pPr>
        <w:ind w:firstLine="0"/>
        <w:rPr>
          <w:lang w:val="en-US" w:eastAsia="sr-Latn-CS"/>
        </w:rPr>
      </w:pPr>
    </w:p>
    <w:p w14:paraId="24A57C89" w14:textId="30D08732" w:rsidR="00FE6FCD" w:rsidRDefault="00B44106" w:rsidP="00FE6FCD">
      <w:pPr>
        <w:jc w:val="center"/>
        <w:rPr>
          <w:i/>
          <w:iCs/>
          <w:lang w:val="en-US" w:eastAsia="sr-Latn-CS"/>
        </w:rPr>
      </w:pPr>
      <w:r>
        <w:rPr>
          <w:i/>
          <w:iCs/>
          <w:lang w:val="sr-Cyrl-RS" w:eastAsia="sr-Latn-CS"/>
        </w:rPr>
        <w:t>Табела 1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Утицај броја нити на перформансе</w:t>
      </w:r>
    </w:p>
    <w:p w14:paraId="769F02F1" w14:textId="77777777" w:rsidR="00FE6FCD" w:rsidRPr="00FE6FCD" w:rsidRDefault="00FE6FCD" w:rsidP="00FE6FCD">
      <w:pPr>
        <w:ind w:firstLine="0"/>
        <w:rPr>
          <w:i/>
          <w:iCs/>
          <w:lang w:val="sr-Cyrl-RS" w:eastAsia="sr-Latn-CS"/>
        </w:rPr>
      </w:pPr>
    </w:p>
    <w:p w14:paraId="702386EA" w14:textId="77777777" w:rsidR="00FE6FCD" w:rsidRDefault="00B44106" w:rsidP="00FE6FCD">
      <w:pPr>
        <w:jc w:val="center"/>
        <w:rPr>
          <w:i/>
          <w:iCs/>
          <w:lang w:val="sr-Cyrl-RS" w:eastAsia="sr-Latn-CS"/>
        </w:rPr>
      </w:pPr>
      <w:r>
        <w:rPr>
          <w:i/>
          <w:iCs/>
          <w:noProof/>
          <w:lang w:val="sr-Cyrl-RS" w:eastAsia="sr-Latn-CS"/>
        </w:rPr>
        <w:drawing>
          <wp:inline distT="0" distB="0" distL="0" distR="0" wp14:anchorId="04FC956A" wp14:editId="37D209E5">
            <wp:extent cx="5671225" cy="2966720"/>
            <wp:effectExtent l="0" t="0" r="5715" b="5080"/>
            <wp:docPr id="91156400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D699ACD" w14:textId="77777777" w:rsidR="00FE6FCD" w:rsidRDefault="00FE6FCD" w:rsidP="00FE6FCD">
      <w:pPr>
        <w:jc w:val="center"/>
        <w:rPr>
          <w:i/>
          <w:iCs/>
          <w:lang w:val="sr-Cyrl-RS" w:eastAsia="sr-Latn-CS"/>
        </w:rPr>
      </w:pPr>
    </w:p>
    <w:p w14:paraId="1B0E57DE" w14:textId="1F9C1321" w:rsidR="00FE6FCD" w:rsidRPr="00FE6FCD" w:rsidRDefault="006F31E0" w:rsidP="00FE6FCD">
      <w:pPr>
        <w:jc w:val="center"/>
        <w:rPr>
          <w:lang w:val="sr-Cyrl-R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1</w:t>
      </w:r>
      <w:r w:rsidR="00FE6FCD">
        <w:rPr>
          <w:i/>
          <w:iCs/>
          <w:lang w:val="en-US" w:eastAsia="sr-Latn-CS"/>
        </w:rPr>
        <w:t>:</w:t>
      </w:r>
      <w:r w:rsidR="00FE6FCD">
        <w:rPr>
          <w:i/>
          <w:iCs/>
          <w:lang w:val="sr-Cyrl-RS" w:eastAsia="sr-Latn-CS"/>
        </w:rPr>
        <w:t xml:space="preserve"> Убрзање у зависности од броја нити</w:t>
      </w:r>
    </w:p>
    <w:p w14:paraId="027B2BFD" w14:textId="77777777" w:rsidR="007E208C" w:rsidRDefault="007E208C" w:rsidP="00FE6FCD">
      <w:pPr>
        <w:jc w:val="center"/>
        <w:rPr>
          <w:i/>
          <w:iCs/>
          <w:lang w:val="sr-Cyrl-RS" w:eastAsia="sr-Latn-CS"/>
        </w:rPr>
      </w:pPr>
    </w:p>
    <w:p w14:paraId="046F2E12" w14:textId="74D0B2DB" w:rsidR="007E208C" w:rsidRPr="007E208C" w:rsidRDefault="007E208C" w:rsidP="007E208C">
      <w:pPr>
        <w:pStyle w:val="Heading2"/>
        <w:rPr>
          <w:lang w:val="sr-Latn-RS" w:eastAsia="sr-Latn-CS"/>
        </w:rPr>
      </w:pPr>
      <w:bookmarkStart w:id="35" w:name="_Toc232321928"/>
      <w:proofErr w:type="spellStart"/>
      <w:r w:rsidRPr="007E208C">
        <w:rPr>
          <w:lang w:val="sr-Latn-RS" w:eastAsia="sr-Latn-CS"/>
        </w:rPr>
        <w:t>Тестирање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bookmarkEnd w:id="35"/>
      <w:proofErr w:type="spellEnd"/>
    </w:p>
    <w:p w14:paraId="38472B00" w14:textId="77777777" w:rsidR="007E208C" w:rsidRPr="007E208C" w:rsidRDefault="007E208C" w:rsidP="007E208C">
      <w:pPr>
        <w:rPr>
          <w:lang w:val="sr-Latn-RS" w:eastAsia="sr-Latn-CS"/>
        </w:rPr>
      </w:pPr>
      <w:proofErr w:type="spellStart"/>
      <w:r w:rsidRPr="007E208C">
        <w:rPr>
          <w:lang w:val="sr-Latn-RS" w:eastAsia="sr-Latn-CS"/>
        </w:rPr>
        <w:t>Други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експеримент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испитује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утицај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на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исплативост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паралелизације</w:t>
      </w:r>
      <w:proofErr w:type="spellEnd"/>
      <w:r w:rsidRPr="007E208C">
        <w:rPr>
          <w:lang w:val="sr-Latn-RS" w:eastAsia="sr-Latn-CS"/>
        </w:rPr>
        <w:t xml:space="preserve">. </w:t>
      </w:r>
      <w:proofErr w:type="spellStart"/>
      <w:r w:rsidRPr="007E208C">
        <w:rPr>
          <w:lang w:val="sr-Latn-RS" w:eastAsia="sr-Latn-CS"/>
        </w:rPr>
        <w:t>Број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нити</w:t>
      </w:r>
      <w:proofErr w:type="spellEnd"/>
      <w:r w:rsidRPr="007E208C">
        <w:rPr>
          <w:lang w:val="sr-Latn-RS" w:eastAsia="sr-Latn-CS"/>
        </w:rPr>
        <w:t xml:space="preserve"> и </w:t>
      </w:r>
      <w:proofErr w:type="spellStart"/>
      <w:r w:rsidRPr="007E208C">
        <w:rPr>
          <w:lang w:val="sr-Latn-RS" w:eastAsia="sr-Latn-CS"/>
        </w:rPr>
        <w:t>број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генерација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су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фиксирани</w:t>
      </w:r>
      <w:proofErr w:type="spellEnd"/>
      <w:r w:rsidRPr="007E208C">
        <w:rPr>
          <w:lang w:val="sr-Latn-RS" w:eastAsia="sr-Latn-CS"/>
        </w:rPr>
        <w:t xml:space="preserve">, </w:t>
      </w:r>
      <w:proofErr w:type="spellStart"/>
      <w:r w:rsidRPr="007E208C">
        <w:rPr>
          <w:lang w:val="sr-Latn-RS" w:eastAsia="sr-Latn-CS"/>
        </w:rPr>
        <w:t>док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мења</w:t>
      </w:r>
      <w:proofErr w:type="spellEnd"/>
      <w:r w:rsidRPr="007E208C">
        <w:rPr>
          <w:lang w:val="sr-Latn-RS" w:eastAsia="sr-Latn-CS"/>
        </w:rPr>
        <w:t>.</w:t>
      </w:r>
    </w:p>
    <w:p w14:paraId="1D497D43" w14:textId="77777777" w:rsidR="007E208C" w:rsidRPr="007E208C" w:rsidRDefault="007E208C" w:rsidP="007E208C">
      <w:pPr>
        <w:rPr>
          <w:lang w:val="sr-Latn-RS" w:eastAsia="sr-Latn-CS"/>
        </w:rPr>
      </w:pPr>
      <w:proofErr w:type="spellStart"/>
      <w:r w:rsidRPr="007E208C">
        <w:rPr>
          <w:lang w:val="sr-Latn-RS" w:eastAsia="sr-Latn-CS"/>
        </w:rPr>
        <w:lastRenderedPageBreak/>
        <w:t>Коришћене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су</w:t>
      </w:r>
      <w:proofErr w:type="spellEnd"/>
      <w:r w:rsidRPr="007E208C">
        <w:rPr>
          <w:lang w:val="sr-Latn-RS" w:eastAsia="sr-Latn-CS"/>
        </w:rPr>
        <w:t>:</w:t>
      </w:r>
    </w:p>
    <w:p w14:paraId="27573A26" w14:textId="77777777" w:rsidR="007E208C" w:rsidRPr="007E208C" w:rsidRDefault="007E208C" w:rsidP="007E208C">
      <w:pPr>
        <w:rPr>
          <w:lang w:val="sr-Latn-RS" w:eastAsia="sr-Latn-CS"/>
        </w:rPr>
      </w:pPr>
      <w:r w:rsidRPr="007E208C">
        <w:rPr>
          <w:lang w:val="sr-Latn-RS" w:eastAsia="sr-Latn-CS"/>
        </w:rPr>
        <w:t>1000, 5000, 10000, 20000</w:t>
      </w:r>
    </w:p>
    <w:p w14:paraId="6E85D71D" w14:textId="77777777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Циљ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овог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теста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провери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како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алгоритам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понаша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када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посла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повећава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Како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време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извршавања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серијске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паралелне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верзије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Међутим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паралелна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верзија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свим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случајевима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остаје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знатно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бржа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од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серијске</w:t>
      </w:r>
      <w:proofErr w:type="spellEnd"/>
      <w:r w:rsidRPr="005A3359">
        <w:rPr>
          <w:lang w:val="sr-Latn-RS" w:eastAsia="sr-Latn-CS"/>
        </w:rPr>
        <w:t>.</w:t>
      </w:r>
    </w:p>
    <w:p w14:paraId="1F9A6940" w14:textId="0C0493D8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Из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резултата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види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стабилно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креће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приближно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између</w:t>
      </w:r>
      <w:proofErr w:type="spellEnd"/>
      <w:r w:rsidRPr="005A3359">
        <w:rPr>
          <w:lang w:val="sr-Latn-RS" w:eastAsia="sr-Latn-CS"/>
        </w:rPr>
        <w:t xml:space="preserve"> 4.14x и 4.55x. </w:t>
      </w:r>
      <w:proofErr w:type="spellStart"/>
      <w:r w:rsidRPr="005A3359">
        <w:rPr>
          <w:lang w:val="sr-Latn-RS" w:eastAsia="sr-Latn-CS"/>
        </w:rPr>
        <w:t>Највеће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овом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експерименту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добијено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од</w:t>
      </w:r>
      <w:proofErr w:type="spellEnd"/>
      <w:r w:rsidRPr="005A3359">
        <w:rPr>
          <w:lang w:val="sr-Latn-RS" w:eastAsia="sr-Latn-CS"/>
        </w:rPr>
        <w:t xml:space="preserve"> 1000 </w:t>
      </w:r>
      <w:proofErr w:type="spellStart"/>
      <w:r w:rsidRPr="005A3359">
        <w:rPr>
          <w:lang w:val="sr-Latn-RS" w:eastAsia="sr-Latn-CS"/>
        </w:rPr>
        <w:t>јединки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док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код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већих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благо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смањује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То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показује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паралелизација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доноси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значајну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корист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све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тестиране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величине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али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овом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конкретном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експерименту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повећање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довело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већег</w:t>
      </w:r>
      <w:proofErr w:type="spellEnd"/>
      <w:r>
        <w:rPr>
          <w:lang w:val="sr-Cyrl-RS" w:eastAsia="sr-Latn-CS"/>
        </w:rPr>
        <w:t xml:space="preserve"> убрзања</w:t>
      </w:r>
      <w:r w:rsidRPr="005A3359">
        <w:rPr>
          <w:lang w:val="sr-Latn-RS" w:eastAsia="sr-Latn-CS"/>
        </w:rPr>
        <w:t>.</w:t>
      </w:r>
    </w:p>
    <w:p w14:paraId="01C47D84" w14:textId="77777777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Могуће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објашњење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већим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популацијама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количина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посла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који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савршено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паралелан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као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трошак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сортирања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распоређивања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задатака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приступа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меморији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Због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тога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добија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стабилно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али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растуће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>.</w:t>
      </w:r>
    </w:p>
    <w:p w14:paraId="61E11096" w14:textId="77777777" w:rsidR="007E208C" w:rsidRPr="007E208C" w:rsidRDefault="007E208C" w:rsidP="007E208C">
      <w:pPr>
        <w:jc w:val="center"/>
        <w:rPr>
          <w:lang w:val="sr-Cyrl-RS" w:eastAsia="sr-Latn-CS"/>
        </w:rPr>
      </w:pPr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417"/>
        <w:gridCol w:w="2216"/>
        <w:gridCol w:w="2320"/>
        <w:gridCol w:w="1559"/>
        <w:gridCol w:w="1701"/>
      </w:tblGrid>
      <w:tr w:rsidR="00EF65A7" w14:paraId="11DC5FDE" w14:textId="77777777" w:rsidTr="00EF65A7">
        <w:trPr>
          <w:trHeight w:val="414"/>
        </w:trPr>
        <w:tc>
          <w:tcPr>
            <w:tcW w:w="1417" w:type="dxa"/>
          </w:tcPr>
          <w:p w14:paraId="61B3AB87" w14:textId="7913BFBB" w:rsidR="007E208C" w:rsidRPr="005F572D" w:rsidRDefault="00EF65A7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Популација</w:t>
            </w:r>
          </w:p>
        </w:tc>
        <w:tc>
          <w:tcPr>
            <w:tcW w:w="2216" w:type="dxa"/>
          </w:tcPr>
          <w:p w14:paraId="44C83E5F" w14:textId="77777777" w:rsidR="007E208C" w:rsidRPr="005D6B69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Серијско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2320" w:type="dxa"/>
          </w:tcPr>
          <w:p w14:paraId="510DA4AB" w14:textId="77777777" w:rsidR="007E208C" w:rsidRPr="006A507B" w:rsidRDefault="007E208C" w:rsidP="00555F9C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Паралелно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1559" w:type="dxa"/>
          </w:tcPr>
          <w:p w14:paraId="13730C04" w14:textId="77777777" w:rsidR="007E208C" w:rsidRPr="00F122B9" w:rsidRDefault="007E208C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Убрзање </w:t>
            </w:r>
          </w:p>
        </w:tc>
        <w:tc>
          <w:tcPr>
            <w:tcW w:w="1701" w:type="dxa"/>
          </w:tcPr>
          <w:p w14:paraId="3FA0AB67" w14:textId="77777777" w:rsidR="007E208C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Ефикасност</w:t>
            </w:r>
          </w:p>
        </w:tc>
      </w:tr>
      <w:tr w:rsidR="00EF65A7" w14:paraId="6847A543" w14:textId="77777777" w:rsidTr="00EF65A7">
        <w:tc>
          <w:tcPr>
            <w:tcW w:w="1417" w:type="dxa"/>
          </w:tcPr>
          <w:p w14:paraId="4E568C22" w14:textId="4F22CF19" w:rsidR="007E208C" w:rsidRPr="00494307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</w:t>
            </w:r>
            <w:r w:rsidR="008F6535">
              <w:rPr>
                <w:lang w:val="sr-Cyrl-RS" w:eastAsia="sr-Latn-CS"/>
              </w:rPr>
              <w:t>000</w:t>
            </w:r>
          </w:p>
        </w:tc>
        <w:tc>
          <w:tcPr>
            <w:tcW w:w="2216" w:type="dxa"/>
          </w:tcPr>
          <w:p w14:paraId="694ACEF0" w14:textId="5F8255FE" w:rsidR="007E208C" w:rsidRPr="0079249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2.009836</w:t>
            </w:r>
          </w:p>
        </w:tc>
        <w:tc>
          <w:tcPr>
            <w:tcW w:w="2320" w:type="dxa"/>
          </w:tcPr>
          <w:p w14:paraId="75F1BE2D" w14:textId="72590577" w:rsidR="007E208C" w:rsidRPr="0079249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0.441431</w:t>
            </w:r>
          </w:p>
        </w:tc>
        <w:tc>
          <w:tcPr>
            <w:tcW w:w="1559" w:type="dxa"/>
          </w:tcPr>
          <w:p w14:paraId="5619C141" w14:textId="015CE1C7" w:rsidR="007E208C" w:rsidRPr="0079249B" w:rsidRDefault="008F6535" w:rsidP="008F6535">
            <w:pPr>
              <w:ind w:firstLine="0"/>
              <w:jc w:val="center"/>
              <w:rPr>
                <w:lang w:val="en-US" w:eastAsia="sr-Latn-CS"/>
              </w:rPr>
            </w:pPr>
            <w:r w:rsidRPr="008F6535">
              <w:rPr>
                <w:lang w:val="sr-Latn-RS" w:eastAsia="sr-Latn-CS"/>
              </w:rPr>
              <w:t>4.553004</w:t>
            </w:r>
            <w:r w:rsidR="007E208C"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3517ACA9" w14:textId="013691D9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0.569126</w:t>
            </w:r>
          </w:p>
        </w:tc>
      </w:tr>
      <w:tr w:rsidR="00EF65A7" w14:paraId="553946A9" w14:textId="77777777" w:rsidTr="00EF65A7">
        <w:tc>
          <w:tcPr>
            <w:tcW w:w="1417" w:type="dxa"/>
          </w:tcPr>
          <w:p w14:paraId="1F9BDB53" w14:textId="4D8BA1F4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5000</w:t>
            </w:r>
          </w:p>
        </w:tc>
        <w:tc>
          <w:tcPr>
            <w:tcW w:w="2216" w:type="dxa"/>
          </w:tcPr>
          <w:p w14:paraId="3939CCC7" w14:textId="007FF883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10.14560</w:t>
            </w:r>
          </w:p>
        </w:tc>
        <w:tc>
          <w:tcPr>
            <w:tcW w:w="2320" w:type="dxa"/>
          </w:tcPr>
          <w:p w14:paraId="7971CF06" w14:textId="06CD7C32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2.313494</w:t>
            </w:r>
          </w:p>
        </w:tc>
        <w:tc>
          <w:tcPr>
            <w:tcW w:w="1559" w:type="dxa"/>
          </w:tcPr>
          <w:p w14:paraId="1E200621" w14:textId="1F97642C" w:rsidR="007E208C" w:rsidRPr="0079249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4.385401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4D97D7A9" w14:textId="3080845A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0.548175</w:t>
            </w:r>
          </w:p>
        </w:tc>
      </w:tr>
      <w:tr w:rsidR="00EF65A7" w14:paraId="479412F0" w14:textId="77777777" w:rsidTr="00EF65A7">
        <w:tc>
          <w:tcPr>
            <w:tcW w:w="1417" w:type="dxa"/>
          </w:tcPr>
          <w:p w14:paraId="11589A30" w14:textId="20FC52A7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10000</w:t>
            </w:r>
          </w:p>
        </w:tc>
        <w:tc>
          <w:tcPr>
            <w:tcW w:w="2216" w:type="dxa"/>
          </w:tcPr>
          <w:p w14:paraId="0F1FE048" w14:textId="5FFBDF6A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20.314499</w:t>
            </w:r>
          </w:p>
        </w:tc>
        <w:tc>
          <w:tcPr>
            <w:tcW w:w="2320" w:type="dxa"/>
          </w:tcPr>
          <w:p w14:paraId="54EBF083" w14:textId="0D05004F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4.703649</w:t>
            </w:r>
          </w:p>
        </w:tc>
        <w:tc>
          <w:tcPr>
            <w:tcW w:w="1559" w:type="dxa"/>
          </w:tcPr>
          <w:p w14:paraId="7A76C0EE" w14:textId="481DF927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4.318881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38D46784" w14:textId="23ABBF6D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0.539860</w:t>
            </w:r>
          </w:p>
        </w:tc>
      </w:tr>
      <w:tr w:rsidR="00EF65A7" w14:paraId="49C9C4BC" w14:textId="77777777" w:rsidTr="00EF65A7">
        <w:tc>
          <w:tcPr>
            <w:tcW w:w="1417" w:type="dxa"/>
          </w:tcPr>
          <w:p w14:paraId="16A74ED1" w14:textId="3DE54E5E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20000</w:t>
            </w:r>
          </w:p>
        </w:tc>
        <w:tc>
          <w:tcPr>
            <w:tcW w:w="2216" w:type="dxa"/>
          </w:tcPr>
          <w:p w14:paraId="2B87624C" w14:textId="529FEDF3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40.906489</w:t>
            </w:r>
          </w:p>
        </w:tc>
        <w:tc>
          <w:tcPr>
            <w:tcW w:w="2320" w:type="dxa"/>
          </w:tcPr>
          <w:p w14:paraId="03D2C432" w14:textId="15D68A91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9.878115</w:t>
            </w:r>
          </w:p>
        </w:tc>
        <w:tc>
          <w:tcPr>
            <w:tcW w:w="1559" w:type="dxa"/>
          </w:tcPr>
          <w:p w14:paraId="47BD69B0" w14:textId="058FF2E9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4.141123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488C4F44" w14:textId="686E99B1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0.517640</w:t>
            </w:r>
          </w:p>
        </w:tc>
      </w:tr>
    </w:tbl>
    <w:p w14:paraId="76BC0E13" w14:textId="77777777" w:rsidR="007E208C" w:rsidRDefault="007E208C" w:rsidP="008F6535">
      <w:pPr>
        <w:rPr>
          <w:lang w:val="sr-Cyrl-RS" w:eastAsia="sr-Latn-CS"/>
        </w:rPr>
      </w:pPr>
    </w:p>
    <w:p w14:paraId="415A9D16" w14:textId="29F69D00" w:rsidR="007E208C" w:rsidRDefault="007E208C" w:rsidP="007E208C">
      <w:pPr>
        <w:jc w:val="center"/>
        <w:rPr>
          <w:i/>
          <w:iCs/>
          <w:lang w:val="sr-Cyrl-RS" w:eastAsia="sr-Latn-CS"/>
        </w:rPr>
      </w:pPr>
      <w:r>
        <w:rPr>
          <w:i/>
          <w:iCs/>
          <w:lang w:val="sr-Cyrl-RS" w:eastAsia="sr-Latn-CS"/>
        </w:rPr>
        <w:t>Табела 2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Утицај величине популације</w:t>
      </w:r>
    </w:p>
    <w:p w14:paraId="3116D7FE" w14:textId="77777777" w:rsidR="003831CB" w:rsidRDefault="003831CB" w:rsidP="007E208C">
      <w:pPr>
        <w:jc w:val="center"/>
        <w:rPr>
          <w:i/>
          <w:iCs/>
          <w:lang w:val="en-US" w:eastAsia="sr-Latn-CS"/>
        </w:rPr>
      </w:pPr>
    </w:p>
    <w:p w14:paraId="04260356" w14:textId="77777777" w:rsidR="007E208C" w:rsidRDefault="00BE47EA" w:rsidP="00FE6FCD">
      <w:pPr>
        <w:jc w:val="center"/>
        <w:rPr>
          <w:lang w:val="sr-Cyrl-RS" w:eastAsia="sr-Latn-CS"/>
        </w:rPr>
      </w:pPr>
      <w:r>
        <w:rPr>
          <w:noProof/>
          <w:lang w:val="sr-Cyrl-RS" w:eastAsia="sr-Latn-CS"/>
        </w:rPr>
        <w:lastRenderedPageBreak/>
        <w:drawing>
          <wp:inline distT="0" distB="0" distL="0" distR="0" wp14:anchorId="2C4E7A7E" wp14:editId="72A4697F">
            <wp:extent cx="5486400" cy="3200400"/>
            <wp:effectExtent l="0" t="0" r="0" b="0"/>
            <wp:docPr id="211962277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131092D" w14:textId="77777777" w:rsidR="003831CB" w:rsidRDefault="003831CB" w:rsidP="00FE6FCD">
      <w:pPr>
        <w:jc w:val="center"/>
        <w:rPr>
          <w:lang w:val="sr-Cyrl-RS" w:eastAsia="sr-Latn-CS"/>
        </w:rPr>
      </w:pPr>
    </w:p>
    <w:p w14:paraId="08B2C3E2" w14:textId="1180724A" w:rsidR="003831CB" w:rsidRPr="00FE6FCD" w:rsidRDefault="006F31E0" w:rsidP="003831CB">
      <w:pPr>
        <w:jc w:val="center"/>
        <w:rPr>
          <w:lang w:val="sr-Cyrl-R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2</w:t>
      </w:r>
      <w:r w:rsidR="003831CB">
        <w:rPr>
          <w:i/>
          <w:iCs/>
          <w:lang w:val="en-US" w:eastAsia="sr-Latn-CS"/>
        </w:rPr>
        <w:t>:</w:t>
      </w:r>
      <w:r w:rsidR="003831CB">
        <w:rPr>
          <w:i/>
          <w:iCs/>
          <w:lang w:val="sr-Cyrl-RS" w:eastAsia="sr-Latn-CS"/>
        </w:rPr>
        <w:t xml:space="preserve"> Утицај величине популације</w:t>
      </w:r>
    </w:p>
    <w:p w14:paraId="26BBAB99" w14:textId="77777777" w:rsidR="003831CB" w:rsidRDefault="003831CB" w:rsidP="00FE6FCD">
      <w:pPr>
        <w:jc w:val="center"/>
        <w:rPr>
          <w:lang w:val="sr-Cyrl-RS" w:eastAsia="sr-Latn-CS"/>
        </w:rPr>
      </w:pPr>
    </w:p>
    <w:p w14:paraId="26FBCC69" w14:textId="78DA469F" w:rsidR="006F31E0" w:rsidRDefault="006F31E0" w:rsidP="006F31E0">
      <w:pPr>
        <w:pStyle w:val="Heading2"/>
        <w:rPr>
          <w:lang w:val="sr-Cyrl-RS" w:eastAsia="sr-Latn-CS"/>
        </w:rPr>
      </w:pPr>
      <w:bookmarkStart w:id="36" w:name="_Toc232321929"/>
      <w:proofErr w:type="spellStart"/>
      <w:r w:rsidRPr="006F31E0">
        <w:rPr>
          <w:lang w:val="sr-Latn-RS" w:eastAsia="sr-Latn-CS"/>
        </w:rPr>
        <w:t>Тестирање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island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модела</w:t>
      </w:r>
      <w:bookmarkEnd w:id="36"/>
      <w:proofErr w:type="spellEnd"/>
    </w:p>
    <w:p w14:paraId="75A511B8" w14:textId="77777777" w:rsidR="006A78AD" w:rsidRDefault="006A78AD" w:rsidP="006A78AD">
      <w:pPr>
        <w:keepNext/>
        <w:rPr>
          <w:lang w:val="sr-Cyrl-RS"/>
        </w:rPr>
      </w:pPr>
    </w:p>
    <w:p w14:paraId="646984FE" w14:textId="15E10C64" w:rsidR="006A78AD" w:rsidRDefault="006A78AD" w:rsidP="006A78AD">
      <w:pPr>
        <w:keepNext/>
      </w:pPr>
      <w:r>
        <w:rPr>
          <w:noProof/>
          <w:lang w:val="sr-Cyrl-RS" w:eastAsia="sr-Latn-CS"/>
        </w:rPr>
        <w:drawing>
          <wp:inline distT="0" distB="0" distL="0" distR="0" wp14:anchorId="36B3EE5A" wp14:editId="439CDA6D">
            <wp:extent cx="5132705" cy="2438400"/>
            <wp:effectExtent l="0" t="0" r="0" b="19050"/>
            <wp:docPr id="92571065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54465FD6" w14:textId="77777777" w:rsidR="006A78AD" w:rsidRDefault="006A78AD" w:rsidP="006A78AD">
      <w:pPr>
        <w:pStyle w:val="Caption"/>
        <w:rPr>
          <w:i/>
          <w:iCs/>
          <w:lang w:val="sr-Cyrl-RS"/>
        </w:rPr>
      </w:pPr>
    </w:p>
    <w:p w14:paraId="071A5F34" w14:textId="51918575" w:rsidR="006A78AD" w:rsidRDefault="006A78AD" w:rsidP="006A78AD">
      <w:pPr>
        <w:pStyle w:val="Caption"/>
        <w:rPr>
          <w:i/>
          <w:iCs/>
          <w:lang w:val="sr-Cyrl-RS"/>
        </w:rPr>
      </w:pPr>
      <w:proofErr w:type="spellStart"/>
      <w:r w:rsidRPr="006A78AD">
        <w:rPr>
          <w:i/>
          <w:iCs/>
        </w:rPr>
        <w:t>Слика</w:t>
      </w:r>
      <w:proofErr w:type="spellEnd"/>
      <w:r w:rsidRPr="006A78AD">
        <w:rPr>
          <w:i/>
          <w:iCs/>
        </w:rPr>
        <w:t xml:space="preserve"> </w:t>
      </w:r>
      <w:r>
        <w:rPr>
          <w:i/>
          <w:iCs/>
          <w:lang w:val="sr-Cyrl-RS"/>
        </w:rPr>
        <w:t>3</w:t>
      </w:r>
      <w:r>
        <w:rPr>
          <w:i/>
          <w:iCs/>
        </w:rPr>
        <w:t xml:space="preserve">: </w:t>
      </w:r>
      <w:r>
        <w:rPr>
          <w:i/>
          <w:iCs/>
          <w:lang w:val="sr-Cyrl-RS"/>
        </w:rPr>
        <w:t>Исланд модел</w:t>
      </w:r>
    </w:p>
    <w:p w14:paraId="265554D2" w14:textId="77777777" w:rsidR="006A78AD" w:rsidRPr="006A78AD" w:rsidRDefault="006A78AD" w:rsidP="006A78AD">
      <w:pPr>
        <w:rPr>
          <w:lang w:val="sr-Cyrl-RS"/>
        </w:rPr>
      </w:pPr>
    </w:p>
    <w:p w14:paraId="24DD9104" w14:textId="77777777" w:rsidR="006F31E0" w:rsidRPr="005A3359" w:rsidRDefault="006F31E0" w:rsidP="006F31E0">
      <w:pPr>
        <w:rPr>
          <w:lang w:val="sr-Cyrl-RS" w:eastAsia="sr-Latn-CS"/>
        </w:rPr>
      </w:pPr>
      <w:r w:rsidRPr="006F31E0">
        <w:rPr>
          <w:lang w:val="sr-Latn-RS" w:eastAsia="sr-Latn-CS"/>
        </w:rPr>
        <w:t xml:space="preserve">Island model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тестиран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тако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што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укупна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величина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задржана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иста</w:t>
      </w:r>
      <w:proofErr w:type="spellEnd"/>
      <w:r w:rsidRPr="006F31E0">
        <w:rPr>
          <w:lang w:val="sr-Latn-RS" w:eastAsia="sr-Latn-CS"/>
        </w:rPr>
        <w:t xml:space="preserve">, </w:t>
      </w:r>
      <w:proofErr w:type="spellStart"/>
      <w:r w:rsidRPr="006F31E0">
        <w:rPr>
          <w:lang w:val="sr-Latn-RS" w:eastAsia="sr-Latn-CS"/>
        </w:rPr>
        <w:t>док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подељена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различит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број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>.</w:t>
      </w:r>
    </w:p>
    <w:p w14:paraId="58234F46" w14:textId="77777777" w:rsidR="00C8356E" w:rsidRDefault="00C8356E" w:rsidP="006F31E0">
      <w:pPr>
        <w:rPr>
          <w:lang w:val="sr-Cyrl-RS" w:eastAsia="sr-Latn-CS"/>
        </w:rPr>
      </w:pPr>
    </w:p>
    <w:p w14:paraId="63111B1F" w14:textId="14353447" w:rsidR="006F31E0" w:rsidRPr="006F31E0" w:rsidRDefault="006F31E0" w:rsidP="006F31E0">
      <w:pPr>
        <w:rPr>
          <w:lang w:val="sr-Latn-RS" w:eastAsia="sr-Latn-CS"/>
        </w:rPr>
      </w:pPr>
      <w:proofErr w:type="spellStart"/>
      <w:r w:rsidRPr="006F31E0">
        <w:rPr>
          <w:lang w:val="sr-Latn-RS" w:eastAsia="sr-Latn-CS"/>
        </w:rPr>
        <w:lastRenderedPageBreak/>
        <w:t>Коришћене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конфигурације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су</w:t>
      </w:r>
      <w:proofErr w:type="spellEnd"/>
      <w:r w:rsidRPr="006F31E0">
        <w:rPr>
          <w:lang w:val="sr-Latn-RS" w:eastAsia="sr-Latn-CS"/>
        </w:rPr>
        <w:t>:</w:t>
      </w:r>
    </w:p>
    <w:p w14:paraId="1918BC4F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2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8000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64FCD712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4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4000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52D3CC77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8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2000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2257E5E5" w14:textId="77777777" w:rsidR="006F31E0" w:rsidRPr="006F31E0" w:rsidRDefault="006F31E0" w:rsidP="006F31E0">
      <w:pPr>
        <w:rPr>
          <w:lang w:val="sr-Latn-RS" w:eastAsia="sr-Latn-CS"/>
        </w:rPr>
      </w:pPr>
      <w:proofErr w:type="spellStart"/>
      <w:r w:rsidRPr="006F31E0">
        <w:rPr>
          <w:lang w:val="sr-Latn-RS" w:eastAsia="sr-Latn-CS"/>
        </w:rPr>
        <w:t>Циљ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овог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теста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да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испита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да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ли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подела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више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независних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утиче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време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извршавања</w:t>
      </w:r>
      <w:proofErr w:type="spellEnd"/>
      <w:r w:rsidRPr="006F31E0">
        <w:rPr>
          <w:lang w:val="sr-Latn-RS" w:eastAsia="sr-Latn-CS"/>
        </w:rPr>
        <w:t xml:space="preserve"> и </w:t>
      </w:r>
      <w:proofErr w:type="spellStart"/>
      <w:r w:rsidRPr="006F31E0">
        <w:rPr>
          <w:lang w:val="sr-Latn-RS" w:eastAsia="sr-Latn-CS"/>
        </w:rPr>
        <w:t>квалитет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пронађеног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решења</w:t>
      </w:r>
      <w:proofErr w:type="spellEnd"/>
      <w:r w:rsidRPr="006F31E0">
        <w:rPr>
          <w:lang w:val="sr-Latn-RS" w:eastAsia="sr-Latn-CS"/>
        </w:rPr>
        <w:t xml:space="preserve">.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еволуирају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независно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између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миграција</w:t>
      </w:r>
      <w:proofErr w:type="spellEnd"/>
      <w:r w:rsidRPr="006F31E0">
        <w:rPr>
          <w:lang w:val="sr-Latn-RS" w:eastAsia="sr-Latn-CS"/>
        </w:rPr>
        <w:t xml:space="preserve">, </w:t>
      </w:r>
      <w:proofErr w:type="spellStart"/>
      <w:r w:rsidRPr="006F31E0">
        <w:rPr>
          <w:lang w:val="sr-Latn-RS" w:eastAsia="sr-Latn-CS"/>
        </w:rPr>
        <w:t>док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миграција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представља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тачку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синхронизације</w:t>
      </w:r>
      <w:proofErr w:type="spellEnd"/>
      <w:r w:rsidRPr="006F31E0">
        <w:rPr>
          <w:lang w:val="sr-Latn-RS" w:eastAsia="sr-Latn-CS"/>
        </w:rPr>
        <w:t>.</w:t>
      </w:r>
    </w:p>
    <w:p w14:paraId="19544F64" w14:textId="77777777" w:rsidR="006F31E0" w:rsidRDefault="006F31E0" w:rsidP="00FE6FCD">
      <w:pPr>
        <w:jc w:val="center"/>
        <w:rPr>
          <w:lang w:val="sr-Cyrl-RS" w:eastAsia="sr-Latn-CS"/>
        </w:rPr>
      </w:pPr>
    </w:p>
    <w:tbl>
      <w:tblPr>
        <w:tblStyle w:val="TableGrid"/>
        <w:tblW w:w="10148" w:type="dxa"/>
        <w:tblInd w:w="-655" w:type="dxa"/>
        <w:tblLayout w:type="fixed"/>
        <w:tblLook w:val="04A0" w:firstRow="1" w:lastRow="0" w:firstColumn="1" w:lastColumn="0" w:noHBand="0" w:noVBand="1"/>
      </w:tblPr>
      <w:tblGrid>
        <w:gridCol w:w="1185"/>
        <w:gridCol w:w="1415"/>
        <w:gridCol w:w="1392"/>
        <w:gridCol w:w="1707"/>
        <w:gridCol w:w="1755"/>
        <w:gridCol w:w="1134"/>
        <w:gridCol w:w="1560"/>
      </w:tblGrid>
      <w:tr w:rsidR="005069CD" w14:paraId="4832D4F0" w14:textId="77777777" w:rsidTr="001F7FCD">
        <w:trPr>
          <w:trHeight w:val="414"/>
        </w:trPr>
        <w:tc>
          <w:tcPr>
            <w:tcW w:w="1185" w:type="dxa"/>
          </w:tcPr>
          <w:p w14:paraId="741020AB" w14:textId="34E88CCF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Број острва</w:t>
            </w:r>
          </w:p>
        </w:tc>
        <w:tc>
          <w:tcPr>
            <w:tcW w:w="1415" w:type="dxa"/>
          </w:tcPr>
          <w:p w14:paraId="66EF67D7" w14:textId="43C4E84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Популација по острву</w:t>
            </w:r>
          </w:p>
        </w:tc>
        <w:tc>
          <w:tcPr>
            <w:tcW w:w="1392" w:type="dxa"/>
          </w:tcPr>
          <w:p w14:paraId="5F743522" w14:textId="0BC0876D" w:rsidR="005069CD" w:rsidRPr="005F572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Укупна популација</w:t>
            </w:r>
          </w:p>
        </w:tc>
        <w:tc>
          <w:tcPr>
            <w:tcW w:w="1707" w:type="dxa"/>
          </w:tcPr>
          <w:p w14:paraId="0827367E" w14:textId="1D7CE978" w:rsidR="005069CD" w:rsidRPr="005D6B69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Серијско в</w:t>
            </w:r>
            <w:proofErr w:type="spellStart"/>
            <w:r w:rsidRPr="005D6B69">
              <w:rPr>
                <w:lang w:val="sr-Latn-RS" w:eastAsia="sr-Latn-CS"/>
              </w:rPr>
              <w:t>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1755" w:type="dxa"/>
          </w:tcPr>
          <w:p w14:paraId="208ED580" w14:textId="18707838" w:rsidR="005069CD" w:rsidRPr="005069CD" w:rsidRDefault="005069CD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Време </w:t>
            </w:r>
            <w:proofErr w:type="spellStart"/>
            <w:r>
              <w:rPr>
                <w:lang w:val="sr-Cyrl-RS" w:eastAsia="sr-Latn-CS"/>
              </w:rPr>
              <w:t>исланд</w:t>
            </w:r>
            <w:proofErr w:type="spellEnd"/>
            <w:r>
              <w:rPr>
                <w:lang w:val="sr-Cyrl-RS" w:eastAsia="sr-Latn-CS"/>
              </w:rPr>
              <w:t xml:space="preserve"> модела </w:t>
            </w:r>
            <w:r>
              <w:rPr>
                <w:lang w:val="sr-Latn-RS" w:eastAsia="sr-Latn-CS"/>
              </w:rPr>
              <w:t xml:space="preserve"> </w:t>
            </w:r>
            <w:r>
              <w:rPr>
                <w:lang w:val="en-US" w:eastAsia="sr-Latn-CS"/>
              </w:rPr>
              <w:t>[</w:t>
            </w:r>
            <w:r w:rsidR="00DD329F">
              <w:rPr>
                <w:lang w:val="en-US" w:eastAsia="sr-Latn-CS"/>
              </w:rPr>
              <w:t>s</w:t>
            </w:r>
            <w:r>
              <w:rPr>
                <w:lang w:val="en-US" w:eastAsia="sr-Latn-CS"/>
              </w:rPr>
              <w:t>]</w:t>
            </w:r>
          </w:p>
        </w:tc>
        <w:tc>
          <w:tcPr>
            <w:tcW w:w="1134" w:type="dxa"/>
          </w:tcPr>
          <w:p w14:paraId="48101E89" w14:textId="3CC9B0C2" w:rsidR="005069CD" w:rsidRPr="00F122B9" w:rsidRDefault="005069CD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Убрзање </w:t>
            </w:r>
          </w:p>
        </w:tc>
        <w:tc>
          <w:tcPr>
            <w:tcW w:w="1560" w:type="dxa"/>
          </w:tcPr>
          <w:p w14:paraId="2D704C7B" w14:textId="6AEA7D46" w:rsidR="005069CD" w:rsidRPr="001F7FCD" w:rsidRDefault="001F7F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Ефикасност</w:t>
            </w:r>
          </w:p>
        </w:tc>
      </w:tr>
      <w:tr w:rsidR="005069CD" w:rsidRPr="006A507B" w14:paraId="331A133D" w14:textId="77777777" w:rsidTr="001F7FCD">
        <w:tc>
          <w:tcPr>
            <w:tcW w:w="1185" w:type="dxa"/>
          </w:tcPr>
          <w:p w14:paraId="529D692D" w14:textId="06F42C8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</w:t>
            </w:r>
          </w:p>
        </w:tc>
        <w:tc>
          <w:tcPr>
            <w:tcW w:w="1415" w:type="dxa"/>
          </w:tcPr>
          <w:p w14:paraId="4F66B9E9" w14:textId="3A033A31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8000</w:t>
            </w:r>
          </w:p>
        </w:tc>
        <w:tc>
          <w:tcPr>
            <w:tcW w:w="1392" w:type="dxa"/>
          </w:tcPr>
          <w:p w14:paraId="252C3049" w14:textId="0224FE74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07" w:type="dxa"/>
          </w:tcPr>
          <w:p w14:paraId="2B4526F4" w14:textId="64AC4D5D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33.028739</w:t>
            </w:r>
          </w:p>
        </w:tc>
        <w:tc>
          <w:tcPr>
            <w:tcW w:w="1755" w:type="dxa"/>
          </w:tcPr>
          <w:p w14:paraId="1F0E3540" w14:textId="7452026B" w:rsidR="005069CD" w:rsidRPr="005069CD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7.162250</w:t>
            </w:r>
          </w:p>
        </w:tc>
        <w:tc>
          <w:tcPr>
            <w:tcW w:w="1134" w:type="dxa"/>
          </w:tcPr>
          <w:p w14:paraId="30AC296D" w14:textId="13FCD355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4.61150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560" w:type="dxa"/>
          </w:tcPr>
          <w:p w14:paraId="57BE1AE1" w14:textId="0E331D5F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0.576438</w:t>
            </w:r>
          </w:p>
        </w:tc>
      </w:tr>
      <w:tr w:rsidR="005069CD" w:rsidRPr="006A507B" w14:paraId="141A81FC" w14:textId="77777777" w:rsidTr="001F7FCD">
        <w:tc>
          <w:tcPr>
            <w:tcW w:w="1185" w:type="dxa"/>
          </w:tcPr>
          <w:p w14:paraId="4537C81A" w14:textId="5B901287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</w:t>
            </w:r>
          </w:p>
        </w:tc>
        <w:tc>
          <w:tcPr>
            <w:tcW w:w="1415" w:type="dxa"/>
          </w:tcPr>
          <w:p w14:paraId="4A93DBC6" w14:textId="6DA8FCB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4000</w:t>
            </w:r>
          </w:p>
        </w:tc>
        <w:tc>
          <w:tcPr>
            <w:tcW w:w="1392" w:type="dxa"/>
          </w:tcPr>
          <w:p w14:paraId="0A60DB69" w14:textId="179716D8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07" w:type="dxa"/>
          </w:tcPr>
          <w:p w14:paraId="40CE133A" w14:textId="029A6050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32.838073</w:t>
            </w:r>
          </w:p>
        </w:tc>
        <w:tc>
          <w:tcPr>
            <w:tcW w:w="1755" w:type="dxa"/>
          </w:tcPr>
          <w:p w14:paraId="2E7D0E1A" w14:textId="0933A867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6.808286</w:t>
            </w:r>
          </w:p>
        </w:tc>
        <w:tc>
          <w:tcPr>
            <w:tcW w:w="1134" w:type="dxa"/>
          </w:tcPr>
          <w:p w14:paraId="55D19AA5" w14:textId="1D155D00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4.82325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560" w:type="dxa"/>
          </w:tcPr>
          <w:p w14:paraId="65269477" w14:textId="5040AC50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0.602906</w:t>
            </w:r>
          </w:p>
        </w:tc>
      </w:tr>
      <w:tr w:rsidR="005069CD" w:rsidRPr="006A507B" w14:paraId="6D6243D0" w14:textId="77777777" w:rsidTr="001F7FCD">
        <w:tc>
          <w:tcPr>
            <w:tcW w:w="1185" w:type="dxa"/>
          </w:tcPr>
          <w:p w14:paraId="2A0703B2" w14:textId="63D365E5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</w:t>
            </w:r>
          </w:p>
        </w:tc>
        <w:tc>
          <w:tcPr>
            <w:tcW w:w="1415" w:type="dxa"/>
          </w:tcPr>
          <w:p w14:paraId="67BE5D1A" w14:textId="436A2EBE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2000</w:t>
            </w:r>
          </w:p>
        </w:tc>
        <w:tc>
          <w:tcPr>
            <w:tcW w:w="1392" w:type="dxa"/>
          </w:tcPr>
          <w:p w14:paraId="57F95179" w14:textId="7E853682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07" w:type="dxa"/>
          </w:tcPr>
          <w:p w14:paraId="12B78040" w14:textId="5545A5A8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32.700857</w:t>
            </w:r>
          </w:p>
        </w:tc>
        <w:tc>
          <w:tcPr>
            <w:tcW w:w="1755" w:type="dxa"/>
          </w:tcPr>
          <w:p w14:paraId="2FF0BB82" w14:textId="1DD02FB1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6.661368</w:t>
            </w:r>
          </w:p>
        </w:tc>
        <w:tc>
          <w:tcPr>
            <w:tcW w:w="1134" w:type="dxa"/>
          </w:tcPr>
          <w:p w14:paraId="707FE8D2" w14:textId="3CB8F0BA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4.90903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560" w:type="dxa"/>
          </w:tcPr>
          <w:p w14:paraId="7613B70C" w14:textId="63F7BB3C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0.613629</w:t>
            </w:r>
          </w:p>
        </w:tc>
      </w:tr>
    </w:tbl>
    <w:p w14:paraId="7C623ABC" w14:textId="77777777" w:rsidR="001E6E9B" w:rsidRDefault="001E6E9B" w:rsidP="00FE6FCD">
      <w:pPr>
        <w:jc w:val="center"/>
        <w:rPr>
          <w:lang w:val="sr-Cyrl-RS" w:eastAsia="sr-Latn-CS"/>
        </w:rPr>
      </w:pPr>
    </w:p>
    <w:p w14:paraId="0D99878F" w14:textId="77777777" w:rsidR="003C7DC3" w:rsidRDefault="005069CD" w:rsidP="005069CD">
      <w:pPr>
        <w:jc w:val="center"/>
        <w:rPr>
          <w:i/>
          <w:iCs/>
          <w:lang w:val="sr-Cyrl-RS" w:eastAsia="sr-Latn-CS"/>
        </w:rPr>
      </w:pPr>
      <w:r>
        <w:rPr>
          <w:i/>
          <w:iCs/>
          <w:lang w:val="sr-Cyrl-RS" w:eastAsia="sr-Latn-CS"/>
        </w:rPr>
        <w:t xml:space="preserve">Табела </w:t>
      </w:r>
      <w:r w:rsidR="00995480">
        <w:rPr>
          <w:i/>
          <w:iCs/>
          <w:lang w:val="en-US" w:eastAsia="sr-Latn-CS"/>
        </w:rPr>
        <w:t>3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Резултати </w:t>
      </w:r>
      <w:proofErr w:type="spellStart"/>
      <w:r>
        <w:rPr>
          <w:i/>
          <w:iCs/>
          <w:lang w:val="sr-Cyrl-RS" w:eastAsia="sr-Latn-CS"/>
        </w:rPr>
        <w:t>исланд</w:t>
      </w:r>
      <w:proofErr w:type="spellEnd"/>
      <w:r>
        <w:rPr>
          <w:i/>
          <w:iCs/>
          <w:lang w:val="sr-Cyrl-RS" w:eastAsia="sr-Latn-CS"/>
        </w:rPr>
        <w:t xml:space="preserve"> модела</w:t>
      </w:r>
    </w:p>
    <w:p w14:paraId="78ED89DB" w14:textId="77777777" w:rsidR="003C7DC3" w:rsidRDefault="003C7DC3" w:rsidP="003C7DC3">
      <w:pPr>
        <w:rPr>
          <w:i/>
          <w:iCs/>
          <w:lang w:val="sr-Cyrl-RS" w:eastAsia="sr-Latn-CS"/>
        </w:rPr>
      </w:pPr>
    </w:p>
    <w:p w14:paraId="6F2C2DC9" w14:textId="24D42072" w:rsidR="005069CD" w:rsidRDefault="003C7DC3" w:rsidP="005069CD">
      <w:pPr>
        <w:jc w:val="center"/>
        <w:rPr>
          <w:i/>
          <w:iCs/>
          <w:lang w:val="sr-Cyrl-RS" w:eastAsia="sr-Latn-CS"/>
        </w:rPr>
      </w:pPr>
      <w:r>
        <w:rPr>
          <w:i/>
          <w:iCs/>
          <w:noProof/>
          <w:lang w:val="sr-Cyrl-RS" w:eastAsia="sr-Latn-CS"/>
        </w:rPr>
        <w:drawing>
          <wp:inline distT="0" distB="0" distL="0" distR="0" wp14:anchorId="71B84FD0" wp14:editId="67F0CD91">
            <wp:extent cx="5486400" cy="3365770"/>
            <wp:effectExtent l="0" t="0" r="0" b="6350"/>
            <wp:docPr id="34303517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4DCE3BEE" w14:textId="77777777" w:rsidR="003C7DC3" w:rsidRDefault="003C7DC3" w:rsidP="005069CD">
      <w:pPr>
        <w:jc w:val="center"/>
        <w:rPr>
          <w:i/>
          <w:iCs/>
          <w:lang w:val="sr-Cyrl-RS" w:eastAsia="sr-Latn-CS"/>
        </w:rPr>
      </w:pPr>
    </w:p>
    <w:p w14:paraId="0ED9AAFB" w14:textId="4D8A6410" w:rsidR="003C7DC3" w:rsidRPr="003C7DC3" w:rsidRDefault="003C7DC3" w:rsidP="005069CD">
      <w:pPr>
        <w:jc w:val="center"/>
        <w:rPr>
          <w:i/>
          <w:iCs/>
          <w:lang w:val="sr-Cyrl-RS" w:eastAsia="sr-Latn-C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3</w:t>
      </w:r>
      <w:r>
        <w:rPr>
          <w:i/>
          <w:iCs/>
          <w:lang w:val="en-US" w:eastAsia="sr-Latn-CS"/>
        </w:rPr>
        <w:t xml:space="preserve">: </w:t>
      </w:r>
      <w:r>
        <w:rPr>
          <w:i/>
          <w:iCs/>
          <w:lang w:val="sr-Cyrl-RS" w:eastAsia="sr-Latn-CS"/>
        </w:rPr>
        <w:t xml:space="preserve">Време извршавања </w:t>
      </w:r>
      <w:proofErr w:type="spellStart"/>
      <w:r>
        <w:rPr>
          <w:i/>
          <w:iCs/>
          <w:lang w:val="sr-Cyrl-RS" w:eastAsia="sr-Latn-CS"/>
        </w:rPr>
        <w:t>исланд</w:t>
      </w:r>
      <w:proofErr w:type="spellEnd"/>
      <w:r>
        <w:rPr>
          <w:i/>
          <w:iCs/>
          <w:lang w:val="sr-Cyrl-RS" w:eastAsia="sr-Latn-CS"/>
        </w:rPr>
        <w:t xml:space="preserve"> модела</w:t>
      </w:r>
    </w:p>
    <w:p w14:paraId="616C4DA6" w14:textId="53ABB911" w:rsidR="0021353B" w:rsidRPr="008E4708" w:rsidRDefault="0021353B" w:rsidP="008E4708">
      <w:pPr>
        <w:pStyle w:val="Heading1"/>
      </w:pPr>
      <w:bookmarkStart w:id="37" w:name="_Toc232321930"/>
      <w:proofErr w:type="spellStart"/>
      <w:r w:rsidRPr="008E4708">
        <w:lastRenderedPageBreak/>
        <w:t>Закључак</w:t>
      </w:r>
      <w:bookmarkEnd w:id="37"/>
      <w:proofErr w:type="spellEnd"/>
    </w:p>
    <w:p w14:paraId="56B5C1BA" w14:textId="77777777" w:rsidR="00E140D3" w:rsidRDefault="00E140D3" w:rsidP="00E140D3">
      <w:pPr>
        <w:rPr>
          <w:lang w:val="sr-Latn-RS" w:eastAsia="sr-Latn-RS"/>
        </w:rPr>
      </w:pPr>
      <w:r>
        <w:t xml:space="preserve">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имплементиран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генетски</w:t>
      </w:r>
      <w:proofErr w:type="spellEnd"/>
      <w:r>
        <w:t xml:space="preserve"> </w:t>
      </w:r>
      <w:proofErr w:type="spellStart"/>
      <w:r>
        <w:t>алгоритам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путујућег</w:t>
      </w:r>
      <w:proofErr w:type="spellEnd"/>
      <w:r>
        <w:t xml:space="preserve"> </w:t>
      </w:r>
      <w:proofErr w:type="spellStart"/>
      <w:r>
        <w:t>трговца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његова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Intel </w:t>
      </w:r>
      <w:proofErr w:type="spellStart"/>
      <w:r>
        <w:t>oneTBB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.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организовано</w:t>
      </w:r>
      <w:proofErr w:type="spellEnd"/>
      <w:r>
        <w:t xml:space="preserve"> </w:t>
      </w:r>
      <w:proofErr w:type="spellStart"/>
      <w:r>
        <w:t>модуларно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раздвојени</w:t>
      </w:r>
      <w:proofErr w:type="spellEnd"/>
      <w:r>
        <w:t xml:space="preserve">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формирање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 </w:t>
      </w:r>
      <w:proofErr w:type="spellStart"/>
      <w:r>
        <w:t>удаљености</w:t>
      </w:r>
      <w:proofErr w:type="spellEnd"/>
      <w:r>
        <w:t xml:space="preserve">,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,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и </w:t>
      </w:r>
      <w:proofErr w:type="spellStart"/>
      <w:r>
        <w:t>упис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>.</w:t>
      </w:r>
    </w:p>
    <w:p w14:paraId="15D5E39A" w14:textId="77777777" w:rsidR="00E140D3" w:rsidRDefault="00E140D3" w:rsidP="00E140D3">
      <w:proofErr w:type="spellStart"/>
      <w:r>
        <w:t>Паралелизација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примењена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делове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извршавати</w:t>
      </w:r>
      <w:proofErr w:type="spellEnd"/>
      <w:r>
        <w:t xml:space="preserve">: </w:t>
      </w:r>
      <w:proofErr w:type="spellStart"/>
      <w:r>
        <w:t>изградњу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 </w:t>
      </w:r>
      <w:proofErr w:type="spellStart"/>
      <w:r>
        <w:t>удаљености</w:t>
      </w:r>
      <w:proofErr w:type="spellEnd"/>
      <w:r>
        <w:t xml:space="preserve">, </w:t>
      </w:r>
      <w:proofErr w:type="spellStart"/>
      <w:r>
        <w:t>генерисање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евалуацију</w:t>
      </w:r>
      <w:proofErr w:type="spellEnd"/>
      <w:r>
        <w:t xml:space="preserve">, </w:t>
      </w:r>
      <w:proofErr w:type="spellStart"/>
      <w:r>
        <w:t>формирање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сортирање</w:t>
      </w:r>
      <w:proofErr w:type="spellEnd"/>
      <w:r>
        <w:t xml:space="preserve"> и </w:t>
      </w:r>
      <w:proofErr w:type="spellStart"/>
      <w:r>
        <w:t>рачунање</w:t>
      </w:r>
      <w:proofErr w:type="spellEnd"/>
      <w:r>
        <w:t xml:space="preserve"> </w:t>
      </w:r>
      <w:proofErr w:type="spellStart"/>
      <w:r>
        <w:t>статистике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класичне</w:t>
      </w:r>
      <w:proofErr w:type="spellEnd"/>
      <w:r>
        <w:t xml:space="preserve"> </w:t>
      </w:r>
      <w:proofErr w:type="spellStart"/>
      <w:r>
        <w:t>паралелне</w:t>
      </w:r>
      <w:proofErr w:type="spellEnd"/>
      <w:r>
        <w:t xml:space="preserve"> </w:t>
      </w:r>
      <w:proofErr w:type="spellStart"/>
      <w:r>
        <w:t>верзије</w:t>
      </w:r>
      <w:proofErr w:type="spellEnd"/>
      <w:r>
        <w:t xml:space="preserve">, </w:t>
      </w:r>
      <w:proofErr w:type="spellStart"/>
      <w:r>
        <w:t>имплементиран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island</w:t>
      </w:r>
      <w:proofErr w:type="spellEnd"/>
      <w:r>
        <w:t xml:space="preserve"> model,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независних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 </w:t>
      </w:r>
      <w:proofErr w:type="spellStart"/>
      <w:r>
        <w:t>еволуира</w:t>
      </w:r>
      <w:proofErr w:type="spellEnd"/>
      <w:r>
        <w:t xml:space="preserve"> </w:t>
      </w:r>
      <w:proofErr w:type="spellStart"/>
      <w:r>
        <w:t>паралелно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периодичну</w:t>
      </w:r>
      <w:proofErr w:type="spellEnd"/>
      <w:r>
        <w:t xml:space="preserve"> </w:t>
      </w:r>
      <w:proofErr w:type="spellStart"/>
      <w:r>
        <w:t>миграцију</w:t>
      </w:r>
      <w:proofErr w:type="spellEnd"/>
      <w:r>
        <w:t xml:space="preserve"> </w:t>
      </w:r>
      <w:proofErr w:type="spellStart"/>
      <w:r>
        <w:t>најбољих</w:t>
      </w:r>
      <w:proofErr w:type="spellEnd"/>
      <w:r>
        <w:t xml:space="preserve"> </w:t>
      </w:r>
      <w:proofErr w:type="spellStart"/>
      <w:r>
        <w:t>јединки</w:t>
      </w:r>
      <w:proofErr w:type="spellEnd"/>
      <w:r>
        <w:t>.</w:t>
      </w:r>
    </w:p>
    <w:p w14:paraId="4989350E" w14:textId="77777777" w:rsidR="00E140D3" w:rsidRDefault="00E140D3" w:rsidP="00E140D3">
      <w:proofErr w:type="spellStart"/>
      <w:r>
        <w:t>Резултати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у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тестираним</w:t>
      </w:r>
      <w:proofErr w:type="spellEnd"/>
      <w:r>
        <w:t xml:space="preserve"> </w:t>
      </w:r>
      <w:proofErr w:type="spellStart"/>
      <w:r>
        <w:t>конфигурацијама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постиже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краће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серијску</w:t>
      </w:r>
      <w:proofErr w:type="spellEnd"/>
      <w:r>
        <w:t xml:space="preserve"> </w:t>
      </w:r>
      <w:proofErr w:type="spellStart"/>
      <w:r>
        <w:t>верзију</w:t>
      </w:r>
      <w:proofErr w:type="spellEnd"/>
      <w:r>
        <w:t xml:space="preserve">. </w:t>
      </w:r>
      <w:proofErr w:type="spellStart"/>
      <w:r>
        <w:t>Највећи</w:t>
      </w:r>
      <w:proofErr w:type="spellEnd"/>
      <w:r>
        <w:t xml:space="preserve"> </w:t>
      </w:r>
      <w:proofErr w:type="spellStart"/>
      <w:r>
        <w:t>измерени</w:t>
      </w:r>
      <w:proofErr w:type="spellEnd"/>
      <w:r>
        <w:t xml:space="preserve"> </w:t>
      </w:r>
      <w:proofErr w:type="spellStart"/>
      <w:r>
        <w:t>speedup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proofErr w:type="spellStart"/>
      <w:r>
        <w:t>приближно</w:t>
      </w:r>
      <w:proofErr w:type="spellEnd"/>
      <w:r>
        <w:t xml:space="preserve"> </w:t>
      </w:r>
      <w:r>
        <w:rPr>
          <w:rStyle w:val="HTMLCode"/>
        </w:rPr>
        <w:t>5.15x</w:t>
      </w:r>
      <w:r>
        <w:t xml:space="preserve">. У </w:t>
      </w:r>
      <w:proofErr w:type="spellStart"/>
      <w:r>
        <w:t>експерименту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величинама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 </w:t>
      </w:r>
      <w:proofErr w:type="spellStart"/>
      <w:r>
        <w:t>убрзање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остало</w:t>
      </w:r>
      <w:proofErr w:type="spellEnd"/>
      <w:r>
        <w:t xml:space="preserve"> </w:t>
      </w:r>
      <w:proofErr w:type="spellStart"/>
      <w:r>
        <w:t>стабилно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расло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повећањем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. Island model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показао</w:t>
      </w:r>
      <w:proofErr w:type="spellEnd"/>
      <w:r>
        <w:t xml:space="preserve"> </w:t>
      </w:r>
      <w:proofErr w:type="spellStart"/>
      <w:r>
        <w:t>благо</w:t>
      </w:r>
      <w:proofErr w:type="spellEnd"/>
      <w:r>
        <w:t xml:space="preserve"> </w:t>
      </w:r>
      <w:proofErr w:type="spellStart"/>
      <w:r>
        <w:t>побољшање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повећањем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острва</w:t>
      </w:r>
      <w:proofErr w:type="spellEnd"/>
      <w:r>
        <w:t xml:space="preserve">. </w:t>
      </w:r>
      <w:proofErr w:type="spellStart"/>
      <w:r>
        <w:t>Најбоља</w:t>
      </w:r>
      <w:proofErr w:type="spellEnd"/>
      <w:r>
        <w:t xml:space="preserve"> </w:t>
      </w:r>
      <w:proofErr w:type="spellStart"/>
      <w:r>
        <w:t>пронађена</w:t>
      </w:r>
      <w:proofErr w:type="spellEnd"/>
      <w:r>
        <w:t xml:space="preserve"> </w:t>
      </w:r>
      <w:proofErr w:type="spellStart"/>
      <w:r>
        <w:t>дужина</w:t>
      </w:r>
      <w:proofErr w:type="spellEnd"/>
      <w:r>
        <w:t xml:space="preserve"> </w:t>
      </w:r>
      <w:proofErr w:type="spellStart"/>
      <w:r>
        <w:t>туре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r>
        <w:rPr>
          <w:rStyle w:val="HTMLCode"/>
        </w:rPr>
        <w:t>7544.365902</w:t>
      </w:r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добијена</w:t>
      </w:r>
      <w:proofErr w:type="spellEnd"/>
      <w:r>
        <w:t xml:space="preserve"> </w:t>
      </w:r>
      <w:proofErr w:type="spellStart"/>
      <w:r>
        <w:t>валидна</w:t>
      </w:r>
      <w:proofErr w:type="spellEnd"/>
      <w:r>
        <w:t xml:space="preserve"> </w:t>
      </w:r>
      <w:proofErr w:type="spellStart"/>
      <w:r>
        <w:t>затворена</w:t>
      </w:r>
      <w:proofErr w:type="spellEnd"/>
      <w:r>
        <w:t xml:space="preserve"> </w:t>
      </w:r>
      <w:proofErr w:type="spellStart"/>
      <w:r>
        <w:t>тура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52 </w:t>
      </w:r>
      <w:proofErr w:type="spellStart"/>
      <w:r>
        <w:t>града</w:t>
      </w:r>
      <w:proofErr w:type="spellEnd"/>
      <w:r>
        <w:t>.</w:t>
      </w:r>
    </w:p>
    <w:p w14:paraId="2FC53713" w14:textId="77777777" w:rsidR="00E140D3" w:rsidRDefault="00E140D3" w:rsidP="00E140D3"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закључити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пројектног</w:t>
      </w:r>
      <w:proofErr w:type="spellEnd"/>
      <w:r>
        <w:t xml:space="preserve"> </w:t>
      </w:r>
      <w:proofErr w:type="spellStart"/>
      <w:r>
        <w:t>задатка</w:t>
      </w:r>
      <w:proofErr w:type="spellEnd"/>
      <w:r>
        <w:t xml:space="preserve"> и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генетски</w:t>
      </w:r>
      <w:proofErr w:type="spellEnd"/>
      <w:r>
        <w:t xml:space="preserve"> </w:t>
      </w:r>
      <w:proofErr w:type="spellStart"/>
      <w:r>
        <w:t>алгоритам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TSP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паралелизовати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Intel </w:t>
      </w:r>
      <w:proofErr w:type="spellStart"/>
      <w:r>
        <w:t>oneTBB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. </w:t>
      </w:r>
      <w:proofErr w:type="spellStart"/>
      <w:r>
        <w:t>Паралелизација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дала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у </w:t>
      </w:r>
      <w:proofErr w:type="spellStart"/>
      <w:r>
        <w:t>експериментима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већим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величина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стабилно</w:t>
      </w:r>
      <w:proofErr w:type="spellEnd"/>
      <w:r>
        <w:t xml:space="preserve"> </w:t>
      </w:r>
      <w:proofErr w:type="spellStart"/>
      <w:r>
        <w:t>убрзање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серијско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>.</w:t>
      </w:r>
    </w:p>
    <w:p w14:paraId="17A869FE" w14:textId="3BB05A4B" w:rsidR="0021353B" w:rsidRPr="00D27740" w:rsidRDefault="0021353B" w:rsidP="00E947CC">
      <w:pPr>
        <w:rPr>
          <w:lang w:val="en-US"/>
        </w:rPr>
      </w:pPr>
    </w:p>
    <w:sectPr w:rsidR="0021353B" w:rsidRPr="00D27740" w:rsidSect="00AD67BD">
      <w:headerReference w:type="default" r:id="rId29"/>
      <w:pgSz w:w="11907" w:h="16840" w:code="9"/>
      <w:pgMar w:top="1134" w:right="851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91EC0" w14:textId="77777777" w:rsidR="007F4418" w:rsidRDefault="007F4418">
      <w:r>
        <w:separator/>
      </w:r>
    </w:p>
  </w:endnote>
  <w:endnote w:type="continuationSeparator" w:id="0">
    <w:p w14:paraId="1200B32F" w14:textId="77777777" w:rsidR="007F4418" w:rsidRDefault="007F4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4E86" w14:textId="77777777" w:rsidR="007F4418" w:rsidRDefault="007F4418">
      <w:r>
        <w:separator/>
      </w:r>
    </w:p>
  </w:footnote>
  <w:footnote w:type="continuationSeparator" w:id="0">
    <w:p w14:paraId="727A6FCA" w14:textId="77777777" w:rsidR="007F4418" w:rsidRDefault="007F4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9B84" w14:textId="0FA3CE3F" w:rsidR="00DD74DE" w:rsidRPr="008E4708" w:rsidRDefault="008E4708" w:rsidP="008E4708">
    <w:pPr>
      <w:pStyle w:val="Header"/>
      <w:pBdr>
        <w:bottom w:val="single" w:sz="4" w:space="3" w:color="auto"/>
      </w:pBdr>
      <w:tabs>
        <w:tab w:val="clear" w:pos="4320"/>
        <w:tab w:val="clear" w:pos="8640"/>
        <w:tab w:val="center" w:pos="4678"/>
        <w:tab w:val="right" w:pos="9356"/>
      </w:tabs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fldChar w:fldCharType="begin"/>
    </w:r>
    <w:r>
      <w:rPr>
        <w:lang w:val="en-US"/>
      </w:rPr>
      <w:instrText xml:space="preserve"> STYLEREF  "Heading 1"  \* MERGEFORMAT </w:instrText>
    </w:r>
    <w:r>
      <w:rPr>
        <w:lang w:val="en-US"/>
      </w:rPr>
      <w:fldChar w:fldCharType="separate"/>
    </w:r>
    <w:r w:rsidR="0067244D">
      <w:rPr>
        <w:noProof/>
        <w:lang w:val="en-US"/>
      </w:rPr>
      <w:t>Концепт решења</w:t>
    </w:r>
    <w:r>
      <w:rPr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583"/>
    <w:multiLevelType w:val="hybridMultilevel"/>
    <w:tmpl w:val="A2DEA018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9F126A6"/>
    <w:multiLevelType w:val="hybridMultilevel"/>
    <w:tmpl w:val="D8BAEFC8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EAA44B2"/>
    <w:multiLevelType w:val="hybridMultilevel"/>
    <w:tmpl w:val="3E48AA8A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9F7325"/>
    <w:multiLevelType w:val="multilevel"/>
    <w:tmpl w:val="464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6AA4"/>
    <w:multiLevelType w:val="multilevel"/>
    <w:tmpl w:val="BFA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C3BF2"/>
    <w:multiLevelType w:val="hybridMultilevel"/>
    <w:tmpl w:val="5028A23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32C2241"/>
    <w:multiLevelType w:val="multilevel"/>
    <w:tmpl w:val="91C6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527AB"/>
    <w:multiLevelType w:val="hybridMultilevel"/>
    <w:tmpl w:val="FE4E980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6DC3"/>
    <w:multiLevelType w:val="hybridMultilevel"/>
    <w:tmpl w:val="3A12179E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E7C42E2"/>
    <w:multiLevelType w:val="multilevel"/>
    <w:tmpl w:val="1A5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51151"/>
    <w:multiLevelType w:val="multilevel"/>
    <w:tmpl w:val="19FC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C1554"/>
    <w:multiLevelType w:val="hybridMultilevel"/>
    <w:tmpl w:val="D47AD088"/>
    <w:lvl w:ilvl="0" w:tplc="79E81FF2">
      <w:start w:val="1"/>
      <w:numFmt w:val="decimal"/>
      <w:lvlText w:val="[%1]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BF7530"/>
    <w:multiLevelType w:val="multilevel"/>
    <w:tmpl w:val="2D2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114C1"/>
    <w:multiLevelType w:val="multilevel"/>
    <w:tmpl w:val="EDB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96777"/>
    <w:multiLevelType w:val="hybridMultilevel"/>
    <w:tmpl w:val="FD184664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3F02AF5"/>
    <w:multiLevelType w:val="hybridMultilevel"/>
    <w:tmpl w:val="453EBF16"/>
    <w:lvl w:ilvl="0" w:tplc="241A000F">
      <w:start w:val="1"/>
      <w:numFmt w:val="decimal"/>
      <w:lvlText w:val="%1."/>
      <w:lvlJc w:val="left"/>
      <w:pPr>
        <w:ind w:left="1080" w:hanging="360"/>
      </w:p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ED03D7"/>
    <w:multiLevelType w:val="multilevel"/>
    <w:tmpl w:val="0F7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355FA"/>
    <w:multiLevelType w:val="multilevel"/>
    <w:tmpl w:val="3AE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211D"/>
    <w:multiLevelType w:val="hybridMultilevel"/>
    <w:tmpl w:val="7BA01452"/>
    <w:lvl w:ilvl="0" w:tplc="08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CB22ADA"/>
    <w:multiLevelType w:val="hybridMultilevel"/>
    <w:tmpl w:val="4ECC75BC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4AD689C"/>
    <w:multiLevelType w:val="multilevel"/>
    <w:tmpl w:val="638E946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647"/>
        </w:tabs>
        <w:ind w:left="1418" w:hanging="851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21" w15:restartNumberingAfterBreak="0">
    <w:nsid w:val="4560471C"/>
    <w:multiLevelType w:val="multilevel"/>
    <w:tmpl w:val="313401D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22" w15:restartNumberingAfterBreak="0">
    <w:nsid w:val="456B69B9"/>
    <w:multiLevelType w:val="multilevel"/>
    <w:tmpl w:val="6CC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538EF"/>
    <w:multiLevelType w:val="multilevel"/>
    <w:tmpl w:val="CD4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4027A"/>
    <w:multiLevelType w:val="multilevel"/>
    <w:tmpl w:val="647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D46C8"/>
    <w:multiLevelType w:val="multilevel"/>
    <w:tmpl w:val="47B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C687F"/>
    <w:multiLevelType w:val="multilevel"/>
    <w:tmpl w:val="4E5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57303"/>
    <w:multiLevelType w:val="hybridMultilevel"/>
    <w:tmpl w:val="1484949A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EA3490"/>
    <w:multiLevelType w:val="multilevel"/>
    <w:tmpl w:val="518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771E4"/>
    <w:multiLevelType w:val="multilevel"/>
    <w:tmpl w:val="21C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94418"/>
    <w:multiLevelType w:val="multilevel"/>
    <w:tmpl w:val="040A2DDE"/>
    <w:lvl w:ilvl="0">
      <w:start w:val="1"/>
      <w:numFmt w:val="decimal"/>
      <w:suff w:val="space"/>
      <w:lvlText w:val="%1."/>
      <w:lvlJc w:val="left"/>
      <w:pPr>
        <w:ind w:left="851" w:hanging="851"/>
      </w:pPr>
    </w:lvl>
    <w:lvl w:ilvl="1">
      <w:start w:val="1"/>
      <w:numFmt w:val="decimal"/>
      <w:suff w:val="space"/>
      <w:lvlText w:val="%1.%2."/>
      <w:lvlJc w:val="left"/>
      <w:pPr>
        <w:ind w:left="794" w:hanging="434"/>
      </w:pPr>
    </w:lvl>
    <w:lvl w:ilvl="2">
      <w:start w:val="1"/>
      <w:numFmt w:val="decimal"/>
      <w:suff w:val="space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B6F4043"/>
    <w:multiLevelType w:val="hybridMultilevel"/>
    <w:tmpl w:val="2C786CBE"/>
    <w:lvl w:ilvl="0" w:tplc="241A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2" w15:restartNumberingAfterBreak="0">
    <w:nsid w:val="6EC7073E"/>
    <w:multiLevelType w:val="hybridMultilevel"/>
    <w:tmpl w:val="04D23690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F4210CF"/>
    <w:multiLevelType w:val="hybridMultilevel"/>
    <w:tmpl w:val="36DC16B8"/>
    <w:lvl w:ilvl="0" w:tplc="081A0011">
      <w:start w:val="1"/>
      <w:numFmt w:val="decimal"/>
      <w:lvlText w:val="%1)"/>
      <w:lvlJc w:val="left"/>
      <w:pPr>
        <w:ind w:left="1287" w:hanging="360"/>
      </w:pPr>
    </w:lvl>
    <w:lvl w:ilvl="1" w:tplc="081A0019" w:tentative="1">
      <w:start w:val="1"/>
      <w:numFmt w:val="lowerLetter"/>
      <w:lvlText w:val="%2."/>
      <w:lvlJc w:val="left"/>
      <w:pPr>
        <w:ind w:left="2007" w:hanging="360"/>
      </w:pPr>
    </w:lvl>
    <w:lvl w:ilvl="2" w:tplc="081A001B" w:tentative="1">
      <w:start w:val="1"/>
      <w:numFmt w:val="lowerRoman"/>
      <w:lvlText w:val="%3."/>
      <w:lvlJc w:val="right"/>
      <w:pPr>
        <w:ind w:left="2727" w:hanging="180"/>
      </w:pPr>
    </w:lvl>
    <w:lvl w:ilvl="3" w:tplc="081A000F" w:tentative="1">
      <w:start w:val="1"/>
      <w:numFmt w:val="decimal"/>
      <w:lvlText w:val="%4."/>
      <w:lvlJc w:val="left"/>
      <w:pPr>
        <w:ind w:left="3447" w:hanging="360"/>
      </w:pPr>
    </w:lvl>
    <w:lvl w:ilvl="4" w:tplc="081A0019" w:tentative="1">
      <w:start w:val="1"/>
      <w:numFmt w:val="lowerLetter"/>
      <w:lvlText w:val="%5."/>
      <w:lvlJc w:val="left"/>
      <w:pPr>
        <w:ind w:left="4167" w:hanging="360"/>
      </w:pPr>
    </w:lvl>
    <w:lvl w:ilvl="5" w:tplc="081A001B" w:tentative="1">
      <w:start w:val="1"/>
      <w:numFmt w:val="lowerRoman"/>
      <w:lvlText w:val="%6."/>
      <w:lvlJc w:val="right"/>
      <w:pPr>
        <w:ind w:left="4887" w:hanging="180"/>
      </w:pPr>
    </w:lvl>
    <w:lvl w:ilvl="6" w:tplc="081A000F" w:tentative="1">
      <w:start w:val="1"/>
      <w:numFmt w:val="decimal"/>
      <w:lvlText w:val="%7."/>
      <w:lvlJc w:val="left"/>
      <w:pPr>
        <w:ind w:left="5607" w:hanging="360"/>
      </w:pPr>
    </w:lvl>
    <w:lvl w:ilvl="7" w:tplc="081A0019" w:tentative="1">
      <w:start w:val="1"/>
      <w:numFmt w:val="lowerLetter"/>
      <w:lvlText w:val="%8."/>
      <w:lvlJc w:val="left"/>
      <w:pPr>
        <w:ind w:left="6327" w:hanging="360"/>
      </w:pPr>
    </w:lvl>
    <w:lvl w:ilvl="8" w:tplc="08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F52725F"/>
    <w:multiLevelType w:val="multilevel"/>
    <w:tmpl w:val="000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36EAD"/>
    <w:multiLevelType w:val="multilevel"/>
    <w:tmpl w:val="72D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E3AAC"/>
    <w:multiLevelType w:val="multilevel"/>
    <w:tmpl w:val="18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137CC"/>
    <w:multiLevelType w:val="hybridMultilevel"/>
    <w:tmpl w:val="652CE57C"/>
    <w:lvl w:ilvl="0" w:tplc="10225E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04659"/>
    <w:multiLevelType w:val="hybridMultilevel"/>
    <w:tmpl w:val="123274B0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5048452">
    <w:abstractNumId w:val="21"/>
  </w:num>
  <w:num w:numId="2" w16cid:durableId="1403596684">
    <w:abstractNumId w:val="20"/>
  </w:num>
  <w:num w:numId="3" w16cid:durableId="1202864829">
    <w:abstractNumId w:val="30"/>
  </w:num>
  <w:num w:numId="4" w16cid:durableId="321668606">
    <w:abstractNumId w:val="11"/>
  </w:num>
  <w:num w:numId="5" w16cid:durableId="1791512601">
    <w:abstractNumId w:val="33"/>
  </w:num>
  <w:num w:numId="6" w16cid:durableId="581305846">
    <w:abstractNumId w:val="18"/>
  </w:num>
  <w:num w:numId="7" w16cid:durableId="1030882491">
    <w:abstractNumId w:val="22"/>
  </w:num>
  <w:num w:numId="8" w16cid:durableId="1735006556">
    <w:abstractNumId w:val="2"/>
  </w:num>
  <w:num w:numId="9" w16cid:durableId="1515992915">
    <w:abstractNumId w:val="19"/>
  </w:num>
  <w:num w:numId="10" w16cid:durableId="243759764">
    <w:abstractNumId w:val="35"/>
  </w:num>
  <w:num w:numId="11" w16cid:durableId="1012414758">
    <w:abstractNumId w:val="23"/>
  </w:num>
  <w:num w:numId="12" w16cid:durableId="830755308">
    <w:abstractNumId w:val="4"/>
  </w:num>
  <w:num w:numId="13" w16cid:durableId="1070691147">
    <w:abstractNumId w:val="24"/>
  </w:num>
  <w:num w:numId="14" w16cid:durableId="158809822">
    <w:abstractNumId w:val="26"/>
  </w:num>
  <w:num w:numId="15" w16cid:durableId="1380012257">
    <w:abstractNumId w:val="34"/>
  </w:num>
  <w:num w:numId="16" w16cid:durableId="1676225205">
    <w:abstractNumId w:val="14"/>
  </w:num>
  <w:num w:numId="17" w16cid:durableId="1005131030">
    <w:abstractNumId w:val="5"/>
  </w:num>
  <w:num w:numId="18" w16cid:durableId="792869900">
    <w:abstractNumId w:val="31"/>
  </w:num>
  <w:num w:numId="19" w16cid:durableId="737554482">
    <w:abstractNumId w:val="6"/>
  </w:num>
  <w:num w:numId="20" w16cid:durableId="671875385">
    <w:abstractNumId w:val="9"/>
  </w:num>
  <w:num w:numId="21" w16cid:durableId="2107655465">
    <w:abstractNumId w:val="13"/>
  </w:num>
  <w:num w:numId="22" w16cid:durableId="299966623">
    <w:abstractNumId w:val="36"/>
  </w:num>
  <w:num w:numId="23" w16cid:durableId="1611667934">
    <w:abstractNumId w:val="12"/>
  </w:num>
  <w:num w:numId="24" w16cid:durableId="586810682">
    <w:abstractNumId w:val="3"/>
  </w:num>
  <w:num w:numId="25" w16cid:durableId="2114394597">
    <w:abstractNumId w:val="17"/>
  </w:num>
  <w:num w:numId="26" w16cid:durableId="2038116413">
    <w:abstractNumId w:val="10"/>
  </w:num>
  <w:num w:numId="27" w16cid:durableId="390229668">
    <w:abstractNumId w:val="25"/>
  </w:num>
  <w:num w:numId="28" w16cid:durableId="688215192">
    <w:abstractNumId w:val="37"/>
  </w:num>
  <w:num w:numId="29" w16cid:durableId="1764451615">
    <w:abstractNumId w:val="7"/>
  </w:num>
  <w:num w:numId="30" w16cid:durableId="1425153859">
    <w:abstractNumId w:val="29"/>
  </w:num>
  <w:num w:numId="31" w16cid:durableId="202835387">
    <w:abstractNumId w:val="28"/>
  </w:num>
  <w:num w:numId="32" w16cid:durableId="1630239845">
    <w:abstractNumId w:val="16"/>
  </w:num>
  <w:num w:numId="33" w16cid:durableId="1551305125">
    <w:abstractNumId w:val="15"/>
  </w:num>
  <w:num w:numId="34" w16cid:durableId="214894065">
    <w:abstractNumId w:val="8"/>
  </w:num>
  <w:num w:numId="35" w16cid:durableId="291522387">
    <w:abstractNumId w:val="32"/>
  </w:num>
  <w:num w:numId="36" w16cid:durableId="649988112">
    <w:abstractNumId w:val="1"/>
  </w:num>
  <w:num w:numId="37" w16cid:durableId="732587520">
    <w:abstractNumId w:val="0"/>
  </w:num>
  <w:num w:numId="38" w16cid:durableId="403915496">
    <w:abstractNumId w:val="38"/>
  </w:num>
  <w:num w:numId="39" w16cid:durableId="10816095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E2"/>
    <w:rsid w:val="00003FE6"/>
    <w:rsid w:val="00004C9B"/>
    <w:rsid w:val="00012303"/>
    <w:rsid w:val="00012D33"/>
    <w:rsid w:val="00014C66"/>
    <w:rsid w:val="00016BEE"/>
    <w:rsid w:val="00016DD6"/>
    <w:rsid w:val="00026929"/>
    <w:rsid w:val="00030314"/>
    <w:rsid w:val="0003293B"/>
    <w:rsid w:val="00036A0B"/>
    <w:rsid w:val="00054B4B"/>
    <w:rsid w:val="00056157"/>
    <w:rsid w:val="00057245"/>
    <w:rsid w:val="000603A8"/>
    <w:rsid w:val="00063054"/>
    <w:rsid w:val="000654A5"/>
    <w:rsid w:val="000708AF"/>
    <w:rsid w:val="000900B7"/>
    <w:rsid w:val="00094BF2"/>
    <w:rsid w:val="000A180E"/>
    <w:rsid w:val="000A3E80"/>
    <w:rsid w:val="000B2917"/>
    <w:rsid w:val="000B2DAF"/>
    <w:rsid w:val="000C223A"/>
    <w:rsid w:val="000E3AF0"/>
    <w:rsid w:val="000E51FF"/>
    <w:rsid w:val="000E59AC"/>
    <w:rsid w:val="001050D8"/>
    <w:rsid w:val="00105F5F"/>
    <w:rsid w:val="00107AB7"/>
    <w:rsid w:val="00114456"/>
    <w:rsid w:val="00114605"/>
    <w:rsid w:val="001213A9"/>
    <w:rsid w:val="00121EAC"/>
    <w:rsid w:val="0012587E"/>
    <w:rsid w:val="00130AC8"/>
    <w:rsid w:val="0014028F"/>
    <w:rsid w:val="00141E9B"/>
    <w:rsid w:val="00154951"/>
    <w:rsid w:val="00164F21"/>
    <w:rsid w:val="00166D0E"/>
    <w:rsid w:val="00171186"/>
    <w:rsid w:val="0017469B"/>
    <w:rsid w:val="0018053C"/>
    <w:rsid w:val="0018167B"/>
    <w:rsid w:val="0019109C"/>
    <w:rsid w:val="001A30C8"/>
    <w:rsid w:val="001A4FC4"/>
    <w:rsid w:val="001A65D3"/>
    <w:rsid w:val="001B0357"/>
    <w:rsid w:val="001B1870"/>
    <w:rsid w:val="001B473D"/>
    <w:rsid w:val="001B7343"/>
    <w:rsid w:val="001B7747"/>
    <w:rsid w:val="001C71D0"/>
    <w:rsid w:val="001D6A6F"/>
    <w:rsid w:val="001E101A"/>
    <w:rsid w:val="001E109A"/>
    <w:rsid w:val="001E2C37"/>
    <w:rsid w:val="001E30BD"/>
    <w:rsid w:val="001E6E9B"/>
    <w:rsid w:val="001F762B"/>
    <w:rsid w:val="001F7FCD"/>
    <w:rsid w:val="0021353B"/>
    <w:rsid w:val="00217825"/>
    <w:rsid w:val="00231498"/>
    <w:rsid w:val="002329D4"/>
    <w:rsid w:val="00236C2E"/>
    <w:rsid w:val="00236E5A"/>
    <w:rsid w:val="0024280A"/>
    <w:rsid w:val="00254CBD"/>
    <w:rsid w:val="00256195"/>
    <w:rsid w:val="00267AA1"/>
    <w:rsid w:val="002741C4"/>
    <w:rsid w:val="00275E0F"/>
    <w:rsid w:val="00276447"/>
    <w:rsid w:val="002A34E1"/>
    <w:rsid w:val="002A4E3A"/>
    <w:rsid w:val="002A6517"/>
    <w:rsid w:val="002B12FA"/>
    <w:rsid w:val="002B6FEA"/>
    <w:rsid w:val="002B731D"/>
    <w:rsid w:val="002D36A8"/>
    <w:rsid w:val="002E4929"/>
    <w:rsid w:val="002E73E0"/>
    <w:rsid w:val="002F1961"/>
    <w:rsid w:val="002F499E"/>
    <w:rsid w:val="00312ACE"/>
    <w:rsid w:val="003157F9"/>
    <w:rsid w:val="00317670"/>
    <w:rsid w:val="00321E7D"/>
    <w:rsid w:val="00324EA7"/>
    <w:rsid w:val="00327BA1"/>
    <w:rsid w:val="00331CE1"/>
    <w:rsid w:val="00332F84"/>
    <w:rsid w:val="003448F2"/>
    <w:rsid w:val="00345369"/>
    <w:rsid w:val="00352B3D"/>
    <w:rsid w:val="0035705B"/>
    <w:rsid w:val="0036179E"/>
    <w:rsid w:val="00363E87"/>
    <w:rsid w:val="0037042F"/>
    <w:rsid w:val="003705FA"/>
    <w:rsid w:val="0037156F"/>
    <w:rsid w:val="00374F36"/>
    <w:rsid w:val="003764A0"/>
    <w:rsid w:val="003831CB"/>
    <w:rsid w:val="00384CBB"/>
    <w:rsid w:val="0039616D"/>
    <w:rsid w:val="003A031C"/>
    <w:rsid w:val="003B26FE"/>
    <w:rsid w:val="003B66EB"/>
    <w:rsid w:val="003B7142"/>
    <w:rsid w:val="003C7DC3"/>
    <w:rsid w:val="003D0025"/>
    <w:rsid w:val="003D1A21"/>
    <w:rsid w:val="003E0CC5"/>
    <w:rsid w:val="00402D5E"/>
    <w:rsid w:val="004162CD"/>
    <w:rsid w:val="0042183A"/>
    <w:rsid w:val="00424996"/>
    <w:rsid w:val="004311AB"/>
    <w:rsid w:val="00435C84"/>
    <w:rsid w:val="00437F27"/>
    <w:rsid w:val="0045054C"/>
    <w:rsid w:val="00455152"/>
    <w:rsid w:val="00467BD4"/>
    <w:rsid w:val="00475569"/>
    <w:rsid w:val="00494307"/>
    <w:rsid w:val="00496375"/>
    <w:rsid w:val="004A47EE"/>
    <w:rsid w:val="004A60C8"/>
    <w:rsid w:val="004B7782"/>
    <w:rsid w:val="004D10E5"/>
    <w:rsid w:val="004F5B23"/>
    <w:rsid w:val="005010B9"/>
    <w:rsid w:val="00502042"/>
    <w:rsid w:val="00504B6B"/>
    <w:rsid w:val="005069CD"/>
    <w:rsid w:val="005074F9"/>
    <w:rsid w:val="00517A6A"/>
    <w:rsid w:val="00530676"/>
    <w:rsid w:val="00530718"/>
    <w:rsid w:val="005307A8"/>
    <w:rsid w:val="00533B44"/>
    <w:rsid w:val="00536164"/>
    <w:rsid w:val="005407DB"/>
    <w:rsid w:val="00541205"/>
    <w:rsid w:val="00541556"/>
    <w:rsid w:val="0054196C"/>
    <w:rsid w:val="0054236D"/>
    <w:rsid w:val="00546DF6"/>
    <w:rsid w:val="00554E9E"/>
    <w:rsid w:val="00554F9A"/>
    <w:rsid w:val="00562ED6"/>
    <w:rsid w:val="00563C33"/>
    <w:rsid w:val="00566AA5"/>
    <w:rsid w:val="0058257B"/>
    <w:rsid w:val="00594EB9"/>
    <w:rsid w:val="00595B12"/>
    <w:rsid w:val="005A1C9A"/>
    <w:rsid w:val="005A3359"/>
    <w:rsid w:val="005A696A"/>
    <w:rsid w:val="005B1808"/>
    <w:rsid w:val="005B501A"/>
    <w:rsid w:val="005C13C0"/>
    <w:rsid w:val="005C21B0"/>
    <w:rsid w:val="005C3EA3"/>
    <w:rsid w:val="005D0C9D"/>
    <w:rsid w:val="005D6B69"/>
    <w:rsid w:val="005E412F"/>
    <w:rsid w:val="005F29D3"/>
    <w:rsid w:val="005F572D"/>
    <w:rsid w:val="00607F55"/>
    <w:rsid w:val="00613ED5"/>
    <w:rsid w:val="0062050E"/>
    <w:rsid w:val="00630CE0"/>
    <w:rsid w:val="006335FE"/>
    <w:rsid w:val="00646C18"/>
    <w:rsid w:val="00650EE1"/>
    <w:rsid w:val="00653269"/>
    <w:rsid w:val="00657982"/>
    <w:rsid w:val="00661879"/>
    <w:rsid w:val="0067244D"/>
    <w:rsid w:val="00672A67"/>
    <w:rsid w:val="00676985"/>
    <w:rsid w:val="00677374"/>
    <w:rsid w:val="006855BD"/>
    <w:rsid w:val="006927E0"/>
    <w:rsid w:val="00693023"/>
    <w:rsid w:val="006A22DB"/>
    <w:rsid w:val="006A507B"/>
    <w:rsid w:val="006A6C11"/>
    <w:rsid w:val="006A78AD"/>
    <w:rsid w:val="006B1C0D"/>
    <w:rsid w:val="006B71EA"/>
    <w:rsid w:val="006C04A1"/>
    <w:rsid w:val="006D2B80"/>
    <w:rsid w:val="006D4FF9"/>
    <w:rsid w:val="006F31E0"/>
    <w:rsid w:val="006F3AB1"/>
    <w:rsid w:val="00703CD3"/>
    <w:rsid w:val="0071084B"/>
    <w:rsid w:val="00716DB2"/>
    <w:rsid w:val="0073673A"/>
    <w:rsid w:val="00736D1F"/>
    <w:rsid w:val="007424EF"/>
    <w:rsid w:val="007513E9"/>
    <w:rsid w:val="007538C4"/>
    <w:rsid w:val="00757C57"/>
    <w:rsid w:val="007627A3"/>
    <w:rsid w:val="00765757"/>
    <w:rsid w:val="00766165"/>
    <w:rsid w:val="00770E14"/>
    <w:rsid w:val="00775D1F"/>
    <w:rsid w:val="00776CD1"/>
    <w:rsid w:val="0079249B"/>
    <w:rsid w:val="007948C1"/>
    <w:rsid w:val="007A1E18"/>
    <w:rsid w:val="007A434F"/>
    <w:rsid w:val="007A5AAB"/>
    <w:rsid w:val="007B1813"/>
    <w:rsid w:val="007B1A43"/>
    <w:rsid w:val="007C4526"/>
    <w:rsid w:val="007C527C"/>
    <w:rsid w:val="007D08E9"/>
    <w:rsid w:val="007D3CBE"/>
    <w:rsid w:val="007D47F4"/>
    <w:rsid w:val="007D64DF"/>
    <w:rsid w:val="007E1A07"/>
    <w:rsid w:val="007E208C"/>
    <w:rsid w:val="007E4A63"/>
    <w:rsid w:val="007F0AD7"/>
    <w:rsid w:val="007F41E3"/>
    <w:rsid w:val="007F4418"/>
    <w:rsid w:val="00801201"/>
    <w:rsid w:val="00815115"/>
    <w:rsid w:val="00820CDA"/>
    <w:rsid w:val="00837070"/>
    <w:rsid w:val="00841DB7"/>
    <w:rsid w:val="00845B9C"/>
    <w:rsid w:val="00855E61"/>
    <w:rsid w:val="00856FE9"/>
    <w:rsid w:val="008729EC"/>
    <w:rsid w:val="0087330E"/>
    <w:rsid w:val="008869B9"/>
    <w:rsid w:val="00887AEA"/>
    <w:rsid w:val="008A1013"/>
    <w:rsid w:val="008A2E45"/>
    <w:rsid w:val="008A5276"/>
    <w:rsid w:val="008C4095"/>
    <w:rsid w:val="008D46D7"/>
    <w:rsid w:val="008D4D45"/>
    <w:rsid w:val="008E4708"/>
    <w:rsid w:val="008F6476"/>
    <w:rsid w:val="008F6535"/>
    <w:rsid w:val="00911F35"/>
    <w:rsid w:val="00920FED"/>
    <w:rsid w:val="009211F3"/>
    <w:rsid w:val="00930726"/>
    <w:rsid w:val="0093093E"/>
    <w:rsid w:val="00930AB5"/>
    <w:rsid w:val="00937E56"/>
    <w:rsid w:val="00940585"/>
    <w:rsid w:val="0094545E"/>
    <w:rsid w:val="0094586E"/>
    <w:rsid w:val="009470C6"/>
    <w:rsid w:val="0095063E"/>
    <w:rsid w:val="009507A4"/>
    <w:rsid w:val="00951629"/>
    <w:rsid w:val="009578FC"/>
    <w:rsid w:val="00963822"/>
    <w:rsid w:val="00964883"/>
    <w:rsid w:val="009705B3"/>
    <w:rsid w:val="00975643"/>
    <w:rsid w:val="00976A9D"/>
    <w:rsid w:val="00980272"/>
    <w:rsid w:val="0098151C"/>
    <w:rsid w:val="009857F6"/>
    <w:rsid w:val="009911BB"/>
    <w:rsid w:val="00995480"/>
    <w:rsid w:val="009A1E86"/>
    <w:rsid w:val="009A29B1"/>
    <w:rsid w:val="009A4FB7"/>
    <w:rsid w:val="009B0CF9"/>
    <w:rsid w:val="009B39E1"/>
    <w:rsid w:val="009B53AD"/>
    <w:rsid w:val="009B7D5A"/>
    <w:rsid w:val="009C0F27"/>
    <w:rsid w:val="009C2460"/>
    <w:rsid w:val="009D05ED"/>
    <w:rsid w:val="009D1B34"/>
    <w:rsid w:val="009D4F62"/>
    <w:rsid w:val="009E02E1"/>
    <w:rsid w:val="009E1F3F"/>
    <w:rsid w:val="00A07D1E"/>
    <w:rsid w:val="00A16EC4"/>
    <w:rsid w:val="00A1777E"/>
    <w:rsid w:val="00A26FA4"/>
    <w:rsid w:val="00A40253"/>
    <w:rsid w:val="00A43187"/>
    <w:rsid w:val="00A45480"/>
    <w:rsid w:val="00A54A5C"/>
    <w:rsid w:val="00A72E8E"/>
    <w:rsid w:val="00A73564"/>
    <w:rsid w:val="00A73B40"/>
    <w:rsid w:val="00A77533"/>
    <w:rsid w:val="00A8518B"/>
    <w:rsid w:val="00AA6575"/>
    <w:rsid w:val="00AA7588"/>
    <w:rsid w:val="00AB1638"/>
    <w:rsid w:val="00AD0D73"/>
    <w:rsid w:val="00AD67BD"/>
    <w:rsid w:val="00AE1760"/>
    <w:rsid w:val="00AF6F26"/>
    <w:rsid w:val="00B012E6"/>
    <w:rsid w:val="00B04537"/>
    <w:rsid w:val="00B07513"/>
    <w:rsid w:val="00B3122B"/>
    <w:rsid w:val="00B33825"/>
    <w:rsid w:val="00B3660C"/>
    <w:rsid w:val="00B40790"/>
    <w:rsid w:val="00B4375A"/>
    <w:rsid w:val="00B44106"/>
    <w:rsid w:val="00B46D46"/>
    <w:rsid w:val="00B5292D"/>
    <w:rsid w:val="00B52C7A"/>
    <w:rsid w:val="00B616B8"/>
    <w:rsid w:val="00B62CFE"/>
    <w:rsid w:val="00B642A9"/>
    <w:rsid w:val="00B72FB5"/>
    <w:rsid w:val="00B73043"/>
    <w:rsid w:val="00B8542A"/>
    <w:rsid w:val="00B9103B"/>
    <w:rsid w:val="00B9150B"/>
    <w:rsid w:val="00B92160"/>
    <w:rsid w:val="00B95BB3"/>
    <w:rsid w:val="00BA13B7"/>
    <w:rsid w:val="00BA366B"/>
    <w:rsid w:val="00BB028B"/>
    <w:rsid w:val="00BB7BF2"/>
    <w:rsid w:val="00BD1750"/>
    <w:rsid w:val="00BD189E"/>
    <w:rsid w:val="00BD2390"/>
    <w:rsid w:val="00BD28A3"/>
    <w:rsid w:val="00BD5821"/>
    <w:rsid w:val="00BE3DED"/>
    <w:rsid w:val="00BE47EA"/>
    <w:rsid w:val="00BF033D"/>
    <w:rsid w:val="00BF1D82"/>
    <w:rsid w:val="00BF5341"/>
    <w:rsid w:val="00C10ABC"/>
    <w:rsid w:val="00C111B0"/>
    <w:rsid w:val="00C12DBD"/>
    <w:rsid w:val="00C16504"/>
    <w:rsid w:val="00C3260D"/>
    <w:rsid w:val="00C3695D"/>
    <w:rsid w:val="00C42277"/>
    <w:rsid w:val="00C466DE"/>
    <w:rsid w:val="00C46A01"/>
    <w:rsid w:val="00C507E9"/>
    <w:rsid w:val="00C54014"/>
    <w:rsid w:val="00C63820"/>
    <w:rsid w:val="00C65C97"/>
    <w:rsid w:val="00C66865"/>
    <w:rsid w:val="00C66919"/>
    <w:rsid w:val="00C75323"/>
    <w:rsid w:val="00C8356E"/>
    <w:rsid w:val="00C842E2"/>
    <w:rsid w:val="00C94764"/>
    <w:rsid w:val="00C94ED4"/>
    <w:rsid w:val="00CA0324"/>
    <w:rsid w:val="00CA1572"/>
    <w:rsid w:val="00CA41DF"/>
    <w:rsid w:val="00CA7954"/>
    <w:rsid w:val="00CB085C"/>
    <w:rsid w:val="00CC6D1C"/>
    <w:rsid w:val="00CC7E6E"/>
    <w:rsid w:val="00CD3531"/>
    <w:rsid w:val="00CE0DC9"/>
    <w:rsid w:val="00CE4362"/>
    <w:rsid w:val="00CF136C"/>
    <w:rsid w:val="00D072E4"/>
    <w:rsid w:val="00D13FCE"/>
    <w:rsid w:val="00D145F9"/>
    <w:rsid w:val="00D152AE"/>
    <w:rsid w:val="00D22293"/>
    <w:rsid w:val="00D22F4D"/>
    <w:rsid w:val="00D27740"/>
    <w:rsid w:val="00D300B8"/>
    <w:rsid w:val="00D314EC"/>
    <w:rsid w:val="00D35995"/>
    <w:rsid w:val="00D40640"/>
    <w:rsid w:val="00D50B10"/>
    <w:rsid w:val="00D53330"/>
    <w:rsid w:val="00D54619"/>
    <w:rsid w:val="00D64FF7"/>
    <w:rsid w:val="00D8743F"/>
    <w:rsid w:val="00DA2809"/>
    <w:rsid w:val="00DA60E2"/>
    <w:rsid w:val="00DA68CA"/>
    <w:rsid w:val="00DB16A3"/>
    <w:rsid w:val="00DC1F34"/>
    <w:rsid w:val="00DD0664"/>
    <w:rsid w:val="00DD1B65"/>
    <w:rsid w:val="00DD29CF"/>
    <w:rsid w:val="00DD329F"/>
    <w:rsid w:val="00DD34F7"/>
    <w:rsid w:val="00DD74DE"/>
    <w:rsid w:val="00DE56C3"/>
    <w:rsid w:val="00DF10B7"/>
    <w:rsid w:val="00DF75C3"/>
    <w:rsid w:val="00E140D3"/>
    <w:rsid w:val="00E26F79"/>
    <w:rsid w:val="00E5529C"/>
    <w:rsid w:val="00E5732B"/>
    <w:rsid w:val="00E606C7"/>
    <w:rsid w:val="00E61FC7"/>
    <w:rsid w:val="00E650F1"/>
    <w:rsid w:val="00E7201D"/>
    <w:rsid w:val="00E747B6"/>
    <w:rsid w:val="00E82619"/>
    <w:rsid w:val="00E83BCB"/>
    <w:rsid w:val="00E84653"/>
    <w:rsid w:val="00E84C7C"/>
    <w:rsid w:val="00E85955"/>
    <w:rsid w:val="00E947CC"/>
    <w:rsid w:val="00E97923"/>
    <w:rsid w:val="00E97F12"/>
    <w:rsid w:val="00EA3C78"/>
    <w:rsid w:val="00EB29EC"/>
    <w:rsid w:val="00EC533C"/>
    <w:rsid w:val="00EE5F0C"/>
    <w:rsid w:val="00EF099F"/>
    <w:rsid w:val="00EF1907"/>
    <w:rsid w:val="00EF65A7"/>
    <w:rsid w:val="00EF766F"/>
    <w:rsid w:val="00F0068F"/>
    <w:rsid w:val="00F0279B"/>
    <w:rsid w:val="00F03434"/>
    <w:rsid w:val="00F05551"/>
    <w:rsid w:val="00F06778"/>
    <w:rsid w:val="00F0678D"/>
    <w:rsid w:val="00F122B9"/>
    <w:rsid w:val="00F157F9"/>
    <w:rsid w:val="00F20A58"/>
    <w:rsid w:val="00F3694D"/>
    <w:rsid w:val="00F406B0"/>
    <w:rsid w:val="00F42154"/>
    <w:rsid w:val="00F42E82"/>
    <w:rsid w:val="00F5120B"/>
    <w:rsid w:val="00F560D8"/>
    <w:rsid w:val="00F5668C"/>
    <w:rsid w:val="00F659CD"/>
    <w:rsid w:val="00F70AAE"/>
    <w:rsid w:val="00F74968"/>
    <w:rsid w:val="00F765BA"/>
    <w:rsid w:val="00F83684"/>
    <w:rsid w:val="00F941AA"/>
    <w:rsid w:val="00FB5603"/>
    <w:rsid w:val="00FC7702"/>
    <w:rsid w:val="00FD252E"/>
    <w:rsid w:val="00FD29F8"/>
    <w:rsid w:val="00FD7899"/>
    <w:rsid w:val="00FE4FA8"/>
    <w:rsid w:val="00FE6FCD"/>
    <w:rsid w:val="00FF07E4"/>
    <w:rsid w:val="00FF47F2"/>
    <w:rsid w:val="00F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42AEF1"/>
  <w15:chartTrackingRefBased/>
  <w15:docId w15:val="{6E4D7BE8-9FAE-4286-8611-A400F1CD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41E3"/>
    <w:pPr>
      <w:spacing w:line="360" w:lineRule="auto"/>
      <w:ind w:firstLine="567"/>
      <w:jc w:val="both"/>
    </w:pPr>
    <w:rPr>
      <w:sz w:val="24"/>
      <w:lang w:val="sr-Latn-CS" w:eastAsia="en-US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2"/>
      </w:numPr>
      <w:spacing w:before="4000" w:after="60"/>
      <w:ind w:right="1134"/>
      <w:jc w:val="right"/>
      <w:outlineLvl w:val="0"/>
    </w:pPr>
    <w:rPr>
      <w:rFonts w:ascii="Tahoma" w:hAnsi="Tahom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00" w:after="60"/>
      <w:jc w:val="left"/>
      <w:outlineLvl w:val="1"/>
    </w:pPr>
    <w:rPr>
      <w:rFonts w:ascii="Tahoma" w:hAnsi="Tahoma"/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00" w:after="60"/>
      <w:jc w:val="left"/>
      <w:outlineLvl w:val="2"/>
    </w:pPr>
    <w:rPr>
      <w:rFonts w:ascii="Tahoma" w:hAnsi="Tahoma"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00" w:after="60"/>
      <w:jc w:val="left"/>
      <w:outlineLvl w:val="3"/>
    </w:pPr>
    <w:rPr>
      <w:rFonts w:ascii="Tahoma" w:hAnsi="Tahoma"/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00" w:after="60"/>
      <w:jc w:val="left"/>
      <w:outlineLvl w:val="4"/>
    </w:pPr>
    <w:rPr>
      <w:rFonts w:ascii="Tahoma" w:hAnsi="Tahom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00" w:after="60"/>
      <w:jc w:val="left"/>
      <w:outlineLvl w:val="5"/>
    </w:pPr>
    <w:rPr>
      <w:rFonts w:ascii="Tahoma" w:hAnsi="Tahoma"/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00" w:after="60"/>
      <w:jc w:val="left"/>
      <w:outlineLvl w:val="6"/>
    </w:pPr>
    <w:rPr>
      <w:rFonts w:ascii="Tahoma" w:hAnsi="Tahoma"/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00" w:after="60"/>
      <w:jc w:val="left"/>
      <w:outlineLvl w:val="7"/>
    </w:pPr>
    <w:rPr>
      <w:rFonts w:ascii="Tahoma" w:hAnsi="Tahoma"/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00" w:after="60"/>
      <w:jc w:val="left"/>
      <w:outlineLvl w:val="8"/>
    </w:pPr>
    <w:rPr>
      <w:rFonts w:ascii="Tahoma" w:hAnsi="Tahoma"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026929"/>
    <w:pPr>
      <w:tabs>
        <w:tab w:val="left" w:pos="1000"/>
        <w:tab w:val="right" w:leader="dot" w:pos="9360"/>
      </w:tabs>
    </w:pPr>
    <w:rPr>
      <w:lang w:val="sl-SI"/>
    </w:rPr>
  </w:style>
  <w:style w:type="paragraph" w:customStyle="1" w:styleId="Code">
    <w:name w:val="Code"/>
    <w:basedOn w:val="Normal"/>
    <w:pPr>
      <w:jc w:val="left"/>
    </w:pPr>
    <w:rPr>
      <w:rFonts w:ascii="Courier New" w:hAnsi="Courier New"/>
      <w:sz w:val="18"/>
    </w:rPr>
  </w:style>
  <w:style w:type="paragraph" w:styleId="Caption">
    <w:name w:val="caption"/>
    <w:basedOn w:val="Normal"/>
    <w:next w:val="Normal"/>
    <w:qFormat/>
    <w:pPr>
      <w:spacing w:before="120" w:after="120"/>
      <w:ind w:firstLine="0"/>
      <w:jc w:val="center"/>
    </w:pPr>
    <w:rPr>
      <w:bCs/>
    </w:r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0"/>
    </w:pPr>
    <w:rPr>
      <w:sz w:val="20"/>
    </w:rPr>
  </w:style>
  <w:style w:type="character" w:styleId="PageNumber">
    <w:name w:val="page number"/>
    <w:basedOn w:val="DefaultParagraphFont"/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uiPriority w:val="39"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rsid w:val="00171186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rsid w:val="00171186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e">
    <w:name w:val="ime"/>
    <w:basedOn w:val="Normal"/>
    <w:rsid w:val="00171186"/>
    <w:pPr>
      <w:spacing w:before="1440" w:after="120"/>
      <w:ind w:firstLine="0"/>
      <w:jc w:val="center"/>
    </w:pPr>
    <w:rPr>
      <w:rFonts w:ascii="VogueBold" w:hAnsi="VogueBold"/>
      <w:kern w:val="20"/>
      <w:sz w:val="30"/>
    </w:rPr>
  </w:style>
  <w:style w:type="paragraph" w:customStyle="1" w:styleId="tab">
    <w:name w:val="tab"/>
    <w:basedOn w:val="Normal"/>
    <w:rsid w:val="009857F6"/>
    <w:pPr>
      <w:spacing w:before="60" w:after="120"/>
      <w:ind w:firstLine="0"/>
    </w:pPr>
    <w:rPr>
      <w:rFonts w:ascii="TimesRoman" w:hAnsi="TimesRoman"/>
      <w:kern w:val="20"/>
      <w:sz w:val="20"/>
    </w:rPr>
  </w:style>
  <w:style w:type="paragraph" w:customStyle="1" w:styleId="Slika">
    <w:name w:val="Slika"/>
    <w:basedOn w:val="Normal"/>
    <w:link w:val="SlikaChar"/>
    <w:qFormat/>
    <w:rsid w:val="00B5292D"/>
    <w:pPr>
      <w:keepNext/>
      <w:spacing w:before="120"/>
      <w:ind w:firstLine="0"/>
      <w:jc w:val="center"/>
    </w:pPr>
    <w:rPr>
      <w:lang w:val="sr-Cyrl-CS" w:eastAsia="zh-CN"/>
    </w:rPr>
  </w:style>
  <w:style w:type="paragraph" w:styleId="TableofFigures">
    <w:name w:val="table of figures"/>
    <w:basedOn w:val="Normal"/>
    <w:next w:val="Normal"/>
    <w:uiPriority w:val="99"/>
    <w:rsid w:val="00C12DBD"/>
  </w:style>
  <w:style w:type="table" w:styleId="TableColorful1">
    <w:name w:val="Table Colorful 1"/>
    <w:basedOn w:val="TableNormal"/>
    <w:rsid w:val="009B53AD"/>
    <w:pPr>
      <w:spacing w:line="360" w:lineRule="auto"/>
      <w:ind w:firstLine="567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SlikaChar">
    <w:name w:val="Slika Char"/>
    <w:link w:val="Slika"/>
    <w:rsid w:val="00B5292D"/>
    <w:rPr>
      <w:sz w:val="24"/>
      <w:lang w:val="sr-Cyrl-CS" w:eastAsia="zh-CN"/>
    </w:rPr>
  </w:style>
  <w:style w:type="table" w:styleId="TableSimple2">
    <w:name w:val="Table Simple 2"/>
    <w:basedOn w:val="TableNormal"/>
    <w:rsid w:val="009B53AD"/>
    <w:pPr>
      <w:spacing w:line="360" w:lineRule="auto"/>
      <w:ind w:firstLine="567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014C66"/>
    <w:pPr>
      <w:spacing w:before="100" w:beforeAutospacing="1" w:after="100" w:afterAutospacing="1" w:line="240" w:lineRule="auto"/>
      <w:ind w:firstLine="0"/>
      <w:jc w:val="left"/>
    </w:pPr>
    <w:rPr>
      <w:szCs w:val="24"/>
      <w:lang w:val="sr-Latn-RS" w:eastAsia="sr-Latn-RS"/>
    </w:rPr>
  </w:style>
  <w:style w:type="character" w:styleId="HTMLCode">
    <w:name w:val="HTML Code"/>
    <w:basedOn w:val="DefaultParagraphFont"/>
    <w:uiPriority w:val="99"/>
    <w:unhideWhenUsed/>
    <w:rsid w:val="00014C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C66"/>
    <w:rPr>
      <w:b/>
      <w:bCs/>
    </w:rPr>
  </w:style>
  <w:style w:type="paragraph" w:styleId="ListParagraph">
    <w:name w:val="List Paragraph"/>
    <w:basedOn w:val="Normal"/>
    <w:uiPriority w:val="34"/>
    <w:qFormat/>
    <w:rsid w:val="00014C66"/>
    <w:pPr>
      <w:ind w:left="720"/>
      <w:contextualSpacing/>
    </w:pPr>
  </w:style>
  <w:style w:type="character" w:customStyle="1" w:styleId="katex-mathml">
    <w:name w:val="katex-mathml"/>
    <w:basedOn w:val="DefaultParagraphFont"/>
    <w:rsid w:val="00FD252E"/>
  </w:style>
  <w:style w:type="character" w:customStyle="1" w:styleId="mord">
    <w:name w:val="mord"/>
    <w:basedOn w:val="DefaultParagraphFont"/>
    <w:rsid w:val="00FD252E"/>
  </w:style>
  <w:style w:type="character" w:customStyle="1" w:styleId="mopen">
    <w:name w:val="mopen"/>
    <w:basedOn w:val="DefaultParagraphFont"/>
    <w:rsid w:val="00FD252E"/>
  </w:style>
  <w:style w:type="character" w:customStyle="1" w:styleId="mclose">
    <w:name w:val="mclose"/>
    <w:basedOn w:val="DefaultParagraphFont"/>
    <w:rsid w:val="00FD252E"/>
  </w:style>
  <w:style w:type="character" w:customStyle="1" w:styleId="mrel">
    <w:name w:val="mrel"/>
    <w:basedOn w:val="DefaultParagraphFont"/>
    <w:rsid w:val="00FD252E"/>
  </w:style>
  <w:style w:type="character" w:styleId="CommentReference">
    <w:name w:val="annotation reference"/>
    <w:basedOn w:val="DefaultParagraphFont"/>
    <w:rsid w:val="00770E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0E1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70E14"/>
    <w:rPr>
      <w:lang w:val="sr-Latn-C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70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70E14"/>
    <w:rPr>
      <w:b/>
      <w:bCs/>
      <w:lang w:val="sr-Latn-C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708AF"/>
    <w:pPr>
      <w:keepLines/>
      <w:pageBreakBefore w:val="0"/>
      <w:numPr>
        <w:numId w:val="0"/>
      </w:numP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1B734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lang w:val="sr-Latn-RS"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60E2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DA60E2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8E4708"/>
    <w:rPr>
      <w:lang w:val="sr-Latn-C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Colors" Target="diagrams/colors3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diagramQuickStyle" Target="diagrams/quickStyle3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diagramLayout" Target="diagrams/layout3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diagramData" Target="diagrams/data3.xml"/><Relationship Id="rId28" Type="http://schemas.openxmlformats.org/officeDocument/2006/relationships/chart" Target="charts/chart3.xml"/><Relationship Id="rId10" Type="http://schemas.openxmlformats.org/officeDocument/2006/relationships/image" Target="media/image2.png"/><Relationship Id="rId19" Type="http://schemas.openxmlformats.org/officeDocument/2006/relationships/diagramColors" Target="diagrams/colors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diagramColors" Target="diagrams/colors1.xml"/><Relationship Id="rId22" Type="http://schemas.openxmlformats.org/officeDocument/2006/relationships/chart" Target="charts/chart2.xml"/><Relationship Id="rId27" Type="http://schemas.microsoft.com/office/2007/relationships/diagramDrawing" Target="diagrams/drawing3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Downloads\ispitni_rad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 sz="1600" b="1" i="1" u="none" strike="noStrike" baseline="0">
                <a:effectLst/>
              </a:rPr>
              <a:t>Убрзање у зависности од броја нити</a:t>
            </a:r>
            <a:endParaRPr lang="sr-Cyrl-RS"/>
          </a:p>
        </c:rich>
      </c:tx>
      <c:layout>
        <c:manualLayout>
          <c:xMode val="edge"/>
          <c:yMode val="edge"/>
          <c:x val="0.24020835151736367"/>
          <c:y val="3.42465753424657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r-Cyrl-RS"/>
        </a:p>
      </c:txPr>
    </c:title>
    <c:autoTitleDeleted val="0"/>
    <c:plotArea>
      <c:layout>
        <c:manualLayout>
          <c:layoutTarget val="inner"/>
          <c:xMode val="edge"/>
          <c:yMode val="edge"/>
          <c:x val="0.15719148643537462"/>
          <c:y val="0.1767063492063492"/>
          <c:w val="0.76309131160418853"/>
          <c:h val="0.6795902663060565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Убрзање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xVal>
          <c:yVal>
            <c:numRef>
              <c:f>Sheet1!$B$2:$B$7</c:f>
              <c:numCache>
                <c:formatCode>0.000000</c:formatCode>
                <c:ptCount val="6"/>
                <c:pt idx="0">
                  <c:v>0.80375700000000005</c:v>
                </c:pt>
                <c:pt idx="1">
                  <c:v>1.5349950000000001</c:v>
                </c:pt>
                <c:pt idx="2">
                  <c:v>2.986402</c:v>
                </c:pt>
                <c:pt idx="3">
                  <c:v>4.3732160000000002</c:v>
                </c:pt>
                <c:pt idx="4">
                  <c:v>5.0912300000000004</c:v>
                </c:pt>
                <c:pt idx="5">
                  <c:v>5.1457730000000002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3F0-4AA1-BF69-9438A67F6D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5099360"/>
        <c:axId val="925100440"/>
      </c:scatterChart>
      <c:valAx>
        <c:axId val="925099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Број</a:t>
                </a:r>
                <a:r>
                  <a:rPr lang="sr-Cyrl-RS" baseline="0"/>
                  <a:t> нити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3974125168958778"/>
              <c:y val="0.963332356135084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0440"/>
        <c:crosses val="autoZero"/>
        <c:crossBetween val="midCat"/>
      </c:valAx>
      <c:valAx>
        <c:axId val="925100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Убрзање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72233051822502E-2"/>
              <c:y val="0.427053446230180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0.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0993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 sz="1600" b="1" i="1" u="none" strike="noStrike" baseline="0">
                <a:effectLst/>
              </a:rPr>
              <a:t>Утицај величине популације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Sheet1!$A$2:$A$7</c:f>
              <c:numCache>
                <c:formatCode>General</c:formatCode>
                <c:ptCount val="6"/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2" formatCode="#,##0.000000">
                  <c:v>4.5530039999999996</c:v>
                </c:pt>
                <c:pt idx="3" formatCode="#,##0.000000">
                  <c:v>4.3854009999999999</c:v>
                </c:pt>
                <c:pt idx="4" formatCode="#,##0.000000">
                  <c:v>4.3188810000000002</c:v>
                </c:pt>
                <c:pt idx="5" formatCode="#,##0.000000">
                  <c:v>4.1411230000000003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6F-4213-9F54-082CA932CB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048264"/>
        <c:axId val="961041424"/>
      </c:scatterChart>
      <c:valAx>
        <c:axId val="961048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Величина</a:t>
                </a:r>
                <a:r>
                  <a:rPr lang="sr-Cyrl-RS" baseline="0"/>
                  <a:t> популације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3266677602799641"/>
              <c:y val="0.920694288213973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61041424"/>
        <c:crosses val="autoZero"/>
        <c:crossBetween val="midCat"/>
      </c:valAx>
      <c:valAx>
        <c:axId val="96104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Убрзање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88888888888888E-2"/>
              <c:y val="0.413802962129733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61048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/>
              <a:t>Време</a:t>
            </a:r>
            <a:r>
              <a:rPr lang="sr-Cyrl-RS" baseline="0"/>
              <a:t> извршавања исланд модела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xVal>
          <c:yVal>
            <c:numRef>
              <c:f>Sheet1!$B$2:$B$4</c:f>
              <c:numCache>
                <c:formatCode>#,##0.000000</c:formatCode>
                <c:ptCount val="3"/>
                <c:pt idx="0">
                  <c:v>7.1622500000000002</c:v>
                </c:pt>
                <c:pt idx="1">
                  <c:v>6.8082859999999998</c:v>
                </c:pt>
                <c:pt idx="2">
                  <c:v>6.6613680000000004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46-4CAA-A9D9-BEC82F1B30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5107280"/>
        <c:axId val="925104040"/>
      </c:scatterChart>
      <c:valAx>
        <c:axId val="925107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Број острва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6276520122484688"/>
              <c:y val="0.927852027930470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4040"/>
        <c:crosses val="autoZero"/>
        <c:crossBetween val="midCat"/>
      </c:valAx>
      <c:valAx>
        <c:axId val="925104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Време</a:t>
                </a:r>
                <a:r>
                  <a:rPr lang="sr-Cyrl-RS" baseline="0"/>
                  <a:t> извршавања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88888888888888E-2"/>
              <c:y val="0.331769153855768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7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D011C1-CA44-40B4-89E0-B34AE6FB2E62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sr-Latn-RS"/>
        </a:p>
      </dgm:t>
    </dgm:pt>
    <dgm:pt modelId="{B5A87FEF-2161-40EB-822B-4832CEB87413}">
      <dgm:prSet phldrT="[Text]"/>
      <dgm:spPr/>
      <dgm:t>
        <a:bodyPr/>
        <a:lstStyle/>
        <a:p>
          <a:pPr algn="ctr"/>
          <a:r>
            <a:rPr lang="en-US"/>
            <a:t>main.cpp</a:t>
          </a:r>
          <a:endParaRPr lang="sr-Latn-RS"/>
        </a:p>
      </dgm:t>
    </dgm:pt>
    <dgm:pt modelId="{1E955378-6406-42F6-96F1-F0FB697E8034}" type="parTrans" cxnId="{D8AFCF29-2C73-4BBF-B020-CC18B620B6A2}">
      <dgm:prSet/>
      <dgm:spPr/>
      <dgm:t>
        <a:bodyPr/>
        <a:lstStyle/>
        <a:p>
          <a:pPr algn="ctr"/>
          <a:endParaRPr lang="sr-Latn-RS"/>
        </a:p>
      </dgm:t>
    </dgm:pt>
    <dgm:pt modelId="{83932F3D-F379-4593-BC8C-D47C041BD9B8}" type="sibTrans" cxnId="{D8AFCF29-2C73-4BBF-B020-CC18B620B6A2}">
      <dgm:prSet/>
      <dgm:spPr/>
      <dgm:t>
        <a:bodyPr/>
        <a:lstStyle/>
        <a:p>
          <a:pPr algn="ctr"/>
          <a:endParaRPr lang="sr-Latn-RS"/>
        </a:p>
      </dgm:t>
    </dgm:pt>
    <dgm:pt modelId="{C1DF4C48-C26F-4FBE-9E13-26ACABB50967}">
      <dgm:prSet phldrT="[Text]"/>
      <dgm:spPr/>
      <dgm:t>
        <a:bodyPr/>
        <a:lstStyle/>
        <a:p>
          <a:pPr algn="ctr"/>
          <a:r>
            <a:rPr lang="en-US"/>
            <a:t>TspInstance</a:t>
          </a:r>
          <a:endParaRPr lang="sr-Latn-RS"/>
        </a:p>
      </dgm:t>
    </dgm:pt>
    <dgm:pt modelId="{20010321-9481-4BAC-A0B2-8DF28A721264}" type="parTrans" cxnId="{55777FDC-AE49-4C29-B551-F32C62589682}">
      <dgm:prSet/>
      <dgm:spPr/>
      <dgm:t>
        <a:bodyPr/>
        <a:lstStyle/>
        <a:p>
          <a:pPr algn="ctr"/>
          <a:endParaRPr lang="sr-Latn-RS"/>
        </a:p>
      </dgm:t>
    </dgm:pt>
    <dgm:pt modelId="{5D1CE086-4C81-4955-AD30-666B3EC81E4D}" type="sibTrans" cxnId="{55777FDC-AE49-4C29-B551-F32C62589682}">
      <dgm:prSet/>
      <dgm:spPr/>
      <dgm:t>
        <a:bodyPr/>
        <a:lstStyle/>
        <a:p>
          <a:pPr algn="ctr"/>
          <a:endParaRPr lang="sr-Latn-RS"/>
        </a:p>
      </dgm:t>
    </dgm:pt>
    <dgm:pt modelId="{207991AF-57DB-4DFF-BAC0-043749BB70BF}">
      <dgm:prSet phldrT="[Text]"/>
      <dgm:spPr/>
      <dgm:t>
        <a:bodyPr/>
        <a:lstStyle/>
        <a:p>
          <a:pPr algn="ctr"/>
          <a:r>
            <a:rPr lang="en-US"/>
            <a:t>GeneticAlgorithm</a:t>
          </a:r>
          <a:endParaRPr lang="sr-Latn-RS"/>
        </a:p>
      </dgm:t>
    </dgm:pt>
    <dgm:pt modelId="{3879282E-981B-4556-9989-8514BE35CAAF}" type="parTrans" cxnId="{3C576475-8E30-48C1-84C5-6516A8F43CCE}">
      <dgm:prSet/>
      <dgm:spPr/>
      <dgm:t>
        <a:bodyPr/>
        <a:lstStyle/>
        <a:p>
          <a:pPr algn="ctr"/>
          <a:endParaRPr lang="sr-Latn-RS"/>
        </a:p>
      </dgm:t>
    </dgm:pt>
    <dgm:pt modelId="{84580CA6-0719-486E-B7AE-210B64DEE66A}" type="sibTrans" cxnId="{3C576475-8E30-48C1-84C5-6516A8F43CCE}">
      <dgm:prSet/>
      <dgm:spPr/>
      <dgm:t>
        <a:bodyPr/>
        <a:lstStyle/>
        <a:p>
          <a:pPr algn="ctr"/>
          <a:endParaRPr lang="sr-Latn-RS"/>
        </a:p>
      </dgm:t>
    </dgm:pt>
    <dgm:pt modelId="{1B447D07-2145-4E75-AEE5-10319AF6D0F0}">
      <dgm:prSet phldrT="[Text]"/>
      <dgm:spPr/>
      <dgm:t>
        <a:bodyPr/>
        <a:lstStyle/>
        <a:p>
          <a:pPr algn="ctr"/>
          <a:r>
            <a:rPr lang="en-US"/>
            <a:t>Serial GA</a:t>
          </a:r>
          <a:endParaRPr lang="sr-Latn-RS"/>
        </a:p>
      </dgm:t>
    </dgm:pt>
    <dgm:pt modelId="{0DCE1892-90F1-46DD-8133-4464D95229E9}" type="parTrans" cxnId="{91BB3353-E613-468A-A065-FF61ED735691}">
      <dgm:prSet/>
      <dgm:spPr/>
      <dgm:t>
        <a:bodyPr/>
        <a:lstStyle/>
        <a:p>
          <a:pPr algn="ctr"/>
          <a:endParaRPr lang="sr-Latn-RS"/>
        </a:p>
      </dgm:t>
    </dgm:pt>
    <dgm:pt modelId="{419363BA-78A7-4EB9-9CC5-4B664516AE21}" type="sibTrans" cxnId="{91BB3353-E613-468A-A065-FF61ED735691}">
      <dgm:prSet/>
      <dgm:spPr/>
      <dgm:t>
        <a:bodyPr/>
        <a:lstStyle/>
        <a:p>
          <a:pPr algn="ctr"/>
          <a:endParaRPr lang="sr-Latn-RS"/>
        </a:p>
      </dgm:t>
    </dgm:pt>
    <dgm:pt modelId="{7F0D9702-1C43-4C98-9B73-E19A1FA783D0}">
      <dgm:prSet phldrT="[Text]"/>
      <dgm:spPr/>
      <dgm:t>
        <a:bodyPr/>
        <a:lstStyle/>
        <a:p>
          <a:pPr algn="ctr"/>
          <a:r>
            <a:rPr lang="en-US"/>
            <a:t>Parallel GA</a:t>
          </a:r>
          <a:endParaRPr lang="sr-Latn-RS"/>
        </a:p>
      </dgm:t>
    </dgm:pt>
    <dgm:pt modelId="{868CB606-6E28-4BA4-9C20-E1F1B73D311D}" type="parTrans" cxnId="{DFC7D515-F602-4724-9660-006C2C2F4F09}">
      <dgm:prSet/>
      <dgm:spPr/>
      <dgm:t>
        <a:bodyPr/>
        <a:lstStyle/>
        <a:p>
          <a:pPr algn="ctr"/>
          <a:endParaRPr lang="sr-Latn-RS"/>
        </a:p>
      </dgm:t>
    </dgm:pt>
    <dgm:pt modelId="{CB5D6120-83FE-40D1-8126-514489EDFE4C}" type="sibTrans" cxnId="{DFC7D515-F602-4724-9660-006C2C2F4F09}">
      <dgm:prSet/>
      <dgm:spPr/>
      <dgm:t>
        <a:bodyPr/>
        <a:lstStyle/>
        <a:p>
          <a:pPr algn="ctr"/>
          <a:endParaRPr lang="sr-Latn-RS"/>
        </a:p>
      </dgm:t>
    </dgm:pt>
    <dgm:pt modelId="{8645F3F7-4F95-4B24-8B60-3502BD96B7A4}">
      <dgm:prSet phldrT="[Text]"/>
      <dgm:spPr/>
      <dgm:t>
        <a:bodyPr/>
        <a:lstStyle/>
        <a:p>
          <a:pPr algn="ctr"/>
          <a:r>
            <a:rPr lang="en-US"/>
            <a:t>Island model</a:t>
          </a:r>
          <a:endParaRPr lang="sr-Latn-RS"/>
        </a:p>
      </dgm:t>
    </dgm:pt>
    <dgm:pt modelId="{C5DB3C57-B7FB-4388-A38D-D7D4ECFBAE2B}" type="parTrans" cxnId="{339D25D6-8CEE-486E-B844-984AC61F3F04}">
      <dgm:prSet/>
      <dgm:spPr/>
      <dgm:t>
        <a:bodyPr/>
        <a:lstStyle/>
        <a:p>
          <a:pPr algn="ctr"/>
          <a:endParaRPr lang="sr-Latn-RS"/>
        </a:p>
      </dgm:t>
    </dgm:pt>
    <dgm:pt modelId="{9C83F158-C7F0-4713-9D63-85ED2610EF50}" type="sibTrans" cxnId="{339D25D6-8CEE-486E-B844-984AC61F3F04}">
      <dgm:prSet/>
      <dgm:spPr/>
      <dgm:t>
        <a:bodyPr/>
        <a:lstStyle/>
        <a:p>
          <a:pPr algn="ctr"/>
          <a:endParaRPr lang="sr-Latn-RS"/>
        </a:p>
      </dgm:t>
    </dgm:pt>
    <dgm:pt modelId="{29729301-8FE9-4777-A0D7-0B298576CB28}">
      <dgm:prSet phldrT="[Text]"/>
      <dgm:spPr/>
      <dgm:t>
        <a:bodyPr/>
        <a:lstStyle/>
        <a:p>
          <a:pPr algn="ctr"/>
          <a:r>
            <a:rPr lang="en-US"/>
            <a:t>ExecutionResult</a:t>
          </a:r>
          <a:endParaRPr lang="sr-Latn-RS"/>
        </a:p>
      </dgm:t>
    </dgm:pt>
    <dgm:pt modelId="{1A0F5434-BF01-410B-A243-87E1982C4854}" type="parTrans" cxnId="{8189A4A5-843B-4C29-9ECD-4F6607D89E16}">
      <dgm:prSet/>
      <dgm:spPr/>
      <dgm:t>
        <a:bodyPr/>
        <a:lstStyle/>
        <a:p>
          <a:endParaRPr lang="sr-Latn-RS"/>
        </a:p>
      </dgm:t>
    </dgm:pt>
    <dgm:pt modelId="{51B89B8C-B446-4C3F-9148-CBEB3ABDFD1A}" type="sibTrans" cxnId="{8189A4A5-843B-4C29-9ECD-4F6607D89E16}">
      <dgm:prSet/>
      <dgm:spPr/>
      <dgm:t>
        <a:bodyPr/>
        <a:lstStyle/>
        <a:p>
          <a:endParaRPr lang="sr-Latn-RS"/>
        </a:p>
      </dgm:t>
    </dgm:pt>
    <dgm:pt modelId="{55806C15-8CDC-44DD-86FC-5278385CCB70}">
      <dgm:prSet phldrT="[Text]"/>
      <dgm:spPr/>
      <dgm:t>
        <a:bodyPr/>
        <a:lstStyle/>
        <a:p>
          <a:pPr algn="ctr"/>
          <a:r>
            <a:rPr lang="en-US"/>
            <a:t>ResultWriter</a:t>
          </a:r>
          <a:endParaRPr lang="sr-Latn-RS"/>
        </a:p>
      </dgm:t>
    </dgm:pt>
    <dgm:pt modelId="{0EDF182A-B92E-45FC-B8E1-EF5CB59224C6}" type="parTrans" cxnId="{216FB7EB-C92F-4058-A7AD-CA365D35D8A5}">
      <dgm:prSet/>
      <dgm:spPr/>
      <dgm:t>
        <a:bodyPr/>
        <a:lstStyle/>
        <a:p>
          <a:endParaRPr lang="sr-Latn-RS"/>
        </a:p>
      </dgm:t>
    </dgm:pt>
    <dgm:pt modelId="{B89837F3-AE74-44C2-9258-36E217D0991D}" type="sibTrans" cxnId="{216FB7EB-C92F-4058-A7AD-CA365D35D8A5}">
      <dgm:prSet/>
      <dgm:spPr/>
      <dgm:t>
        <a:bodyPr/>
        <a:lstStyle/>
        <a:p>
          <a:endParaRPr lang="sr-Latn-RS"/>
        </a:p>
      </dgm:t>
    </dgm:pt>
    <dgm:pt modelId="{A9BB196B-CFB4-485D-85BF-3F6A31D3B151}">
      <dgm:prSet phldrT="[Text]"/>
      <dgm:spPr/>
      <dgm:t>
        <a:bodyPr/>
        <a:lstStyle/>
        <a:p>
          <a:pPr algn="ctr"/>
          <a:r>
            <a:rPr lang="en-US"/>
            <a:t>CommandLineOptions</a:t>
          </a:r>
          <a:endParaRPr lang="sr-Latn-RS"/>
        </a:p>
      </dgm:t>
    </dgm:pt>
    <dgm:pt modelId="{A7DCD843-F7FF-4F8E-86DA-67653A80814D}" type="parTrans" cxnId="{0D8BFAB3-D514-4CDE-8250-C6AF7D3042E1}">
      <dgm:prSet/>
      <dgm:spPr/>
      <dgm:t>
        <a:bodyPr/>
        <a:lstStyle/>
        <a:p>
          <a:endParaRPr lang="sr-Latn-RS"/>
        </a:p>
      </dgm:t>
    </dgm:pt>
    <dgm:pt modelId="{9948E02E-C81A-4D4E-992E-E8D7A84FD4F7}" type="sibTrans" cxnId="{0D8BFAB3-D514-4CDE-8250-C6AF7D3042E1}">
      <dgm:prSet/>
      <dgm:spPr/>
      <dgm:t>
        <a:bodyPr/>
        <a:lstStyle/>
        <a:p>
          <a:endParaRPr lang="sr-Latn-RS"/>
        </a:p>
      </dgm:t>
    </dgm:pt>
    <dgm:pt modelId="{F1D5699A-EB95-4DF9-9682-5E57A75823E4}" type="pres">
      <dgm:prSet presAssocID="{D9D011C1-CA44-40B4-89E0-B34AE6FB2E6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C5A1BE4-68C6-4166-961B-DDB6A70A6B3E}" type="pres">
      <dgm:prSet presAssocID="{B5A87FEF-2161-40EB-822B-4832CEB87413}" presName="hierRoot1" presStyleCnt="0">
        <dgm:presLayoutVars>
          <dgm:hierBranch val="init"/>
        </dgm:presLayoutVars>
      </dgm:prSet>
      <dgm:spPr/>
    </dgm:pt>
    <dgm:pt modelId="{65FCC28A-C0A7-423C-A3A3-B621671D8309}" type="pres">
      <dgm:prSet presAssocID="{B5A87FEF-2161-40EB-822B-4832CEB87413}" presName="rootComposite1" presStyleCnt="0"/>
      <dgm:spPr/>
    </dgm:pt>
    <dgm:pt modelId="{4670CAC9-D08A-4039-82E3-BE474EC49645}" type="pres">
      <dgm:prSet presAssocID="{B5A87FEF-2161-40EB-822B-4832CEB87413}" presName="rootText1" presStyleLbl="node0" presStyleIdx="0" presStyleCnt="1">
        <dgm:presLayoutVars>
          <dgm:chPref val="3"/>
        </dgm:presLayoutVars>
      </dgm:prSet>
      <dgm:spPr/>
    </dgm:pt>
    <dgm:pt modelId="{286B9D92-7BB7-4037-A04F-8B09B725FD8A}" type="pres">
      <dgm:prSet presAssocID="{B5A87FEF-2161-40EB-822B-4832CEB87413}" presName="rootConnector1" presStyleLbl="node1" presStyleIdx="0" presStyleCnt="0"/>
      <dgm:spPr/>
    </dgm:pt>
    <dgm:pt modelId="{D0F8B8E0-2106-4BF3-B94D-8488CE834722}" type="pres">
      <dgm:prSet presAssocID="{B5A87FEF-2161-40EB-822B-4832CEB87413}" presName="hierChild2" presStyleCnt="0"/>
      <dgm:spPr/>
    </dgm:pt>
    <dgm:pt modelId="{0B018A69-C204-410B-AB72-4BF00D6A9BC2}" type="pres">
      <dgm:prSet presAssocID="{A7DCD843-F7FF-4F8E-86DA-67653A80814D}" presName="Name37" presStyleLbl="parChTrans1D2" presStyleIdx="0" presStyleCnt="1"/>
      <dgm:spPr/>
    </dgm:pt>
    <dgm:pt modelId="{12B7E883-A8BB-4F04-BE63-AB133B9C60B4}" type="pres">
      <dgm:prSet presAssocID="{A9BB196B-CFB4-485D-85BF-3F6A31D3B151}" presName="hierRoot2" presStyleCnt="0">
        <dgm:presLayoutVars>
          <dgm:hierBranch val="init"/>
        </dgm:presLayoutVars>
      </dgm:prSet>
      <dgm:spPr/>
    </dgm:pt>
    <dgm:pt modelId="{9DC87EA5-FFBA-4CB5-8847-B738C6CEF075}" type="pres">
      <dgm:prSet presAssocID="{A9BB196B-CFB4-485D-85BF-3F6A31D3B151}" presName="rootComposite" presStyleCnt="0"/>
      <dgm:spPr/>
    </dgm:pt>
    <dgm:pt modelId="{EBCCB09D-C807-4033-9C26-02C35379AFAF}" type="pres">
      <dgm:prSet presAssocID="{A9BB196B-CFB4-485D-85BF-3F6A31D3B151}" presName="rootText" presStyleLbl="node2" presStyleIdx="0" presStyleCnt="1">
        <dgm:presLayoutVars>
          <dgm:chPref val="3"/>
        </dgm:presLayoutVars>
      </dgm:prSet>
      <dgm:spPr/>
    </dgm:pt>
    <dgm:pt modelId="{7E03E6D5-C8BB-41ED-A9B4-12245202DBAC}" type="pres">
      <dgm:prSet presAssocID="{A9BB196B-CFB4-485D-85BF-3F6A31D3B151}" presName="rootConnector" presStyleLbl="node2" presStyleIdx="0" presStyleCnt="1"/>
      <dgm:spPr/>
    </dgm:pt>
    <dgm:pt modelId="{71DFB59C-4CF8-457F-8D44-8ABC049CD5FE}" type="pres">
      <dgm:prSet presAssocID="{A9BB196B-CFB4-485D-85BF-3F6A31D3B151}" presName="hierChild4" presStyleCnt="0"/>
      <dgm:spPr/>
    </dgm:pt>
    <dgm:pt modelId="{515F5321-8619-417C-85BD-E6D3C1FB2E55}" type="pres">
      <dgm:prSet presAssocID="{20010321-9481-4BAC-A0B2-8DF28A721264}" presName="Name37" presStyleLbl="parChTrans1D3" presStyleIdx="0" presStyleCnt="2"/>
      <dgm:spPr/>
    </dgm:pt>
    <dgm:pt modelId="{D54C3140-3974-4056-8F86-266272BFE232}" type="pres">
      <dgm:prSet presAssocID="{C1DF4C48-C26F-4FBE-9E13-26ACABB50967}" presName="hierRoot2" presStyleCnt="0">
        <dgm:presLayoutVars>
          <dgm:hierBranch val="init"/>
        </dgm:presLayoutVars>
      </dgm:prSet>
      <dgm:spPr/>
    </dgm:pt>
    <dgm:pt modelId="{6469CB35-99D6-47A4-91F1-CA5DE664A765}" type="pres">
      <dgm:prSet presAssocID="{C1DF4C48-C26F-4FBE-9E13-26ACABB50967}" presName="rootComposite" presStyleCnt="0"/>
      <dgm:spPr/>
    </dgm:pt>
    <dgm:pt modelId="{2B2CBAA0-5477-45B1-92AA-8DA6D2B86E8A}" type="pres">
      <dgm:prSet presAssocID="{C1DF4C48-C26F-4FBE-9E13-26ACABB50967}" presName="rootText" presStyleLbl="node3" presStyleIdx="0" presStyleCnt="2">
        <dgm:presLayoutVars>
          <dgm:chPref val="3"/>
        </dgm:presLayoutVars>
      </dgm:prSet>
      <dgm:spPr/>
    </dgm:pt>
    <dgm:pt modelId="{43941168-04CB-490A-9C87-14E0F74A32FF}" type="pres">
      <dgm:prSet presAssocID="{C1DF4C48-C26F-4FBE-9E13-26ACABB50967}" presName="rootConnector" presStyleLbl="node3" presStyleIdx="0" presStyleCnt="2"/>
      <dgm:spPr/>
    </dgm:pt>
    <dgm:pt modelId="{07E587CA-C417-440A-A4AD-173F5EF6E634}" type="pres">
      <dgm:prSet presAssocID="{C1DF4C48-C26F-4FBE-9E13-26ACABB50967}" presName="hierChild4" presStyleCnt="0"/>
      <dgm:spPr/>
    </dgm:pt>
    <dgm:pt modelId="{AE5AA104-AA42-4A75-877D-BE4EFB667FFC}" type="pres">
      <dgm:prSet presAssocID="{1A0F5434-BF01-410B-A243-87E1982C4854}" presName="Name37" presStyleLbl="parChTrans1D4" presStyleIdx="0" presStyleCnt="5"/>
      <dgm:spPr/>
    </dgm:pt>
    <dgm:pt modelId="{CAF47123-0BAE-4D3D-A732-BF5D52D156CB}" type="pres">
      <dgm:prSet presAssocID="{29729301-8FE9-4777-A0D7-0B298576CB28}" presName="hierRoot2" presStyleCnt="0">
        <dgm:presLayoutVars>
          <dgm:hierBranch val="init"/>
        </dgm:presLayoutVars>
      </dgm:prSet>
      <dgm:spPr/>
    </dgm:pt>
    <dgm:pt modelId="{1DF38B0A-682B-4EE9-85E4-C2B150AB1830}" type="pres">
      <dgm:prSet presAssocID="{29729301-8FE9-4777-A0D7-0B298576CB28}" presName="rootComposite" presStyleCnt="0"/>
      <dgm:spPr/>
    </dgm:pt>
    <dgm:pt modelId="{91188A2A-A35E-4707-8AC4-B0A7A8F539CB}" type="pres">
      <dgm:prSet presAssocID="{29729301-8FE9-4777-A0D7-0B298576CB28}" presName="rootText" presStyleLbl="node4" presStyleIdx="0" presStyleCnt="5">
        <dgm:presLayoutVars>
          <dgm:chPref val="3"/>
        </dgm:presLayoutVars>
      </dgm:prSet>
      <dgm:spPr/>
    </dgm:pt>
    <dgm:pt modelId="{6D2F0C6C-4087-40B3-9318-03F9C9C07A29}" type="pres">
      <dgm:prSet presAssocID="{29729301-8FE9-4777-A0D7-0B298576CB28}" presName="rootConnector" presStyleLbl="node4" presStyleIdx="0" presStyleCnt="5"/>
      <dgm:spPr/>
    </dgm:pt>
    <dgm:pt modelId="{2347DC7A-F524-4375-8FF4-87DAC3D5D5CA}" type="pres">
      <dgm:prSet presAssocID="{29729301-8FE9-4777-A0D7-0B298576CB28}" presName="hierChild4" presStyleCnt="0"/>
      <dgm:spPr/>
    </dgm:pt>
    <dgm:pt modelId="{4A6E6A46-C98B-4321-9B43-72F9EB2389BE}" type="pres">
      <dgm:prSet presAssocID="{0EDF182A-B92E-45FC-B8E1-EF5CB59224C6}" presName="Name37" presStyleLbl="parChTrans1D4" presStyleIdx="1" presStyleCnt="5"/>
      <dgm:spPr/>
    </dgm:pt>
    <dgm:pt modelId="{094724D1-72B9-41A8-94E5-8D911D45DF7C}" type="pres">
      <dgm:prSet presAssocID="{55806C15-8CDC-44DD-86FC-5278385CCB70}" presName="hierRoot2" presStyleCnt="0">
        <dgm:presLayoutVars>
          <dgm:hierBranch val="init"/>
        </dgm:presLayoutVars>
      </dgm:prSet>
      <dgm:spPr/>
    </dgm:pt>
    <dgm:pt modelId="{097BD0EA-84C0-4BB6-9836-F357650E1878}" type="pres">
      <dgm:prSet presAssocID="{55806C15-8CDC-44DD-86FC-5278385CCB70}" presName="rootComposite" presStyleCnt="0"/>
      <dgm:spPr/>
    </dgm:pt>
    <dgm:pt modelId="{581018BB-F465-4F05-97F1-0E990F34BF40}" type="pres">
      <dgm:prSet presAssocID="{55806C15-8CDC-44DD-86FC-5278385CCB70}" presName="rootText" presStyleLbl="node4" presStyleIdx="1" presStyleCnt="5">
        <dgm:presLayoutVars>
          <dgm:chPref val="3"/>
        </dgm:presLayoutVars>
      </dgm:prSet>
      <dgm:spPr/>
    </dgm:pt>
    <dgm:pt modelId="{31E6ADE4-4820-438A-B752-A07CDB7C72C4}" type="pres">
      <dgm:prSet presAssocID="{55806C15-8CDC-44DD-86FC-5278385CCB70}" presName="rootConnector" presStyleLbl="node4" presStyleIdx="1" presStyleCnt="5"/>
      <dgm:spPr/>
    </dgm:pt>
    <dgm:pt modelId="{453D47BA-B3EC-4D58-8196-8771008D0649}" type="pres">
      <dgm:prSet presAssocID="{55806C15-8CDC-44DD-86FC-5278385CCB70}" presName="hierChild4" presStyleCnt="0"/>
      <dgm:spPr/>
    </dgm:pt>
    <dgm:pt modelId="{4A4EA123-37E4-4CB6-A8DE-5379B1E9AD31}" type="pres">
      <dgm:prSet presAssocID="{55806C15-8CDC-44DD-86FC-5278385CCB70}" presName="hierChild5" presStyleCnt="0"/>
      <dgm:spPr/>
    </dgm:pt>
    <dgm:pt modelId="{955B30E7-57CD-4D44-A2C7-9A6DB11088FD}" type="pres">
      <dgm:prSet presAssocID="{29729301-8FE9-4777-A0D7-0B298576CB28}" presName="hierChild5" presStyleCnt="0"/>
      <dgm:spPr/>
    </dgm:pt>
    <dgm:pt modelId="{53C4495F-CE88-459A-BB67-2C0891C7BEA8}" type="pres">
      <dgm:prSet presAssocID="{C1DF4C48-C26F-4FBE-9E13-26ACABB50967}" presName="hierChild5" presStyleCnt="0"/>
      <dgm:spPr/>
    </dgm:pt>
    <dgm:pt modelId="{7AFD9A9D-E842-477C-A975-41AEDD89E128}" type="pres">
      <dgm:prSet presAssocID="{3879282E-981B-4556-9989-8514BE35CAAF}" presName="Name37" presStyleLbl="parChTrans1D3" presStyleIdx="1" presStyleCnt="2"/>
      <dgm:spPr/>
    </dgm:pt>
    <dgm:pt modelId="{57668775-1244-4925-8C2D-D33B09F517E4}" type="pres">
      <dgm:prSet presAssocID="{207991AF-57DB-4DFF-BAC0-043749BB70BF}" presName="hierRoot2" presStyleCnt="0">
        <dgm:presLayoutVars>
          <dgm:hierBranch val="init"/>
        </dgm:presLayoutVars>
      </dgm:prSet>
      <dgm:spPr/>
    </dgm:pt>
    <dgm:pt modelId="{E96CE630-0416-4398-BFB4-D57F5E43C957}" type="pres">
      <dgm:prSet presAssocID="{207991AF-57DB-4DFF-BAC0-043749BB70BF}" presName="rootComposite" presStyleCnt="0"/>
      <dgm:spPr/>
    </dgm:pt>
    <dgm:pt modelId="{A95FB1F3-4E68-43BF-AF38-D23E9B260A8D}" type="pres">
      <dgm:prSet presAssocID="{207991AF-57DB-4DFF-BAC0-043749BB70BF}" presName="rootText" presStyleLbl="node3" presStyleIdx="1" presStyleCnt="2">
        <dgm:presLayoutVars>
          <dgm:chPref val="3"/>
        </dgm:presLayoutVars>
      </dgm:prSet>
      <dgm:spPr/>
    </dgm:pt>
    <dgm:pt modelId="{65D16AD3-3C49-4648-896A-538983178459}" type="pres">
      <dgm:prSet presAssocID="{207991AF-57DB-4DFF-BAC0-043749BB70BF}" presName="rootConnector" presStyleLbl="node3" presStyleIdx="1" presStyleCnt="2"/>
      <dgm:spPr/>
    </dgm:pt>
    <dgm:pt modelId="{DA4E2644-6FB2-491F-A21E-692D93670310}" type="pres">
      <dgm:prSet presAssocID="{207991AF-57DB-4DFF-BAC0-043749BB70BF}" presName="hierChild4" presStyleCnt="0"/>
      <dgm:spPr/>
    </dgm:pt>
    <dgm:pt modelId="{B05661DC-C312-4BF1-954D-D2A59C102B8E}" type="pres">
      <dgm:prSet presAssocID="{0DCE1892-90F1-46DD-8133-4464D95229E9}" presName="Name37" presStyleLbl="parChTrans1D4" presStyleIdx="2" presStyleCnt="5"/>
      <dgm:spPr/>
    </dgm:pt>
    <dgm:pt modelId="{F697D1ED-FEE3-4CAC-8E01-AB00640DFF3A}" type="pres">
      <dgm:prSet presAssocID="{1B447D07-2145-4E75-AEE5-10319AF6D0F0}" presName="hierRoot2" presStyleCnt="0">
        <dgm:presLayoutVars>
          <dgm:hierBranch val="init"/>
        </dgm:presLayoutVars>
      </dgm:prSet>
      <dgm:spPr/>
    </dgm:pt>
    <dgm:pt modelId="{65DFD32B-F45D-429E-9D71-DBA990949B28}" type="pres">
      <dgm:prSet presAssocID="{1B447D07-2145-4E75-AEE5-10319AF6D0F0}" presName="rootComposite" presStyleCnt="0"/>
      <dgm:spPr/>
    </dgm:pt>
    <dgm:pt modelId="{780442AB-67A0-4B24-8BFB-6512966E914D}" type="pres">
      <dgm:prSet presAssocID="{1B447D07-2145-4E75-AEE5-10319AF6D0F0}" presName="rootText" presStyleLbl="node4" presStyleIdx="2" presStyleCnt="5">
        <dgm:presLayoutVars>
          <dgm:chPref val="3"/>
        </dgm:presLayoutVars>
      </dgm:prSet>
      <dgm:spPr/>
    </dgm:pt>
    <dgm:pt modelId="{B28DEDF2-243D-44C8-82C2-D02F3B0CD540}" type="pres">
      <dgm:prSet presAssocID="{1B447D07-2145-4E75-AEE5-10319AF6D0F0}" presName="rootConnector" presStyleLbl="node4" presStyleIdx="2" presStyleCnt="5"/>
      <dgm:spPr/>
    </dgm:pt>
    <dgm:pt modelId="{D0F0A4F4-55F8-4A84-B4F0-A4ED2E1ABF77}" type="pres">
      <dgm:prSet presAssocID="{1B447D07-2145-4E75-AEE5-10319AF6D0F0}" presName="hierChild4" presStyleCnt="0"/>
      <dgm:spPr/>
    </dgm:pt>
    <dgm:pt modelId="{4752AB0A-9265-4232-80CB-1F0817C654A5}" type="pres">
      <dgm:prSet presAssocID="{1B447D07-2145-4E75-AEE5-10319AF6D0F0}" presName="hierChild5" presStyleCnt="0"/>
      <dgm:spPr/>
    </dgm:pt>
    <dgm:pt modelId="{CF364164-01F8-461D-820C-5E0D66837D39}" type="pres">
      <dgm:prSet presAssocID="{868CB606-6E28-4BA4-9C20-E1F1B73D311D}" presName="Name37" presStyleLbl="parChTrans1D4" presStyleIdx="3" presStyleCnt="5"/>
      <dgm:spPr/>
    </dgm:pt>
    <dgm:pt modelId="{3B6E15A7-34F2-40CB-81B5-7DD0AA1B1105}" type="pres">
      <dgm:prSet presAssocID="{7F0D9702-1C43-4C98-9B73-E19A1FA783D0}" presName="hierRoot2" presStyleCnt="0">
        <dgm:presLayoutVars>
          <dgm:hierBranch val="init"/>
        </dgm:presLayoutVars>
      </dgm:prSet>
      <dgm:spPr/>
    </dgm:pt>
    <dgm:pt modelId="{58CBFCF9-B9C6-44A9-BF62-93C26A47F2EA}" type="pres">
      <dgm:prSet presAssocID="{7F0D9702-1C43-4C98-9B73-E19A1FA783D0}" presName="rootComposite" presStyleCnt="0"/>
      <dgm:spPr/>
    </dgm:pt>
    <dgm:pt modelId="{29FDAE21-8667-49FE-862D-826C1DC9E5C1}" type="pres">
      <dgm:prSet presAssocID="{7F0D9702-1C43-4C98-9B73-E19A1FA783D0}" presName="rootText" presStyleLbl="node4" presStyleIdx="3" presStyleCnt="5">
        <dgm:presLayoutVars>
          <dgm:chPref val="3"/>
        </dgm:presLayoutVars>
      </dgm:prSet>
      <dgm:spPr/>
    </dgm:pt>
    <dgm:pt modelId="{4F6A56CA-A567-4028-818F-5B770474D1B8}" type="pres">
      <dgm:prSet presAssocID="{7F0D9702-1C43-4C98-9B73-E19A1FA783D0}" presName="rootConnector" presStyleLbl="node4" presStyleIdx="3" presStyleCnt="5"/>
      <dgm:spPr/>
    </dgm:pt>
    <dgm:pt modelId="{FE6E4211-79B1-4F82-B6CE-FA2020E2FC07}" type="pres">
      <dgm:prSet presAssocID="{7F0D9702-1C43-4C98-9B73-E19A1FA783D0}" presName="hierChild4" presStyleCnt="0"/>
      <dgm:spPr/>
    </dgm:pt>
    <dgm:pt modelId="{A57F2854-9119-435B-87E8-6B4879ED9EB5}" type="pres">
      <dgm:prSet presAssocID="{7F0D9702-1C43-4C98-9B73-E19A1FA783D0}" presName="hierChild5" presStyleCnt="0"/>
      <dgm:spPr/>
    </dgm:pt>
    <dgm:pt modelId="{D25170A0-19E9-4D61-8264-06C9D9C7B77C}" type="pres">
      <dgm:prSet presAssocID="{C5DB3C57-B7FB-4388-A38D-D7D4ECFBAE2B}" presName="Name37" presStyleLbl="parChTrans1D4" presStyleIdx="4" presStyleCnt="5"/>
      <dgm:spPr/>
    </dgm:pt>
    <dgm:pt modelId="{84241031-1B0F-429B-BEFE-F2D29996A247}" type="pres">
      <dgm:prSet presAssocID="{8645F3F7-4F95-4B24-8B60-3502BD96B7A4}" presName="hierRoot2" presStyleCnt="0">
        <dgm:presLayoutVars>
          <dgm:hierBranch val="init"/>
        </dgm:presLayoutVars>
      </dgm:prSet>
      <dgm:spPr/>
    </dgm:pt>
    <dgm:pt modelId="{8F09DF94-5BA1-496E-B7DF-22CA5E48FD36}" type="pres">
      <dgm:prSet presAssocID="{8645F3F7-4F95-4B24-8B60-3502BD96B7A4}" presName="rootComposite" presStyleCnt="0"/>
      <dgm:spPr/>
    </dgm:pt>
    <dgm:pt modelId="{2DEE4CFB-DB22-475C-B8B1-28FCB1781223}" type="pres">
      <dgm:prSet presAssocID="{8645F3F7-4F95-4B24-8B60-3502BD96B7A4}" presName="rootText" presStyleLbl="node4" presStyleIdx="4" presStyleCnt="5">
        <dgm:presLayoutVars>
          <dgm:chPref val="3"/>
        </dgm:presLayoutVars>
      </dgm:prSet>
      <dgm:spPr/>
    </dgm:pt>
    <dgm:pt modelId="{60D1C296-BDBA-41C9-BB1A-FE8412A623D2}" type="pres">
      <dgm:prSet presAssocID="{8645F3F7-4F95-4B24-8B60-3502BD96B7A4}" presName="rootConnector" presStyleLbl="node4" presStyleIdx="4" presStyleCnt="5"/>
      <dgm:spPr/>
    </dgm:pt>
    <dgm:pt modelId="{4606F7DB-89EA-4A0D-9F69-069D23A7DAD0}" type="pres">
      <dgm:prSet presAssocID="{8645F3F7-4F95-4B24-8B60-3502BD96B7A4}" presName="hierChild4" presStyleCnt="0"/>
      <dgm:spPr/>
    </dgm:pt>
    <dgm:pt modelId="{2D635292-4E6C-409C-95CE-80BB6FEAF243}" type="pres">
      <dgm:prSet presAssocID="{8645F3F7-4F95-4B24-8B60-3502BD96B7A4}" presName="hierChild5" presStyleCnt="0"/>
      <dgm:spPr/>
    </dgm:pt>
    <dgm:pt modelId="{9C54E100-C209-474A-80AD-F1433A29A5A9}" type="pres">
      <dgm:prSet presAssocID="{207991AF-57DB-4DFF-BAC0-043749BB70BF}" presName="hierChild5" presStyleCnt="0"/>
      <dgm:spPr/>
    </dgm:pt>
    <dgm:pt modelId="{31C64555-2F63-4A01-8221-DEB2C4B8410D}" type="pres">
      <dgm:prSet presAssocID="{A9BB196B-CFB4-485D-85BF-3F6A31D3B151}" presName="hierChild5" presStyleCnt="0"/>
      <dgm:spPr/>
    </dgm:pt>
    <dgm:pt modelId="{2417D8EE-C7C8-481B-A777-C9AB4426F56D}" type="pres">
      <dgm:prSet presAssocID="{B5A87FEF-2161-40EB-822B-4832CEB87413}" presName="hierChild3" presStyleCnt="0"/>
      <dgm:spPr/>
    </dgm:pt>
  </dgm:ptLst>
  <dgm:cxnLst>
    <dgm:cxn modelId="{70A05C12-428B-4644-A07A-E535FE76A7DC}" type="presOf" srcId="{29729301-8FE9-4777-A0D7-0B298576CB28}" destId="{91188A2A-A35E-4707-8AC4-B0A7A8F539CB}" srcOrd="0" destOrd="0" presId="urn:microsoft.com/office/officeart/2005/8/layout/orgChart1"/>
    <dgm:cxn modelId="{DFC7D515-F602-4724-9660-006C2C2F4F09}" srcId="{207991AF-57DB-4DFF-BAC0-043749BB70BF}" destId="{7F0D9702-1C43-4C98-9B73-E19A1FA783D0}" srcOrd="1" destOrd="0" parTransId="{868CB606-6E28-4BA4-9C20-E1F1B73D311D}" sibTransId="{CB5D6120-83FE-40D1-8126-514489EDFE4C}"/>
    <dgm:cxn modelId="{4C73AD25-90CD-4359-B515-C7F34B9D0875}" type="presOf" srcId="{3879282E-981B-4556-9989-8514BE35CAAF}" destId="{7AFD9A9D-E842-477C-A975-41AEDD89E128}" srcOrd="0" destOrd="0" presId="urn:microsoft.com/office/officeart/2005/8/layout/orgChart1"/>
    <dgm:cxn modelId="{D8AFCF29-2C73-4BBF-B020-CC18B620B6A2}" srcId="{D9D011C1-CA44-40B4-89E0-B34AE6FB2E62}" destId="{B5A87FEF-2161-40EB-822B-4832CEB87413}" srcOrd="0" destOrd="0" parTransId="{1E955378-6406-42F6-96F1-F0FB697E8034}" sibTransId="{83932F3D-F379-4593-BC8C-D47C041BD9B8}"/>
    <dgm:cxn modelId="{D262B12A-B0E2-4BB7-B325-A5A72E0A40EC}" type="presOf" srcId="{868CB606-6E28-4BA4-9C20-E1F1B73D311D}" destId="{CF364164-01F8-461D-820C-5E0D66837D39}" srcOrd="0" destOrd="0" presId="urn:microsoft.com/office/officeart/2005/8/layout/orgChart1"/>
    <dgm:cxn modelId="{4A4A3B30-883F-440E-8083-885CC81BE186}" type="presOf" srcId="{B5A87FEF-2161-40EB-822B-4832CEB87413}" destId="{286B9D92-7BB7-4037-A04F-8B09B725FD8A}" srcOrd="1" destOrd="0" presId="urn:microsoft.com/office/officeart/2005/8/layout/orgChart1"/>
    <dgm:cxn modelId="{2974965C-7101-425D-9578-FB5B5A73C292}" type="presOf" srcId="{A9BB196B-CFB4-485D-85BF-3F6A31D3B151}" destId="{7E03E6D5-C8BB-41ED-A9B4-12245202DBAC}" srcOrd="1" destOrd="0" presId="urn:microsoft.com/office/officeart/2005/8/layout/orgChart1"/>
    <dgm:cxn modelId="{DB402D41-0A6B-4978-9BC6-BBE76BD47BEC}" type="presOf" srcId="{A7DCD843-F7FF-4F8E-86DA-67653A80814D}" destId="{0B018A69-C204-410B-AB72-4BF00D6A9BC2}" srcOrd="0" destOrd="0" presId="urn:microsoft.com/office/officeart/2005/8/layout/orgChart1"/>
    <dgm:cxn modelId="{04DFC441-4B99-4280-A1F5-139128DCB8D1}" type="presOf" srcId="{8645F3F7-4F95-4B24-8B60-3502BD96B7A4}" destId="{60D1C296-BDBA-41C9-BB1A-FE8412A623D2}" srcOrd="1" destOrd="0" presId="urn:microsoft.com/office/officeart/2005/8/layout/orgChart1"/>
    <dgm:cxn modelId="{3E73BB63-EA1C-4603-BBC7-F9CF103FCBA2}" type="presOf" srcId="{7F0D9702-1C43-4C98-9B73-E19A1FA783D0}" destId="{29FDAE21-8667-49FE-862D-826C1DC9E5C1}" srcOrd="0" destOrd="0" presId="urn:microsoft.com/office/officeart/2005/8/layout/orgChart1"/>
    <dgm:cxn modelId="{69A74C6F-ADBD-4E03-81B0-36CFF446CBD8}" type="presOf" srcId="{207991AF-57DB-4DFF-BAC0-043749BB70BF}" destId="{65D16AD3-3C49-4648-896A-538983178459}" srcOrd="1" destOrd="0" presId="urn:microsoft.com/office/officeart/2005/8/layout/orgChart1"/>
    <dgm:cxn modelId="{91BB3353-E613-468A-A065-FF61ED735691}" srcId="{207991AF-57DB-4DFF-BAC0-043749BB70BF}" destId="{1B447D07-2145-4E75-AEE5-10319AF6D0F0}" srcOrd="0" destOrd="0" parTransId="{0DCE1892-90F1-46DD-8133-4464D95229E9}" sibTransId="{419363BA-78A7-4EB9-9CC5-4B664516AE21}"/>
    <dgm:cxn modelId="{188BBF73-CA4C-489E-9BFC-32855941B087}" type="presOf" srcId="{1B447D07-2145-4E75-AEE5-10319AF6D0F0}" destId="{B28DEDF2-243D-44C8-82C2-D02F3B0CD540}" srcOrd="1" destOrd="0" presId="urn:microsoft.com/office/officeart/2005/8/layout/orgChart1"/>
    <dgm:cxn modelId="{040F2355-02E6-4D63-8AFC-84E7E129B0EC}" type="presOf" srcId="{B5A87FEF-2161-40EB-822B-4832CEB87413}" destId="{4670CAC9-D08A-4039-82E3-BE474EC49645}" srcOrd="0" destOrd="0" presId="urn:microsoft.com/office/officeart/2005/8/layout/orgChart1"/>
    <dgm:cxn modelId="{3C576475-8E30-48C1-84C5-6516A8F43CCE}" srcId="{A9BB196B-CFB4-485D-85BF-3F6A31D3B151}" destId="{207991AF-57DB-4DFF-BAC0-043749BB70BF}" srcOrd="1" destOrd="0" parTransId="{3879282E-981B-4556-9989-8514BE35CAAF}" sibTransId="{84580CA6-0719-486E-B7AE-210B64DEE66A}"/>
    <dgm:cxn modelId="{D9F65675-764E-44FC-91B5-49B5CCDB7D50}" type="presOf" srcId="{C1DF4C48-C26F-4FBE-9E13-26ACABB50967}" destId="{43941168-04CB-490A-9C87-14E0F74A32FF}" srcOrd="1" destOrd="0" presId="urn:microsoft.com/office/officeart/2005/8/layout/orgChart1"/>
    <dgm:cxn modelId="{91558C85-A521-4437-95D4-C2909C694C2B}" type="presOf" srcId="{1B447D07-2145-4E75-AEE5-10319AF6D0F0}" destId="{780442AB-67A0-4B24-8BFB-6512966E914D}" srcOrd="0" destOrd="0" presId="urn:microsoft.com/office/officeart/2005/8/layout/orgChart1"/>
    <dgm:cxn modelId="{B9EF208F-7A3F-4E3A-90FF-7C250615290B}" type="presOf" srcId="{29729301-8FE9-4777-A0D7-0B298576CB28}" destId="{6D2F0C6C-4087-40B3-9318-03F9C9C07A29}" srcOrd="1" destOrd="0" presId="urn:microsoft.com/office/officeart/2005/8/layout/orgChart1"/>
    <dgm:cxn modelId="{49F5169C-43C2-4681-A04D-7C434963CB70}" type="presOf" srcId="{8645F3F7-4F95-4B24-8B60-3502BD96B7A4}" destId="{2DEE4CFB-DB22-475C-B8B1-28FCB1781223}" srcOrd="0" destOrd="0" presId="urn:microsoft.com/office/officeart/2005/8/layout/orgChart1"/>
    <dgm:cxn modelId="{8189A4A5-843B-4C29-9ECD-4F6607D89E16}" srcId="{C1DF4C48-C26F-4FBE-9E13-26ACABB50967}" destId="{29729301-8FE9-4777-A0D7-0B298576CB28}" srcOrd="0" destOrd="0" parTransId="{1A0F5434-BF01-410B-A243-87E1982C4854}" sibTransId="{51B89B8C-B446-4C3F-9148-CBEB3ABDFD1A}"/>
    <dgm:cxn modelId="{ED4471A8-F33B-4B47-9DAE-F3A3934CF0BE}" type="presOf" srcId="{207991AF-57DB-4DFF-BAC0-043749BB70BF}" destId="{A95FB1F3-4E68-43BF-AF38-D23E9B260A8D}" srcOrd="0" destOrd="0" presId="urn:microsoft.com/office/officeart/2005/8/layout/orgChart1"/>
    <dgm:cxn modelId="{0D8BFAB3-D514-4CDE-8250-C6AF7D3042E1}" srcId="{B5A87FEF-2161-40EB-822B-4832CEB87413}" destId="{A9BB196B-CFB4-485D-85BF-3F6A31D3B151}" srcOrd="0" destOrd="0" parTransId="{A7DCD843-F7FF-4F8E-86DA-67653A80814D}" sibTransId="{9948E02E-C81A-4D4E-992E-E8D7A84FD4F7}"/>
    <dgm:cxn modelId="{F06847BB-FA08-45B5-BDFF-367510BE8EBC}" type="presOf" srcId="{0EDF182A-B92E-45FC-B8E1-EF5CB59224C6}" destId="{4A6E6A46-C98B-4321-9B43-72F9EB2389BE}" srcOrd="0" destOrd="0" presId="urn:microsoft.com/office/officeart/2005/8/layout/orgChart1"/>
    <dgm:cxn modelId="{7C7D1CBD-C8DA-4887-A0B3-4A439B40B0FF}" type="presOf" srcId="{55806C15-8CDC-44DD-86FC-5278385CCB70}" destId="{581018BB-F465-4F05-97F1-0E990F34BF40}" srcOrd="0" destOrd="0" presId="urn:microsoft.com/office/officeart/2005/8/layout/orgChart1"/>
    <dgm:cxn modelId="{64238CC6-D632-4C72-B437-024D6AD0FA17}" type="presOf" srcId="{A9BB196B-CFB4-485D-85BF-3F6A31D3B151}" destId="{EBCCB09D-C807-4033-9C26-02C35379AFAF}" srcOrd="0" destOrd="0" presId="urn:microsoft.com/office/officeart/2005/8/layout/orgChart1"/>
    <dgm:cxn modelId="{573F70D1-7B15-4B61-9E69-05C44D15B0CE}" type="presOf" srcId="{7F0D9702-1C43-4C98-9B73-E19A1FA783D0}" destId="{4F6A56CA-A567-4028-818F-5B770474D1B8}" srcOrd="1" destOrd="0" presId="urn:microsoft.com/office/officeart/2005/8/layout/orgChart1"/>
    <dgm:cxn modelId="{A57DB7D1-A393-47FA-8252-4D43144BE92C}" type="presOf" srcId="{20010321-9481-4BAC-A0B2-8DF28A721264}" destId="{515F5321-8619-417C-85BD-E6D3C1FB2E55}" srcOrd="0" destOrd="0" presId="urn:microsoft.com/office/officeart/2005/8/layout/orgChart1"/>
    <dgm:cxn modelId="{339D25D6-8CEE-486E-B844-984AC61F3F04}" srcId="{207991AF-57DB-4DFF-BAC0-043749BB70BF}" destId="{8645F3F7-4F95-4B24-8B60-3502BD96B7A4}" srcOrd="2" destOrd="0" parTransId="{C5DB3C57-B7FB-4388-A38D-D7D4ECFBAE2B}" sibTransId="{9C83F158-C7F0-4713-9D63-85ED2610EF50}"/>
    <dgm:cxn modelId="{F5868DDB-3769-49AA-8289-505EF378DEC1}" type="presOf" srcId="{C1DF4C48-C26F-4FBE-9E13-26ACABB50967}" destId="{2B2CBAA0-5477-45B1-92AA-8DA6D2B86E8A}" srcOrd="0" destOrd="0" presId="urn:microsoft.com/office/officeart/2005/8/layout/orgChart1"/>
    <dgm:cxn modelId="{55777FDC-AE49-4C29-B551-F32C62589682}" srcId="{A9BB196B-CFB4-485D-85BF-3F6A31D3B151}" destId="{C1DF4C48-C26F-4FBE-9E13-26ACABB50967}" srcOrd="0" destOrd="0" parTransId="{20010321-9481-4BAC-A0B2-8DF28A721264}" sibTransId="{5D1CE086-4C81-4955-AD30-666B3EC81E4D}"/>
    <dgm:cxn modelId="{723D9BE1-1F88-45E0-BE0E-D2A798795951}" type="presOf" srcId="{55806C15-8CDC-44DD-86FC-5278385CCB70}" destId="{31E6ADE4-4820-438A-B752-A07CDB7C72C4}" srcOrd="1" destOrd="0" presId="urn:microsoft.com/office/officeart/2005/8/layout/orgChart1"/>
    <dgm:cxn modelId="{3B97F6E5-7D4E-4CE9-8E49-452CF0405ED0}" type="presOf" srcId="{0DCE1892-90F1-46DD-8133-4464D95229E9}" destId="{B05661DC-C312-4BF1-954D-D2A59C102B8E}" srcOrd="0" destOrd="0" presId="urn:microsoft.com/office/officeart/2005/8/layout/orgChart1"/>
    <dgm:cxn modelId="{216FB7EB-C92F-4058-A7AD-CA365D35D8A5}" srcId="{29729301-8FE9-4777-A0D7-0B298576CB28}" destId="{55806C15-8CDC-44DD-86FC-5278385CCB70}" srcOrd="0" destOrd="0" parTransId="{0EDF182A-B92E-45FC-B8E1-EF5CB59224C6}" sibTransId="{B89837F3-AE74-44C2-9258-36E217D0991D}"/>
    <dgm:cxn modelId="{204A54EF-2E66-4099-81C6-8F020BCD453D}" type="presOf" srcId="{C5DB3C57-B7FB-4388-A38D-D7D4ECFBAE2B}" destId="{D25170A0-19E9-4D61-8264-06C9D9C7B77C}" srcOrd="0" destOrd="0" presId="urn:microsoft.com/office/officeart/2005/8/layout/orgChart1"/>
    <dgm:cxn modelId="{AF357AF6-67CF-4C4F-B775-32566E2F9EF7}" type="presOf" srcId="{1A0F5434-BF01-410B-A243-87E1982C4854}" destId="{AE5AA104-AA42-4A75-877D-BE4EFB667FFC}" srcOrd="0" destOrd="0" presId="urn:microsoft.com/office/officeart/2005/8/layout/orgChart1"/>
    <dgm:cxn modelId="{FD21C6FC-06D4-4603-ABA8-FC061E5C9EA0}" type="presOf" srcId="{D9D011C1-CA44-40B4-89E0-B34AE6FB2E62}" destId="{F1D5699A-EB95-4DF9-9682-5E57A75823E4}" srcOrd="0" destOrd="0" presId="urn:microsoft.com/office/officeart/2005/8/layout/orgChart1"/>
    <dgm:cxn modelId="{420B4DC0-D728-4C35-BF1F-AFDEA3201DDB}" type="presParOf" srcId="{F1D5699A-EB95-4DF9-9682-5E57A75823E4}" destId="{8C5A1BE4-68C6-4166-961B-DDB6A70A6B3E}" srcOrd="0" destOrd="0" presId="urn:microsoft.com/office/officeart/2005/8/layout/orgChart1"/>
    <dgm:cxn modelId="{D76CDCFE-BE9E-4114-8DB0-16133945E1B5}" type="presParOf" srcId="{8C5A1BE4-68C6-4166-961B-DDB6A70A6B3E}" destId="{65FCC28A-C0A7-423C-A3A3-B621671D8309}" srcOrd="0" destOrd="0" presId="urn:microsoft.com/office/officeart/2005/8/layout/orgChart1"/>
    <dgm:cxn modelId="{9327C5F7-C171-4C2E-BACF-463A3B9E06F5}" type="presParOf" srcId="{65FCC28A-C0A7-423C-A3A3-B621671D8309}" destId="{4670CAC9-D08A-4039-82E3-BE474EC49645}" srcOrd="0" destOrd="0" presId="urn:microsoft.com/office/officeart/2005/8/layout/orgChart1"/>
    <dgm:cxn modelId="{0EBEA965-2A81-46FA-AD46-BE213AB7A9FE}" type="presParOf" srcId="{65FCC28A-C0A7-423C-A3A3-B621671D8309}" destId="{286B9D92-7BB7-4037-A04F-8B09B725FD8A}" srcOrd="1" destOrd="0" presId="urn:microsoft.com/office/officeart/2005/8/layout/orgChart1"/>
    <dgm:cxn modelId="{5D794749-C8A8-4743-98A0-20307B9B2033}" type="presParOf" srcId="{8C5A1BE4-68C6-4166-961B-DDB6A70A6B3E}" destId="{D0F8B8E0-2106-4BF3-B94D-8488CE834722}" srcOrd="1" destOrd="0" presId="urn:microsoft.com/office/officeart/2005/8/layout/orgChart1"/>
    <dgm:cxn modelId="{5387B61A-47BE-48EF-AB4B-B219564F6811}" type="presParOf" srcId="{D0F8B8E0-2106-4BF3-B94D-8488CE834722}" destId="{0B018A69-C204-410B-AB72-4BF00D6A9BC2}" srcOrd="0" destOrd="0" presId="urn:microsoft.com/office/officeart/2005/8/layout/orgChart1"/>
    <dgm:cxn modelId="{E2446FE5-E09F-4D57-A12C-BCFEFF1DC6F3}" type="presParOf" srcId="{D0F8B8E0-2106-4BF3-B94D-8488CE834722}" destId="{12B7E883-A8BB-4F04-BE63-AB133B9C60B4}" srcOrd="1" destOrd="0" presId="urn:microsoft.com/office/officeart/2005/8/layout/orgChart1"/>
    <dgm:cxn modelId="{86FEDA9F-3EDE-41DC-BEDF-5868E30D109F}" type="presParOf" srcId="{12B7E883-A8BB-4F04-BE63-AB133B9C60B4}" destId="{9DC87EA5-FFBA-4CB5-8847-B738C6CEF075}" srcOrd="0" destOrd="0" presId="urn:microsoft.com/office/officeart/2005/8/layout/orgChart1"/>
    <dgm:cxn modelId="{6D98F259-96A3-4F7E-B122-15E405428C59}" type="presParOf" srcId="{9DC87EA5-FFBA-4CB5-8847-B738C6CEF075}" destId="{EBCCB09D-C807-4033-9C26-02C35379AFAF}" srcOrd="0" destOrd="0" presId="urn:microsoft.com/office/officeart/2005/8/layout/orgChart1"/>
    <dgm:cxn modelId="{817E90BF-6585-4703-A5F8-D4AE6AC36072}" type="presParOf" srcId="{9DC87EA5-FFBA-4CB5-8847-B738C6CEF075}" destId="{7E03E6D5-C8BB-41ED-A9B4-12245202DBAC}" srcOrd="1" destOrd="0" presId="urn:microsoft.com/office/officeart/2005/8/layout/orgChart1"/>
    <dgm:cxn modelId="{E4DB6F34-020D-48DA-B4D7-0D5BA0D6ACD4}" type="presParOf" srcId="{12B7E883-A8BB-4F04-BE63-AB133B9C60B4}" destId="{71DFB59C-4CF8-457F-8D44-8ABC049CD5FE}" srcOrd="1" destOrd="0" presId="urn:microsoft.com/office/officeart/2005/8/layout/orgChart1"/>
    <dgm:cxn modelId="{A09FF527-F952-45F1-B8EE-E223EB2F6C33}" type="presParOf" srcId="{71DFB59C-4CF8-457F-8D44-8ABC049CD5FE}" destId="{515F5321-8619-417C-85BD-E6D3C1FB2E55}" srcOrd="0" destOrd="0" presId="urn:microsoft.com/office/officeart/2005/8/layout/orgChart1"/>
    <dgm:cxn modelId="{F2E90AC1-01EE-4687-985B-186BB3F324A9}" type="presParOf" srcId="{71DFB59C-4CF8-457F-8D44-8ABC049CD5FE}" destId="{D54C3140-3974-4056-8F86-266272BFE232}" srcOrd="1" destOrd="0" presId="urn:microsoft.com/office/officeart/2005/8/layout/orgChart1"/>
    <dgm:cxn modelId="{45BFA7AA-7024-40B1-B5BC-6AD018D0A145}" type="presParOf" srcId="{D54C3140-3974-4056-8F86-266272BFE232}" destId="{6469CB35-99D6-47A4-91F1-CA5DE664A765}" srcOrd="0" destOrd="0" presId="urn:microsoft.com/office/officeart/2005/8/layout/orgChart1"/>
    <dgm:cxn modelId="{B459293E-92C2-4AC0-86B1-276D3B151777}" type="presParOf" srcId="{6469CB35-99D6-47A4-91F1-CA5DE664A765}" destId="{2B2CBAA0-5477-45B1-92AA-8DA6D2B86E8A}" srcOrd="0" destOrd="0" presId="urn:microsoft.com/office/officeart/2005/8/layout/orgChart1"/>
    <dgm:cxn modelId="{43801299-7538-4BF2-808D-92A3DF9EF1D1}" type="presParOf" srcId="{6469CB35-99D6-47A4-91F1-CA5DE664A765}" destId="{43941168-04CB-490A-9C87-14E0F74A32FF}" srcOrd="1" destOrd="0" presId="urn:microsoft.com/office/officeart/2005/8/layout/orgChart1"/>
    <dgm:cxn modelId="{E94F3AEB-0250-4EBD-B3FE-1E316C3B90C3}" type="presParOf" srcId="{D54C3140-3974-4056-8F86-266272BFE232}" destId="{07E587CA-C417-440A-A4AD-173F5EF6E634}" srcOrd="1" destOrd="0" presId="urn:microsoft.com/office/officeart/2005/8/layout/orgChart1"/>
    <dgm:cxn modelId="{9C0CBE8B-822C-436D-813C-CF52390B8BC1}" type="presParOf" srcId="{07E587CA-C417-440A-A4AD-173F5EF6E634}" destId="{AE5AA104-AA42-4A75-877D-BE4EFB667FFC}" srcOrd="0" destOrd="0" presId="urn:microsoft.com/office/officeart/2005/8/layout/orgChart1"/>
    <dgm:cxn modelId="{244687B1-AB1E-42B5-ACC4-5E13358E129C}" type="presParOf" srcId="{07E587CA-C417-440A-A4AD-173F5EF6E634}" destId="{CAF47123-0BAE-4D3D-A732-BF5D52D156CB}" srcOrd="1" destOrd="0" presId="urn:microsoft.com/office/officeart/2005/8/layout/orgChart1"/>
    <dgm:cxn modelId="{7693D217-A2E2-4DCF-8AC9-3682C1B9A1B9}" type="presParOf" srcId="{CAF47123-0BAE-4D3D-A732-BF5D52D156CB}" destId="{1DF38B0A-682B-4EE9-85E4-C2B150AB1830}" srcOrd="0" destOrd="0" presId="urn:microsoft.com/office/officeart/2005/8/layout/orgChart1"/>
    <dgm:cxn modelId="{478ECCB8-BEEA-4B4A-9DB6-7F2D95CBA80C}" type="presParOf" srcId="{1DF38B0A-682B-4EE9-85E4-C2B150AB1830}" destId="{91188A2A-A35E-4707-8AC4-B0A7A8F539CB}" srcOrd="0" destOrd="0" presId="urn:microsoft.com/office/officeart/2005/8/layout/orgChart1"/>
    <dgm:cxn modelId="{011732FB-60DF-46D8-8FFF-57FCFCBC539B}" type="presParOf" srcId="{1DF38B0A-682B-4EE9-85E4-C2B150AB1830}" destId="{6D2F0C6C-4087-40B3-9318-03F9C9C07A29}" srcOrd="1" destOrd="0" presId="urn:microsoft.com/office/officeart/2005/8/layout/orgChart1"/>
    <dgm:cxn modelId="{BEDC22F7-B97B-4942-AB6C-B51DBEF37D06}" type="presParOf" srcId="{CAF47123-0BAE-4D3D-A732-BF5D52D156CB}" destId="{2347DC7A-F524-4375-8FF4-87DAC3D5D5CA}" srcOrd="1" destOrd="0" presId="urn:microsoft.com/office/officeart/2005/8/layout/orgChart1"/>
    <dgm:cxn modelId="{8916C9CB-5D99-4602-BC30-E77B8081E993}" type="presParOf" srcId="{2347DC7A-F524-4375-8FF4-87DAC3D5D5CA}" destId="{4A6E6A46-C98B-4321-9B43-72F9EB2389BE}" srcOrd="0" destOrd="0" presId="urn:microsoft.com/office/officeart/2005/8/layout/orgChart1"/>
    <dgm:cxn modelId="{E9A18DBD-8D68-4F7C-8B84-E5CC4F37E872}" type="presParOf" srcId="{2347DC7A-F524-4375-8FF4-87DAC3D5D5CA}" destId="{094724D1-72B9-41A8-94E5-8D911D45DF7C}" srcOrd="1" destOrd="0" presId="urn:microsoft.com/office/officeart/2005/8/layout/orgChart1"/>
    <dgm:cxn modelId="{612CF336-0C41-4CE1-939C-C9576EA4C9BA}" type="presParOf" srcId="{094724D1-72B9-41A8-94E5-8D911D45DF7C}" destId="{097BD0EA-84C0-4BB6-9836-F357650E1878}" srcOrd="0" destOrd="0" presId="urn:microsoft.com/office/officeart/2005/8/layout/orgChart1"/>
    <dgm:cxn modelId="{C8E8233D-29DA-4AC8-BA20-4369B1BAE49B}" type="presParOf" srcId="{097BD0EA-84C0-4BB6-9836-F357650E1878}" destId="{581018BB-F465-4F05-97F1-0E990F34BF40}" srcOrd="0" destOrd="0" presId="urn:microsoft.com/office/officeart/2005/8/layout/orgChart1"/>
    <dgm:cxn modelId="{D41EC422-B314-4B73-A720-C54CAEABDDC7}" type="presParOf" srcId="{097BD0EA-84C0-4BB6-9836-F357650E1878}" destId="{31E6ADE4-4820-438A-B752-A07CDB7C72C4}" srcOrd="1" destOrd="0" presId="urn:microsoft.com/office/officeart/2005/8/layout/orgChart1"/>
    <dgm:cxn modelId="{DFC9D8FB-9551-4079-A9B6-1FC2DE79A900}" type="presParOf" srcId="{094724D1-72B9-41A8-94E5-8D911D45DF7C}" destId="{453D47BA-B3EC-4D58-8196-8771008D0649}" srcOrd="1" destOrd="0" presId="urn:microsoft.com/office/officeart/2005/8/layout/orgChart1"/>
    <dgm:cxn modelId="{CD78CB9B-1B42-4498-9249-081BBCF15DFB}" type="presParOf" srcId="{094724D1-72B9-41A8-94E5-8D911D45DF7C}" destId="{4A4EA123-37E4-4CB6-A8DE-5379B1E9AD31}" srcOrd="2" destOrd="0" presId="urn:microsoft.com/office/officeart/2005/8/layout/orgChart1"/>
    <dgm:cxn modelId="{9DDFA9BC-C5DA-45F9-A63D-7B45FD1C2AD6}" type="presParOf" srcId="{CAF47123-0BAE-4D3D-A732-BF5D52D156CB}" destId="{955B30E7-57CD-4D44-A2C7-9A6DB11088FD}" srcOrd="2" destOrd="0" presId="urn:microsoft.com/office/officeart/2005/8/layout/orgChart1"/>
    <dgm:cxn modelId="{CFDB0258-262E-4D6D-822E-50450C45B453}" type="presParOf" srcId="{D54C3140-3974-4056-8F86-266272BFE232}" destId="{53C4495F-CE88-459A-BB67-2C0891C7BEA8}" srcOrd="2" destOrd="0" presId="urn:microsoft.com/office/officeart/2005/8/layout/orgChart1"/>
    <dgm:cxn modelId="{BA7C1720-D9CF-4D9A-B403-64C9CEC31CB6}" type="presParOf" srcId="{71DFB59C-4CF8-457F-8D44-8ABC049CD5FE}" destId="{7AFD9A9D-E842-477C-A975-41AEDD89E128}" srcOrd="2" destOrd="0" presId="urn:microsoft.com/office/officeart/2005/8/layout/orgChart1"/>
    <dgm:cxn modelId="{299A3D52-9281-4142-A081-8B5918B0CEA4}" type="presParOf" srcId="{71DFB59C-4CF8-457F-8D44-8ABC049CD5FE}" destId="{57668775-1244-4925-8C2D-D33B09F517E4}" srcOrd="3" destOrd="0" presId="urn:microsoft.com/office/officeart/2005/8/layout/orgChart1"/>
    <dgm:cxn modelId="{ED4DC369-1D6F-44EE-B95C-533CA3A46AEA}" type="presParOf" srcId="{57668775-1244-4925-8C2D-D33B09F517E4}" destId="{E96CE630-0416-4398-BFB4-D57F5E43C957}" srcOrd="0" destOrd="0" presId="urn:microsoft.com/office/officeart/2005/8/layout/orgChart1"/>
    <dgm:cxn modelId="{9D32D4DC-1629-4226-AC70-5C6D343D20DD}" type="presParOf" srcId="{E96CE630-0416-4398-BFB4-D57F5E43C957}" destId="{A95FB1F3-4E68-43BF-AF38-D23E9B260A8D}" srcOrd="0" destOrd="0" presId="urn:microsoft.com/office/officeart/2005/8/layout/orgChart1"/>
    <dgm:cxn modelId="{692221D3-B2B9-4496-B6D7-A6F53A322564}" type="presParOf" srcId="{E96CE630-0416-4398-BFB4-D57F5E43C957}" destId="{65D16AD3-3C49-4648-896A-538983178459}" srcOrd="1" destOrd="0" presId="urn:microsoft.com/office/officeart/2005/8/layout/orgChart1"/>
    <dgm:cxn modelId="{78D15894-0773-45F6-B60D-C8F6388ED55C}" type="presParOf" srcId="{57668775-1244-4925-8C2D-D33B09F517E4}" destId="{DA4E2644-6FB2-491F-A21E-692D93670310}" srcOrd="1" destOrd="0" presId="urn:microsoft.com/office/officeart/2005/8/layout/orgChart1"/>
    <dgm:cxn modelId="{F3E38014-7D61-45DE-9D04-697E315335A1}" type="presParOf" srcId="{DA4E2644-6FB2-491F-A21E-692D93670310}" destId="{B05661DC-C312-4BF1-954D-D2A59C102B8E}" srcOrd="0" destOrd="0" presId="urn:microsoft.com/office/officeart/2005/8/layout/orgChart1"/>
    <dgm:cxn modelId="{10F9D46E-10D4-46A9-B378-F3DDBBF90C68}" type="presParOf" srcId="{DA4E2644-6FB2-491F-A21E-692D93670310}" destId="{F697D1ED-FEE3-4CAC-8E01-AB00640DFF3A}" srcOrd="1" destOrd="0" presId="urn:microsoft.com/office/officeart/2005/8/layout/orgChart1"/>
    <dgm:cxn modelId="{DC3CDE58-3941-49B4-95D5-4CFD4B85A52D}" type="presParOf" srcId="{F697D1ED-FEE3-4CAC-8E01-AB00640DFF3A}" destId="{65DFD32B-F45D-429E-9D71-DBA990949B28}" srcOrd="0" destOrd="0" presId="urn:microsoft.com/office/officeart/2005/8/layout/orgChart1"/>
    <dgm:cxn modelId="{1AA43557-20EA-4B35-B92A-783C13515312}" type="presParOf" srcId="{65DFD32B-F45D-429E-9D71-DBA990949B28}" destId="{780442AB-67A0-4B24-8BFB-6512966E914D}" srcOrd="0" destOrd="0" presId="urn:microsoft.com/office/officeart/2005/8/layout/orgChart1"/>
    <dgm:cxn modelId="{79997E3B-9F3D-48ED-9D66-D851F623586F}" type="presParOf" srcId="{65DFD32B-F45D-429E-9D71-DBA990949B28}" destId="{B28DEDF2-243D-44C8-82C2-D02F3B0CD540}" srcOrd="1" destOrd="0" presId="urn:microsoft.com/office/officeart/2005/8/layout/orgChart1"/>
    <dgm:cxn modelId="{7DB916C6-C775-450C-8E23-0C4E01DA8A89}" type="presParOf" srcId="{F697D1ED-FEE3-4CAC-8E01-AB00640DFF3A}" destId="{D0F0A4F4-55F8-4A84-B4F0-A4ED2E1ABF77}" srcOrd="1" destOrd="0" presId="urn:microsoft.com/office/officeart/2005/8/layout/orgChart1"/>
    <dgm:cxn modelId="{A11C8979-C68D-42E9-BB46-EC5E6245ACC3}" type="presParOf" srcId="{F697D1ED-FEE3-4CAC-8E01-AB00640DFF3A}" destId="{4752AB0A-9265-4232-80CB-1F0817C654A5}" srcOrd="2" destOrd="0" presId="urn:microsoft.com/office/officeart/2005/8/layout/orgChart1"/>
    <dgm:cxn modelId="{B2B89AEB-0DB7-4197-8DC9-3FCAB71CE92C}" type="presParOf" srcId="{DA4E2644-6FB2-491F-A21E-692D93670310}" destId="{CF364164-01F8-461D-820C-5E0D66837D39}" srcOrd="2" destOrd="0" presId="urn:microsoft.com/office/officeart/2005/8/layout/orgChart1"/>
    <dgm:cxn modelId="{A97F44B8-8E2D-4202-9D59-C1B40AA7E6C9}" type="presParOf" srcId="{DA4E2644-6FB2-491F-A21E-692D93670310}" destId="{3B6E15A7-34F2-40CB-81B5-7DD0AA1B1105}" srcOrd="3" destOrd="0" presId="urn:microsoft.com/office/officeart/2005/8/layout/orgChart1"/>
    <dgm:cxn modelId="{9223CF10-EC0F-4D9D-B01C-EBBC3D446454}" type="presParOf" srcId="{3B6E15A7-34F2-40CB-81B5-7DD0AA1B1105}" destId="{58CBFCF9-B9C6-44A9-BF62-93C26A47F2EA}" srcOrd="0" destOrd="0" presId="urn:microsoft.com/office/officeart/2005/8/layout/orgChart1"/>
    <dgm:cxn modelId="{62BA99FE-B79E-492D-8C4F-490A69CE3294}" type="presParOf" srcId="{58CBFCF9-B9C6-44A9-BF62-93C26A47F2EA}" destId="{29FDAE21-8667-49FE-862D-826C1DC9E5C1}" srcOrd="0" destOrd="0" presId="urn:microsoft.com/office/officeart/2005/8/layout/orgChart1"/>
    <dgm:cxn modelId="{5A6828CF-5B7E-48A3-A8C0-A903A2CD3D44}" type="presParOf" srcId="{58CBFCF9-B9C6-44A9-BF62-93C26A47F2EA}" destId="{4F6A56CA-A567-4028-818F-5B770474D1B8}" srcOrd="1" destOrd="0" presId="urn:microsoft.com/office/officeart/2005/8/layout/orgChart1"/>
    <dgm:cxn modelId="{126A4016-A802-482B-80DA-2505E820A88A}" type="presParOf" srcId="{3B6E15A7-34F2-40CB-81B5-7DD0AA1B1105}" destId="{FE6E4211-79B1-4F82-B6CE-FA2020E2FC07}" srcOrd="1" destOrd="0" presId="urn:microsoft.com/office/officeart/2005/8/layout/orgChart1"/>
    <dgm:cxn modelId="{9FB598E7-AE51-4E79-97EA-FAEAB1527362}" type="presParOf" srcId="{3B6E15A7-34F2-40CB-81B5-7DD0AA1B1105}" destId="{A57F2854-9119-435B-87E8-6B4879ED9EB5}" srcOrd="2" destOrd="0" presId="urn:microsoft.com/office/officeart/2005/8/layout/orgChart1"/>
    <dgm:cxn modelId="{49D1D1AB-076F-4050-B4FC-6C6B3CBF1786}" type="presParOf" srcId="{DA4E2644-6FB2-491F-A21E-692D93670310}" destId="{D25170A0-19E9-4D61-8264-06C9D9C7B77C}" srcOrd="4" destOrd="0" presId="urn:microsoft.com/office/officeart/2005/8/layout/orgChart1"/>
    <dgm:cxn modelId="{FC2815C0-B2E5-4D98-B5CA-6CDF7DCD3A3B}" type="presParOf" srcId="{DA4E2644-6FB2-491F-A21E-692D93670310}" destId="{84241031-1B0F-429B-BEFE-F2D29996A247}" srcOrd="5" destOrd="0" presId="urn:microsoft.com/office/officeart/2005/8/layout/orgChart1"/>
    <dgm:cxn modelId="{4ADAF6B9-E855-419A-B666-D929891A1416}" type="presParOf" srcId="{84241031-1B0F-429B-BEFE-F2D29996A247}" destId="{8F09DF94-5BA1-496E-B7DF-22CA5E48FD36}" srcOrd="0" destOrd="0" presId="urn:microsoft.com/office/officeart/2005/8/layout/orgChart1"/>
    <dgm:cxn modelId="{FFDA6184-217B-44F9-852E-8610818127C0}" type="presParOf" srcId="{8F09DF94-5BA1-496E-B7DF-22CA5E48FD36}" destId="{2DEE4CFB-DB22-475C-B8B1-28FCB1781223}" srcOrd="0" destOrd="0" presId="urn:microsoft.com/office/officeart/2005/8/layout/orgChart1"/>
    <dgm:cxn modelId="{2FFC3B1D-874F-4C38-8383-1D63D53ECC92}" type="presParOf" srcId="{8F09DF94-5BA1-496E-B7DF-22CA5E48FD36}" destId="{60D1C296-BDBA-41C9-BB1A-FE8412A623D2}" srcOrd="1" destOrd="0" presId="urn:microsoft.com/office/officeart/2005/8/layout/orgChart1"/>
    <dgm:cxn modelId="{788056AB-FE7A-4C52-94B1-02D8C50DA185}" type="presParOf" srcId="{84241031-1B0F-429B-BEFE-F2D29996A247}" destId="{4606F7DB-89EA-4A0D-9F69-069D23A7DAD0}" srcOrd="1" destOrd="0" presId="urn:microsoft.com/office/officeart/2005/8/layout/orgChart1"/>
    <dgm:cxn modelId="{54325B79-617E-4B14-9A10-C57906988B9B}" type="presParOf" srcId="{84241031-1B0F-429B-BEFE-F2D29996A247}" destId="{2D635292-4E6C-409C-95CE-80BB6FEAF243}" srcOrd="2" destOrd="0" presId="urn:microsoft.com/office/officeart/2005/8/layout/orgChart1"/>
    <dgm:cxn modelId="{C116142A-90F0-4804-A443-B2D5C220340C}" type="presParOf" srcId="{57668775-1244-4925-8C2D-D33B09F517E4}" destId="{9C54E100-C209-474A-80AD-F1433A29A5A9}" srcOrd="2" destOrd="0" presId="urn:microsoft.com/office/officeart/2005/8/layout/orgChart1"/>
    <dgm:cxn modelId="{A7059181-CC7B-4B38-888D-A1244C1D028E}" type="presParOf" srcId="{12B7E883-A8BB-4F04-BE63-AB133B9C60B4}" destId="{31C64555-2F63-4A01-8221-DEB2C4B8410D}" srcOrd="2" destOrd="0" presId="urn:microsoft.com/office/officeart/2005/8/layout/orgChart1"/>
    <dgm:cxn modelId="{B9EA01E7-EB2C-41C6-BEA0-957C57C55098}" type="presParOf" srcId="{8C5A1BE4-68C6-4166-961B-DDB6A70A6B3E}" destId="{2417D8EE-C7C8-481B-A777-C9AB4426F56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2DB3F6D-4F3C-4C2D-ACD2-29836D030644}" type="doc">
      <dgm:prSet loTypeId="urn:microsoft.com/office/officeart/2005/8/layout/bProcess3" loCatId="process" qsTypeId="urn:microsoft.com/office/officeart/2005/8/quickstyle/simple1" qsCatId="simple" csTypeId="urn:microsoft.com/office/officeart/2005/8/colors/accent0_1" csCatId="mainScheme" phldr="1"/>
      <dgm:spPr/>
    </dgm:pt>
    <dgm:pt modelId="{65983664-51FE-4E3F-9FFC-1522A6499E94}">
      <dgm:prSet phldrT="[Text]"/>
      <dgm:spPr/>
      <dgm:t>
        <a:bodyPr/>
        <a:lstStyle/>
        <a:p>
          <a:r>
            <a:rPr lang="sr-Cyrl-RS"/>
            <a:t>Учитавање градова</a:t>
          </a:r>
          <a:endParaRPr lang="sr-Latn-RS"/>
        </a:p>
      </dgm:t>
    </dgm:pt>
    <dgm:pt modelId="{9F555196-AB4A-41C0-AE44-A4F727D1CFBA}" type="parTrans" cxnId="{38C4F241-A5E5-4F91-B82D-0DDD397779CB}">
      <dgm:prSet/>
      <dgm:spPr/>
      <dgm:t>
        <a:bodyPr/>
        <a:lstStyle/>
        <a:p>
          <a:endParaRPr lang="sr-Latn-RS"/>
        </a:p>
      </dgm:t>
    </dgm:pt>
    <dgm:pt modelId="{9AAB3679-FE4A-492A-A627-345E774BF000}" type="sibTrans" cxnId="{38C4F241-A5E5-4F91-B82D-0DDD397779CB}">
      <dgm:prSet/>
      <dgm:spPr/>
      <dgm:t>
        <a:bodyPr/>
        <a:lstStyle/>
        <a:p>
          <a:endParaRPr lang="sr-Latn-RS"/>
        </a:p>
      </dgm:t>
    </dgm:pt>
    <dgm:pt modelId="{3D2B0318-3CA7-4C42-9755-D75AF57871B8}">
      <dgm:prSet phldrT="[Text]"/>
      <dgm:spPr/>
      <dgm:t>
        <a:bodyPr/>
        <a:lstStyle/>
        <a:p>
          <a:r>
            <a:rPr lang="sr-Cyrl-RS"/>
            <a:t>Формирање матрице удаљености</a:t>
          </a:r>
          <a:endParaRPr lang="sr-Latn-RS"/>
        </a:p>
      </dgm:t>
    </dgm:pt>
    <dgm:pt modelId="{799A5351-C5B2-4A2D-8195-EB22110378FA}" type="parTrans" cxnId="{4B3A86E1-F2CE-4A47-AEF3-DFDA37F30950}">
      <dgm:prSet/>
      <dgm:spPr/>
      <dgm:t>
        <a:bodyPr/>
        <a:lstStyle/>
        <a:p>
          <a:endParaRPr lang="sr-Latn-RS"/>
        </a:p>
      </dgm:t>
    </dgm:pt>
    <dgm:pt modelId="{0F73C0B4-3DC5-4C6D-9EDF-FBAC101904C9}" type="sibTrans" cxnId="{4B3A86E1-F2CE-4A47-AEF3-DFDA37F30950}">
      <dgm:prSet/>
      <dgm:spPr/>
      <dgm:t>
        <a:bodyPr/>
        <a:lstStyle/>
        <a:p>
          <a:endParaRPr lang="sr-Latn-RS"/>
        </a:p>
      </dgm:t>
    </dgm:pt>
    <dgm:pt modelId="{14F09D98-F84D-4BA5-8A26-6A903DF0D5D1}">
      <dgm:prSet phldrT="[Text]"/>
      <dgm:spPr/>
      <dgm:t>
        <a:bodyPr/>
        <a:lstStyle/>
        <a:p>
          <a:r>
            <a:rPr lang="sr-Cyrl-RS"/>
            <a:t>Генерисање почетне популације</a:t>
          </a:r>
          <a:endParaRPr lang="sr-Latn-RS"/>
        </a:p>
      </dgm:t>
    </dgm:pt>
    <dgm:pt modelId="{674C0407-2A53-44A4-8B9F-73095277AE5E}" type="parTrans" cxnId="{8CC45003-20FA-4E1F-B61C-172A37359041}">
      <dgm:prSet/>
      <dgm:spPr/>
      <dgm:t>
        <a:bodyPr/>
        <a:lstStyle/>
        <a:p>
          <a:endParaRPr lang="sr-Latn-RS"/>
        </a:p>
      </dgm:t>
    </dgm:pt>
    <dgm:pt modelId="{806FA7D8-E4DF-480B-9884-5ADC806CC11C}" type="sibTrans" cxnId="{8CC45003-20FA-4E1F-B61C-172A37359041}">
      <dgm:prSet/>
      <dgm:spPr/>
      <dgm:t>
        <a:bodyPr/>
        <a:lstStyle/>
        <a:p>
          <a:endParaRPr lang="sr-Latn-RS"/>
        </a:p>
      </dgm:t>
    </dgm:pt>
    <dgm:pt modelId="{72C63666-B1A5-415F-A0D6-06D526DE707F}">
      <dgm:prSet phldrT="[Text]"/>
      <dgm:spPr/>
      <dgm:t>
        <a:bodyPr/>
        <a:lstStyle/>
        <a:p>
          <a:r>
            <a:rPr lang="sr-Cyrl-RS"/>
            <a:t>Елитизам</a:t>
          </a:r>
          <a:endParaRPr lang="sr-Latn-RS"/>
        </a:p>
      </dgm:t>
    </dgm:pt>
    <dgm:pt modelId="{F6A16264-62DF-406B-B77C-E77801FB201A}" type="parTrans" cxnId="{99795F95-F6AD-485F-BB23-5967C0F33B9C}">
      <dgm:prSet/>
      <dgm:spPr/>
      <dgm:t>
        <a:bodyPr/>
        <a:lstStyle/>
        <a:p>
          <a:endParaRPr lang="sr-Latn-RS"/>
        </a:p>
      </dgm:t>
    </dgm:pt>
    <dgm:pt modelId="{F2FECD2E-2C6D-4F6A-BC2D-9F23D0CD7EEF}" type="sibTrans" cxnId="{99795F95-F6AD-485F-BB23-5967C0F33B9C}">
      <dgm:prSet/>
      <dgm:spPr/>
      <dgm:t>
        <a:bodyPr/>
        <a:lstStyle/>
        <a:p>
          <a:endParaRPr lang="sr-Latn-RS"/>
        </a:p>
      </dgm:t>
    </dgm:pt>
    <dgm:pt modelId="{DB840A68-2033-47F4-B06D-4C1435B90368}">
      <dgm:prSet phldrT="[Text]"/>
      <dgm:spPr/>
      <dgm:t>
        <a:bodyPr/>
        <a:lstStyle/>
        <a:p>
          <a:r>
            <a:rPr lang="sr-Cyrl-RS"/>
            <a:t>Евалуација популације</a:t>
          </a:r>
          <a:endParaRPr lang="sr-Latn-RS"/>
        </a:p>
      </dgm:t>
    </dgm:pt>
    <dgm:pt modelId="{5408B07E-70F7-4AB3-B0A0-FC0EAB7F7D4F}" type="parTrans" cxnId="{BE6913D6-B3A2-40A4-8FFA-ED6A3012EFCF}">
      <dgm:prSet/>
      <dgm:spPr/>
      <dgm:t>
        <a:bodyPr/>
        <a:lstStyle/>
        <a:p>
          <a:endParaRPr lang="sr-Latn-RS"/>
        </a:p>
      </dgm:t>
    </dgm:pt>
    <dgm:pt modelId="{25E54045-CBC5-46F7-8C20-3F8231E7FC96}" type="sibTrans" cxnId="{BE6913D6-B3A2-40A4-8FFA-ED6A3012EFCF}">
      <dgm:prSet/>
      <dgm:spPr/>
      <dgm:t>
        <a:bodyPr/>
        <a:lstStyle/>
        <a:p>
          <a:endParaRPr lang="sr-Latn-RS"/>
        </a:p>
      </dgm:t>
    </dgm:pt>
    <dgm:pt modelId="{B3FBB3C0-11FD-4BDF-BCD9-78180ED88B8F}">
      <dgm:prSet phldrT="[Text]"/>
      <dgm:spPr/>
      <dgm:t>
        <a:bodyPr/>
        <a:lstStyle/>
        <a:p>
          <a:r>
            <a:rPr lang="sr-Cyrl-RS"/>
            <a:t>Сортирање популације</a:t>
          </a:r>
          <a:endParaRPr lang="sr-Latn-RS"/>
        </a:p>
      </dgm:t>
    </dgm:pt>
    <dgm:pt modelId="{75DD8481-67EC-4F9D-8E54-9F819AB59B5D}" type="parTrans" cxnId="{D0F1F280-7837-4515-A71D-28CC2FDCFA6E}">
      <dgm:prSet/>
      <dgm:spPr/>
      <dgm:t>
        <a:bodyPr/>
        <a:lstStyle/>
        <a:p>
          <a:endParaRPr lang="sr-Latn-RS"/>
        </a:p>
      </dgm:t>
    </dgm:pt>
    <dgm:pt modelId="{6E8DE077-D5EC-45EC-AFFA-1DF23B9939D4}" type="sibTrans" cxnId="{D0F1F280-7837-4515-A71D-28CC2FDCFA6E}">
      <dgm:prSet/>
      <dgm:spPr/>
      <dgm:t>
        <a:bodyPr/>
        <a:lstStyle/>
        <a:p>
          <a:endParaRPr lang="sr-Latn-RS"/>
        </a:p>
      </dgm:t>
    </dgm:pt>
    <dgm:pt modelId="{5E27A2F0-D6A8-4500-A96E-D1D3C3D62E0A}">
      <dgm:prSet phldrT="[Text]"/>
      <dgm:spPr/>
      <dgm:t>
        <a:bodyPr/>
        <a:lstStyle/>
        <a:p>
          <a:r>
            <a:rPr lang="sr-Cyrl-RS"/>
            <a:t>Селекција родитеља</a:t>
          </a:r>
          <a:endParaRPr lang="sr-Latn-RS"/>
        </a:p>
      </dgm:t>
    </dgm:pt>
    <dgm:pt modelId="{25A14DBA-93FF-4F9D-A055-27A1D6E6558A}" type="parTrans" cxnId="{559E8599-E07C-42BB-978A-01EDF4BFB5DA}">
      <dgm:prSet/>
      <dgm:spPr/>
      <dgm:t>
        <a:bodyPr/>
        <a:lstStyle/>
        <a:p>
          <a:endParaRPr lang="sr-Latn-RS"/>
        </a:p>
      </dgm:t>
    </dgm:pt>
    <dgm:pt modelId="{1A58CDD2-2412-4CF1-A4DC-8538538EB601}" type="sibTrans" cxnId="{559E8599-E07C-42BB-978A-01EDF4BFB5DA}">
      <dgm:prSet/>
      <dgm:spPr/>
      <dgm:t>
        <a:bodyPr/>
        <a:lstStyle/>
        <a:p>
          <a:endParaRPr lang="sr-Latn-RS"/>
        </a:p>
      </dgm:t>
    </dgm:pt>
    <dgm:pt modelId="{D10DCA73-3087-428B-96DC-9C79330E6B79}">
      <dgm:prSet phldrT="[Text]"/>
      <dgm:spPr/>
      <dgm:t>
        <a:bodyPr/>
        <a:lstStyle/>
        <a:p>
          <a:r>
            <a:rPr lang="en-US"/>
            <a:t>SCX </a:t>
          </a:r>
          <a:r>
            <a:rPr lang="sr-Cyrl-RS"/>
            <a:t>укрштање</a:t>
          </a:r>
          <a:endParaRPr lang="sr-Latn-RS"/>
        </a:p>
      </dgm:t>
    </dgm:pt>
    <dgm:pt modelId="{60A8F14E-640C-4580-BFBC-4EF171AEB5A6}" type="parTrans" cxnId="{5A815A10-8CE8-4B42-860B-5A847BE96A72}">
      <dgm:prSet/>
      <dgm:spPr/>
      <dgm:t>
        <a:bodyPr/>
        <a:lstStyle/>
        <a:p>
          <a:endParaRPr lang="sr-Latn-RS"/>
        </a:p>
      </dgm:t>
    </dgm:pt>
    <dgm:pt modelId="{D27687D2-E8E6-4B4D-81FF-1D1DC2626C59}" type="sibTrans" cxnId="{5A815A10-8CE8-4B42-860B-5A847BE96A72}">
      <dgm:prSet/>
      <dgm:spPr/>
      <dgm:t>
        <a:bodyPr/>
        <a:lstStyle/>
        <a:p>
          <a:endParaRPr lang="sr-Latn-RS"/>
        </a:p>
      </dgm:t>
    </dgm:pt>
    <dgm:pt modelId="{65BB0CAC-1BD1-49B5-B20C-385FC73C3D1C}">
      <dgm:prSet phldrT="[Text]"/>
      <dgm:spPr/>
      <dgm:t>
        <a:bodyPr/>
        <a:lstStyle/>
        <a:p>
          <a:r>
            <a:rPr lang="sr-Cyrl-RS"/>
            <a:t>Инверзиона мутација</a:t>
          </a:r>
          <a:endParaRPr lang="sr-Latn-RS"/>
        </a:p>
      </dgm:t>
    </dgm:pt>
    <dgm:pt modelId="{25BF0344-10A5-49C6-934C-F62E645B0515}" type="parTrans" cxnId="{29ACD566-B0F6-49B5-B5C5-7445A8F42D3A}">
      <dgm:prSet/>
      <dgm:spPr/>
      <dgm:t>
        <a:bodyPr/>
        <a:lstStyle/>
        <a:p>
          <a:endParaRPr lang="sr-Latn-RS"/>
        </a:p>
      </dgm:t>
    </dgm:pt>
    <dgm:pt modelId="{600C0779-12B9-446E-98D2-3796C83DE93E}" type="sibTrans" cxnId="{29ACD566-B0F6-49B5-B5C5-7445A8F42D3A}">
      <dgm:prSet/>
      <dgm:spPr/>
      <dgm:t>
        <a:bodyPr/>
        <a:lstStyle/>
        <a:p>
          <a:endParaRPr lang="sr-Latn-RS"/>
        </a:p>
      </dgm:t>
    </dgm:pt>
    <dgm:pt modelId="{8B8CBE77-93DC-4A11-85E8-9BD0AA8C575D}">
      <dgm:prSet phldrT="[Text]"/>
      <dgm:spPr/>
      <dgm:t>
        <a:bodyPr/>
        <a:lstStyle/>
        <a:p>
          <a:r>
            <a:rPr lang="sr-Cyrl-RS"/>
            <a:t>Нова популација</a:t>
          </a:r>
          <a:endParaRPr lang="sr-Latn-RS"/>
        </a:p>
      </dgm:t>
    </dgm:pt>
    <dgm:pt modelId="{A9FF30B9-73FF-4A0E-9AB9-0256C869B20D}" type="parTrans" cxnId="{6416D8F2-7AA4-4D80-97A2-552705F34587}">
      <dgm:prSet/>
      <dgm:spPr/>
      <dgm:t>
        <a:bodyPr/>
        <a:lstStyle/>
        <a:p>
          <a:endParaRPr lang="sr-Latn-RS"/>
        </a:p>
      </dgm:t>
    </dgm:pt>
    <dgm:pt modelId="{7936134D-AF70-4207-9AEF-2F97EB23185B}" type="sibTrans" cxnId="{6416D8F2-7AA4-4D80-97A2-552705F34587}">
      <dgm:prSet/>
      <dgm:spPr/>
      <dgm:t>
        <a:bodyPr/>
        <a:lstStyle/>
        <a:p>
          <a:endParaRPr lang="sr-Latn-RS"/>
        </a:p>
      </dgm:t>
    </dgm:pt>
    <dgm:pt modelId="{D5BC7567-F620-4455-B7D0-24DDB35BFA9B}">
      <dgm:prSet phldrT="[Text]"/>
      <dgm:spPr/>
      <dgm:t>
        <a:bodyPr/>
        <a:lstStyle/>
        <a:p>
          <a:r>
            <a:rPr lang="sr-Cyrl-RS"/>
            <a:t>Испис резултата уколико је достигнут крај</a:t>
          </a:r>
          <a:endParaRPr lang="sr-Latn-RS"/>
        </a:p>
      </dgm:t>
    </dgm:pt>
    <dgm:pt modelId="{8A7DB6E8-B0E1-43EE-B2CF-7C5B9936596E}" type="parTrans" cxnId="{7D31C361-D38E-416D-826D-C12DA4DF2754}">
      <dgm:prSet/>
      <dgm:spPr/>
      <dgm:t>
        <a:bodyPr/>
        <a:lstStyle/>
        <a:p>
          <a:endParaRPr lang="sr-Latn-RS"/>
        </a:p>
      </dgm:t>
    </dgm:pt>
    <dgm:pt modelId="{BED6E916-E1C0-4D25-BADB-02D369ED1839}" type="sibTrans" cxnId="{7D31C361-D38E-416D-826D-C12DA4DF2754}">
      <dgm:prSet/>
      <dgm:spPr/>
      <dgm:t>
        <a:bodyPr/>
        <a:lstStyle/>
        <a:p>
          <a:endParaRPr lang="sr-Latn-RS"/>
        </a:p>
      </dgm:t>
    </dgm:pt>
    <dgm:pt modelId="{D79069D2-16EC-492A-94F2-66533748EF8F}" type="pres">
      <dgm:prSet presAssocID="{42DB3F6D-4F3C-4C2D-ACD2-29836D030644}" presName="Name0" presStyleCnt="0">
        <dgm:presLayoutVars>
          <dgm:dir/>
          <dgm:resizeHandles val="exact"/>
        </dgm:presLayoutVars>
      </dgm:prSet>
      <dgm:spPr/>
    </dgm:pt>
    <dgm:pt modelId="{82E5959D-19FA-40F5-B2C8-0080980F493C}" type="pres">
      <dgm:prSet presAssocID="{65983664-51FE-4E3F-9FFC-1522A6499E94}" presName="node" presStyleLbl="node1" presStyleIdx="0" presStyleCnt="10">
        <dgm:presLayoutVars>
          <dgm:bulletEnabled val="1"/>
        </dgm:presLayoutVars>
      </dgm:prSet>
      <dgm:spPr/>
    </dgm:pt>
    <dgm:pt modelId="{3C119BA3-DDF2-47C3-ADC1-B1549BCFF870}" type="pres">
      <dgm:prSet presAssocID="{9AAB3679-FE4A-492A-A627-345E774BF000}" presName="sibTrans" presStyleLbl="sibTrans1D1" presStyleIdx="0" presStyleCnt="9"/>
      <dgm:spPr/>
    </dgm:pt>
    <dgm:pt modelId="{741138AE-E747-41DF-B574-60DFAA0F0414}" type="pres">
      <dgm:prSet presAssocID="{9AAB3679-FE4A-492A-A627-345E774BF000}" presName="connectorText" presStyleLbl="sibTrans1D1" presStyleIdx="0" presStyleCnt="9"/>
      <dgm:spPr/>
    </dgm:pt>
    <dgm:pt modelId="{65C7352C-17DA-451C-9891-C64424D3A4B6}" type="pres">
      <dgm:prSet presAssocID="{3D2B0318-3CA7-4C42-9755-D75AF57871B8}" presName="node" presStyleLbl="node1" presStyleIdx="1" presStyleCnt="10">
        <dgm:presLayoutVars>
          <dgm:bulletEnabled val="1"/>
        </dgm:presLayoutVars>
      </dgm:prSet>
      <dgm:spPr/>
    </dgm:pt>
    <dgm:pt modelId="{A72C86EB-FAEB-48F1-B784-1E4FAF573C52}" type="pres">
      <dgm:prSet presAssocID="{0F73C0B4-3DC5-4C6D-9EDF-FBAC101904C9}" presName="sibTrans" presStyleLbl="sibTrans1D1" presStyleIdx="1" presStyleCnt="9"/>
      <dgm:spPr/>
    </dgm:pt>
    <dgm:pt modelId="{C5797469-1893-48BA-8FAB-CA4C956734BF}" type="pres">
      <dgm:prSet presAssocID="{0F73C0B4-3DC5-4C6D-9EDF-FBAC101904C9}" presName="connectorText" presStyleLbl="sibTrans1D1" presStyleIdx="1" presStyleCnt="9"/>
      <dgm:spPr/>
    </dgm:pt>
    <dgm:pt modelId="{1B186309-ED16-49D4-AAB6-E65B531728DC}" type="pres">
      <dgm:prSet presAssocID="{14F09D98-F84D-4BA5-8A26-6A903DF0D5D1}" presName="node" presStyleLbl="node1" presStyleIdx="2" presStyleCnt="10">
        <dgm:presLayoutVars>
          <dgm:bulletEnabled val="1"/>
        </dgm:presLayoutVars>
      </dgm:prSet>
      <dgm:spPr/>
    </dgm:pt>
    <dgm:pt modelId="{466171E0-1846-4A4D-9EDB-64B9744000E4}" type="pres">
      <dgm:prSet presAssocID="{806FA7D8-E4DF-480B-9884-5ADC806CC11C}" presName="sibTrans" presStyleLbl="sibTrans1D1" presStyleIdx="2" presStyleCnt="9"/>
      <dgm:spPr/>
    </dgm:pt>
    <dgm:pt modelId="{64EB9C3F-F8AA-4AC8-8E5C-C5DD4124FED0}" type="pres">
      <dgm:prSet presAssocID="{806FA7D8-E4DF-480B-9884-5ADC806CC11C}" presName="connectorText" presStyleLbl="sibTrans1D1" presStyleIdx="2" presStyleCnt="9"/>
      <dgm:spPr/>
    </dgm:pt>
    <dgm:pt modelId="{A607C319-EA55-44C1-B04D-BB9079B18830}" type="pres">
      <dgm:prSet presAssocID="{DB840A68-2033-47F4-B06D-4C1435B90368}" presName="node" presStyleLbl="node1" presStyleIdx="3" presStyleCnt="10">
        <dgm:presLayoutVars>
          <dgm:bulletEnabled val="1"/>
        </dgm:presLayoutVars>
      </dgm:prSet>
      <dgm:spPr/>
    </dgm:pt>
    <dgm:pt modelId="{11BA1F65-0DD9-4DBA-B643-992F6FBBFE30}" type="pres">
      <dgm:prSet presAssocID="{25E54045-CBC5-46F7-8C20-3F8231E7FC96}" presName="sibTrans" presStyleLbl="sibTrans1D1" presStyleIdx="3" presStyleCnt="9"/>
      <dgm:spPr/>
    </dgm:pt>
    <dgm:pt modelId="{2A7020F0-C4B2-4518-B759-24529121B5E9}" type="pres">
      <dgm:prSet presAssocID="{25E54045-CBC5-46F7-8C20-3F8231E7FC96}" presName="connectorText" presStyleLbl="sibTrans1D1" presStyleIdx="3" presStyleCnt="9"/>
      <dgm:spPr/>
    </dgm:pt>
    <dgm:pt modelId="{DE7C5B73-A052-4FF2-BB1A-F1D2E61B5EDA}" type="pres">
      <dgm:prSet presAssocID="{B3FBB3C0-11FD-4BDF-BCD9-78180ED88B8F}" presName="node" presStyleLbl="node1" presStyleIdx="4" presStyleCnt="10">
        <dgm:presLayoutVars>
          <dgm:bulletEnabled val="1"/>
        </dgm:presLayoutVars>
      </dgm:prSet>
      <dgm:spPr/>
    </dgm:pt>
    <dgm:pt modelId="{E7789946-41ED-4B75-8A77-F17563842424}" type="pres">
      <dgm:prSet presAssocID="{6E8DE077-D5EC-45EC-AFFA-1DF23B9939D4}" presName="sibTrans" presStyleLbl="sibTrans1D1" presStyleIdx="4" presStyleCnt="9"/>
      <dgm:spPr/>
    </dgm:pt>
    <dgm:pt modelId="{3BAAAC92-D3AE-4613-9419-79E9D4DBADD6}" type="pres">
      <dgm:prSet presAssocID="{6E8DE077-D5EC-45EC-AFFA-1DF23B9939D4}" presName="connectorText" presStyleLbl="sibTrans1D1" presStyleIdx="4" presStyleCnt="9"/>
      <dgm:spPr/>
    </dgm:pt>
    <dgm:pt modelId="{B9B156E9-A3AA-4EDD-B0A4-FF80EC043F92}" type="pres">
      <dgm:prSet presAssocID="{72C63666-B1A5-415F-A0D6-06D526DE707F}" presName="node" presStyleLbl="node1" presStyleIdx="5" presStyleCnt="10">
        <dgm:presLayoutVars>
          <dgm:bulletEnabled val="1"/>
        </dgm:presLayoutVars>
      </dgm:prSet>
      <dgm:spPr/>
    </dgm:pt>
    <dgm:pt modelId="{2F09DB54-4F40-4ABA-A671-F37918D27C1D}" type="pres">
      <dgm:prSet presAssocID="{F2FECD2E-2C6D-4F6A-BC2D-9F23D0CD7EEF}" presName="sibTrans" presStyleLbl="sibTrans1D1" presStyleIdx="5" presStyleCnt="9"/>
      <dgm:spPr/>
    </dgm:pt>
    <dgm:pt modelId="{AB1193A4-C80B-497B-A181-50F1C26386B0}" type="pres">
      <dgm:prSet presAssocID="{F2FECD2E-2C6D-4F6A-BC2D-9F23D0CD7EEF}" presName="connectorText" presStyleLbl="sibTrans1D1" presStyleIdx="5" presStyleCnt="9"/>
      <dgm:spPr/>
    </dgm:pt>
    <dgm:pt modelId="{7EA03131-7E76-49B9-BEF7-5C1401C373EE}" type="pres">
      <dgm:prSet presAssocID="{5E27A2F0-D6A8-4500-A96E-D1D3C3D62E0A}" presName="node" presStyleLbl="node1" presStyleIdx="6" presStyleCnt="10">
        <dgm:presLayoutVars>
          <dgm:bulletEnabled val="1"/>
        </dgm:presLayoutVars>
      </dgm:prSet>
      <dgm:spPr/>
    </dgm:pt>
    <dgm:pt modelId="{00B21E79-B9E9-430E-8739-A1B7D9AFDA3D}" type="pres">
      <dgm:prSet presAssocID="{1A58CDD2-2412-4CF1-A4DC-8538538EB601}" presName="sibTrans" presStyleLbl="sibTrans1D1" presStyleIdx="6" presStyleCnt="9"/>
      <dgm:spPr/>
    </dgm:pt>
    <dgm:pt modelId="{84D7300A-920A-43E5-92FF-61CF5104AA85}" type="pres">
      <dgm:prSet presAssocID="{1A58CDD2-2412-4CF1-A4DC-8538538EB601}" presName="connectorText" presStyleLbl="sibTrans1D1" presStyleIdx="6" presStyleCnt="9"/>
      <dgm:spPr/>
    </dgm:pt>
    <dgm:pt modelId="{A9C30409-27AD-4FE4-93FE-A48FF9853103}" type="pres">
      <dgm:prSet presAssocID="{D10DCA73-3087-428B-96DC-9C79330E6B79}" presName="node" presStyleLbl="node1" presStyleIdx="7" presStyleCnt="10">
        <dgm:presLayoutVars>
          <dgm:bulletEnabled val="1"/>
        </dgm:presLayoutVars>
      </dgm:prSet>
      <dgm:spPr/>
    </dgm:pt>
    <dgm:pt modelId="{989A878F-3FF5-42B1-8962-36937B71AB66}" type="pres">
      <dgm:prSet presAssocID="{D27687D2-E8E6-4B4D-81FF-1D1DC2626C59}" presName="sibTrans" presStyleLbl="sibTrans1D1" presStyleIdx="7" presStyleCnt="9"/>
      <dgm:spPr/>
    </dgm:pt>
    <dgm:pt modelId="{FDB6FE5C-DE0D-4D0E-837D-6BC4D9EBC992}" type="pres">
      <dgm:prSet presAssocID="{D27687D2-E8E6-4B4D-81FF-1D1DC2626C59}" presName="connectorText" presStyleLbl="sibTrans1D1" presStyleIdx="7" presStyleCnt="9"/>
      <dgm:spPr/>
    </dgm:pt>
    <dgm:pt modelId="{DBA6B2DF-0B31-4495-B86D-AE394D1E24BD}" type="pres">
      <dgm:prSet presAssocID="{65BB0CAC-1BD1-49B5-B20C-385FC73C3D1C}" presName="node" presStyleLbl="node1" presStyleIdx="8" presStyleCnt="10">
        <dgm:presLayoutVars>
          <dgm:bulletEnabled val="1"/>
        </dgm:presLayoutVars>
      </dgm:prSet>
      <dgm:spPr/>
    </dgm:pt>
    <dgm:pt modelId="{7C24CFB7-4A08-4786-A9B3-A2795D948D49}" type="pres">
      <dgm:prSet presAssocID="{600C0779-12B9-446E-98D2-3796C83DE93E}" presName="sibTrans" presStyleLbl="sibTrans1D1" presStyleIdx="8" presStyleCnt="9"/>
      <dgm:spPr/>
    </dgm:pt>
    <dgm:pt modelId="{5B731F40-2715-4D97-A272-EF97A401F340}" type="pres">
      <dgm:prSet presAssocID="{600C0779-12B9-446E-98D2-3796C83DE93E}" presName="connectorText" presStyleLbl="sibTrans1D1" presStyleIdx="8" presStyleCnt="9"/>
      <dgm:spPr/>
    </dgm:pt>
    <dgm:pt modelId="{78AD8D4F-4213-4CC6-9DEE-313ED6919380}" type="pres">
      <dgm:prSet presAssocID="{8B8CBE77-93DC-4A11-85E8-9BD0AA8C575D}" presName="node" presStyleLbl="node1" presStyleIdx="9" presStyleCnt="10">
        <dgm:presLayoutVars>
          <dgm:bulletEnabled val="1"/>
        </dgm:presLayoutVars>
      </dgm:prSet>
      <dgm:spPr/>
    </dgm:pt>
  </dgm:ptLst>
  <dgm:cxnLst>
    <dgm:cxn modelId="{8CC45003-20FA-4E1F-B61C-172A37359041}" srcId="{42DB3F6D-4F3C-4C2D-ACD2-29836D030644}" destId="{14F09D98-F84D-4BA5-8A26-6A903DF0D5D1}" srcOrd="2" destOrd="0" parTransId="{674C0407-2A53-44A4-8B9F-73095277AE5E}" sibTransId="{806FA7D8-E4DF-480B-9884-5ADC806CC11C}"/>
    <dgm:cxn modelId="{24FE3E07-74B5-48D3-BC6F-CC878C6CC66C}" type="presOf" srcId="{F2FECD2E-2C6D-4F6A-BC2D-9F23D0CD7EEF}" destId="{AB1193A4-C80B-497B-A181-50F1C26386B0}" srcOrd="1" destOrd="0" presId="urn:microsoft.com/office/officeart/2005/8/layout/bProcess3"/>
    <dgm:cxn modelId="{021A4909-960F-4A33-8377-A179FA855500}" type="presOf" srcId="{600C0779-12B9-446E-98D2-3796C83DE93E}" destId="{5B731F40-2715-4D97-A272-EF97A401F340}" srcOrd="1" destOrd="0" presId="urn:microsoft.com/office/officeart/2005/8/layout/bProcess3"/>
    <dgm:cxn modelId="{5A815A10-8CE8-4B42-860B-5A847BE96A72}" srcId="{42DB3F6D-4F3C-4C2D-ACD2-29836D030644}" destId="{D10DCA73-3087-428B-96DC-9C79330E6B79}" srcOrd="7" destOrd="0" parTransId="{60A8F14E-640C-4580-BFBC-4EF171AEB5A6}" sibTransId="{D27687D2-E8E6-4B4D-81FF-1D1DC2626C59}"/>
    <dgm:cxn modelId="{E1B06A1A-B992-4851-96F5-4EE20F4237ED}" type="presOf" srcId="{8B8CBE77-93DC-4A11-85E8-9BD0AA8C575D}" destId="{78AD8D4F-4213-4CC6-9DEE-313ED6919380}" srcOrd="0" destOrd="0" presId="urn:microsoft.com/office/officeart/2005/8/layout/bProcess3"/>
    <dgm:cxn modelId="{C88A762A-95C6-4E6F-A531-3DB25AF6966D}" type="presOf" srcId="{6E8DE077-D5EC-45EC-AFFA-1DF23B9939D4}" destId="{3BAAAC92-D3AE-4613-9419-79E9D4DBADD6}" srcOrd="1" destOrd="0" presId="urn:microsoft.com/office/officeart/2005/8/layout/bProcess3"/>
    <dgm:cxn modelId="{A22BCF2A-D419-4B32-B853-1A82F070D301}" type="presOf" srcId="{DB840A68-2033-47F4-B06D-4C1435B90368}" destId="{A607C319-EA55-44C1-B04D-BB9079B18830}" srcOrd="0" destOrd="0" presId="urn:microsoft.com/office/officeart/2005/8/layout/bProcess3"/>
    <dgm:cxn modelId="{3B1A4633-551F-44E5-800B-D8CA7E578EA0}" type="presOf" srcId="{0F73C0B4-3DC5-4C6D-9EDF-FBAC101904C9}" destId="{A72C86EB-FAEB-48F1-B784-1E4FAF573C52}" srcOrd="0" destOrd="0" presId="urn:microsoft.com/office/officeart/2005/8/layout/bProcess3"/>
    <dgm:cxn modelId="{7CEB3F3B-51EF-47E0-8125-55C3E51FBF10}" type="presOf" srcId="{D10DCA73-3087-428B-96DC-9C79330E6B79}" destId="{A9C30409-27AD-4FE4-93FE-A48FF9853103}" srcOrd="0" destOrd="0" presId="urn:microsoft.com/office/officeart/2005/8/layout/bProcess3"/>
    <dgm:cxn modelId="{5AA03B5C-C985-41DF-A871-95D3CA351CD1}" type="presOf" srcId="{1A58CDD2-2412-4CF1-A4DC-8538538EB601}" destId="{84D7300A-920A-43E5-92FF-61CF5104AA85}" srcOrd="1" destOrd="0" presId="urn:microsoft.com/office/officeart/2005/8/layout/bProcess3"/>
    <dgm:cxn modelId="{7D31C361-D38E-416D-826D-C12DA4DF2754}" srcId="{8B8CBE77-93DC-4A11-85E8-9BD0AA8C575D}" destId="{D5BC7567-F620-4455-B7D0-24DDB35BFA9B}" srcOrd="0" destOrd="0" parTransId="{8A7DB6E8-B0E1-43EE-B2CF-7C5B9936596E}" sibTransId="{BED6E916-E1C0-4D25-BADB-02D369ED1839}"/>
    <dgm:cxn modelId="{38C4F241-A5E5-4F91-B82D-0DDD397779CB}" srcId="{42DB3F6D-4F3C-4C2D-ACD2-29836D030644}" destId="{65983664-51FE-4E3F-9FFC-1522A6499E94}" srcOrd="0" destOrd="0" parTransId="{9F555196-AB4A-41C0-AE44-A4F727D1CFBA}" sibTransId="{9AAB3679-FE4A-492A-A627-345E774BF000}"/>
    <dgm:cxn modelId="{29ACD566-B0F6-49B5-B5C5-7445A8F42D3A}" srcId="{42DB3F6D-4F3C-4C2D-ACD2-29836D030644}" destId="{65BB0CAC-1BD1-49B5-B20C-385FC73C3D1C}" srcOrd="8" destOrd="0" parTransId="{25BF0344-10A5-49C6-934C-F62E645B0515}" sibTransId="{600C0779-12B9-446E-98D2-3796C83DE93E}"/>
    <dgm:cxn modelId="{CE78906C-FAEF-4FB8-9728-8353F1CDFE4F}" type="presOf" srcId="{D5BC7567-F620-4455-B7D0-24DDB35BFA9B}" destId="{78AD8D4F-4213-4CC6-9DEE-313ED6919380}" srcOrd="0" destOrd="1" presId="urn:microsoft.com/office/officeart/2005/8/layout/bProcess3"/>
    <dgm:cxn modelId="{07D63A6E-5F5B-4560-BC04-4CF17118C7B7}" type="presOf" srcId="{D27687D2-E8E6-4B4D-81FF-1D1DC2626C59}" destId="{FDB6FE5C-DE0D-4D0E-837D-6BC4D9EBC992}" srcOrd="1" destOrd="0" presId="urn:microsoft.com/office/officeart/2005/8/layout/bProcess3"/>
    <dgm:cxn modelId="{D5329F6F-ED59-4F17-A9D8-816F1476F115}" type="presOf" srcId="{6E8DE077-D5EC-45EC-AFFA-1DF23B9939D4}" destId="{E7789946-41ED-4B75-8A77-F17563842424}" srcOrd="0" destOrd="0" presId="urn:microsoft.com/office/officeart/2005/8/layout/bProcess3"/>
    <dgm:cxn modelId="{2ADF725A-518F-4496-B66F-1ACA83A1CA7B}" type="presOf" srcId="{D27687D2-E8E6-4B4D-81FF-1D1DC2626C59}" destId="{989A878F-3FF5-42B1-8962-36937B71AB66}" srcOrd="0" destOrd="0" presId="urn:microsoft.com/office/officeart/2005/8/layout/bProcess3"/>
    <dgm:cxn modelId="{669ADA5A-2601-4069-ADFF-63971470AB98}" type="presOf" srcId="{9AAB3679-FE4A-492A-A627-345E774BF000}" destId="{741138AE-E747-41DF-B574-60DFAA0F0414}" srcOrd="1" destOrd="0" presId="urn:microsoft.com/office/officeart/2005/8/layout/bProcess3"/>
    <dgm:cxn modelId="{D0F1F280-7837-4515-A71D-28CC2FDCFA6E}" srcId="{42DB3F6D-4F3C-4C2D-ACD2-29836D030644}" destId="{B3FBB3C0-11FD-4BDF-BCD9-78180ED88B8F}" srcOrd="4" destOrd="0" parTransId="{75DD8481-67EC-4F9D-8E54-9F819AB59B5D}" sibTransId="{6E8DE077-D5EC-45EC-AFFA-1DF23B9939D4}"/>
    <dgm:cxn modelId="{80FF8D8E-3277-4F59-819D-D9DA446A84F5}" type="presOf" srcId="{9AAB3679-FE4A-492A-A627-345E774BF000}" destId="{3C119BA3-DDF2-47C3-ADC1-B1549BCFF870}" srcOrd="0" destOrd="0" presId="urn:microsoft.com/office/officeart/2005/8/layout/bProcess3"/>
    <dgm:cxn modelId="{E077BB8E-F83D-4373-ACAE-85CA895BCCCE}" type="presOf" srcId="{65BB0CAC-1BD1-49B5-B20C-385FC73C3D1C}" destId="{DBA6B2DF-0B31-4495-B86D-AE394D1E24BD}" srcOrd="0" destOrd="0" presId="urn:microsoft.com/office/officeart/2005/8/layout/bProcess3"/>
    <dgm:cxn modelId="{99795F95-F6AD-485F-BB23-5967C0F33B9C}" srcId="{42DB3F6D-4F3C-4C2D-ACD2-29836D030644}" destId="{72C63666-B1A5-415F-A0D6-06D526DE707F}" srcOrd="5" destOrd="0" parTransId="{F6A16264-62DF-406B-B77C-E77801FB201A}" sibTransId="{F2FECD2E-2C6D-4F6A-BC2D-9F23D0CD7EEF}"/>
    <dgm:cxn modelId="{559E8599-E07C-42BB-978A-01EDF4BFB5DA}" srcId="{42DB3F6D-4F3C-4C2D-ACD2-29836D030644}" destId="{5E27A2F0-D6A8-4500-A96E-D1D3C3D62E0A}" srcOrd="6" destOrd="0" parTransId="{25A14DBA-93FF-4F9D-A055-27A1D6E6558A}" sibTransId="{1A58CDD2-2412-4CF1-A4DC-8538538EB601}"/>
    <dgm:cxn modelId="{54BC3DA3-EC74-4A3B-8D91-8D5BA4E95015}" type="presOf" srcId="{806FA7D8-E4DF-480B-9884-5ADC806CC11C}" destId="{466171E0-1846-4A4D-9EDB-64B9744000E4}" srcOrd="0" destOrd="0" presId="urn:microsoft.com/office/officeart/2005/8/layout/bProcess3"/>
    <dgm:cxn modelId="{3B4056A3-50A4-47EC-B36B-03EB85BCD65D}" type="presOf" srcId="{25E54045-CBC5-46F7-8C20-3F8231E7FC96}" destId="{2A7020F0-C4B2-4518-B759-24529121B5E9}" srcOrd="1" destOrd="0" presId="urn:microsoft.com/office/officeart/2005/8/layout/bProcess3"/>
    <dgm:cxn modelId="{758579A4-776F-4243-A0B3-211E811960CA}" type="presOf" srcId="{3D2B0318-3CA7-4C42-9755-D75AF57871B8}" destId="{65C7352C-17DA-451C-9891-C64424D3A4B6}" srcOrd="0" destOrd="0" presId="urn:microsoft.com/office/officeart/2005/8/layout/bProcess3"/>
    <dgm:cxn modelId="{57F950B4-836E-458F-86FF-36F4CC8E69D6}" type="presOf" srcId="{0F73C0B4-3DC5-4C6D-9EDF-FBAC101904C9}" destId="{C5797469-1893-48BA-8FAB-CA4C956734BF}" srcOrd="1" destOrd="0" presId="urn:microsoft.com/office/officeart/2005/8/layout/bProcess3"/>
    <dgm:cxn modelId="{40ECDEC4-CEB7-4B9C-80DB-B8AF8F946505}" type="presOf" srcId="{1A58CDD2-2412-4CF1-A4DC-8538538EB601}" destId="{00B21E79-B9E9-430E-8739-A1B7D9AFDA3D}" srcOrd="0" destOrd="0" presId="urn:microsoft.com/office/officeart/2005/8/layout/bProcess3"/>
    <dgm:cxn modelId="{CCBEECCC-2D0F-464A-B3BE-4DE52C25CC1A}" type="presOf" srcId="{14F09D98-F84D-4BA5-8A26-6A903DF0D5D1}" destId="{1B186309-ED16-49D4-AAB6-E65B531728DC}" srcOrd="0" destOrd="0" presId="urn:microsoft.com/office/officeart/2005/8/layout/bProcess3"/>
    <dgm:cxn modelId="{AFCA8ECF-7752-4798-ADEF-B85774AED23C}" type="presOf" srcId="{806FA7D8-E4DF-480B-9884-5ADC806CC11C}" destId="{64EB9C3F-F8AA-4AC8-8E5C-C5DD4124FED0}" srcOrd="1" destOrd="0" presId="urn:microsoft.com/office/officeart/2005/8/layout/bProcess3"/>
    <dgm:cxn modelId="{CDD0DED0-BD85-4AD7-B7E2-1F0BA1CDB4E8}" type="presOf" srcId="{F2FECD2E-2C6D-4F6A-BC2D-9F23D0CD7EEF}" destId="{2F09DB54-4F40-4ABA-A671-F37918D27C1D}" srcOrd="0" destOrd="0" presId="urn:microsoft.com/office/officeart/2005/8/layout/bProcess3"/>
    <dgm:cxn modelId="{6A45FBD3-5199-4815-923D-B77B1624800D}" type="presOf" srcId="{25E54045-CBC5-46F7-8C20-3F8231E7FC96}" destId="{11BA1F65-0DD9-4DBA-B643-992F6FBBFE30}" srcOrd="0" destOrd="0" presId="urn:microsoft.com/office/officeart/2005/8/layout/bProcess3"/>
    <dgm:cxn modelId="{BE6913D6-B3A2-40A4-8FFA-ED6A3012EFCF}" srcId="{42DB3F6D-4F3C-4C2D-ACD2-29836D030644}" destId="{DB840A68-2033-47F4-B06D-4C1435B90368}" srcOrd="3" destOrd="0" parTransId="{5408B07E-70F7-4AB3-B0A0-FC0EAB7F7D4F}" sibTransId="{25E54045-CBC5-46F7-8C20-3F8231E7FC96}"/>
    <dgm:cxn modelId="{6DCA4ED7-0B5A-4B7C-BF1B-C83054FECBB7}" type="presOf" srcId="{5E27A2F0-D6A8-4500-A96E-D1D3C3D62E0A}" destId="{7EA03131-7E76-49B9-BEF7-5C1401C373EE}" srcOrd="0" destOrd="0" presId="urn:microsoft.com/office/officeart/2005/8/layout/bProcess3"/>
    <dgm:cxn modelId="{0C39D4DC-A750-41A1-9535-65492B218B04}" type="presOf" srcId="{B3FBB3C0-11FD-4BDF-BCD9-78180ED88B8F}" destId="{DE7C5B73-A052-4FF2-BB1A-F1D2E61B5EDA}" srcOrd="0" destOrd="0" presId="urn:microsoft.com/office/officeart/2005/8/layout/bProcess3"/>
    <dgm:cxn modelId="{4B3A86E1-F2CE-4A47-AEF3-DFDA37F30950}" srcId="{42DB3F6D-4F3C-4C2D-ACD2-29836D030644}" destId="{3D2B0318-3CA7-4C42-9755-D75AF57871B8}" srcOrd="1" destOrd="0" parTransId="{799A5351-C5B2-4A2D-8195-EB22110378FA}" sibTransId="{0F73C0B4-3DC5-4C6D-9EDF-FBAC101904C9}"/>
    <dgm:cxn modelId="{040571E2-13D3-4141-ABD4-67F827A3860D}" type="presOf" srcId="{600C0779-12B9-446E-98D2-3796C83DE93E}" destId="{7C24CFB7-4A08-4786-A9B3-A2795D948D49}" srcOrd="0" destOrd="0" presId="urn:microsoft.com/office/officeart/2005/8/layout/bProcess3"/>
    <dgm:cxn modelId="{CA91E3EB-5A41-4566-A3D5-36B0CC69840B}" type="presOf" srcId="{42DB3F6D-4F3C-4C2D-ACD2-29836D030644}" destId="{D79069D2-16EC-492A-94F2-66533748EF8F}" srcOrd="0" destOrd="0" presId="urn:microsoft.com/office/officeart/2005/8/layout/bProcess3"/>
    <dgm:cxn modelId="{96D3BBED-3474-445F-9C2A-AF26065210A1}" type="presOf" srcId="{72C63666-B1A5-415F-A0D6-06D526DE707F}" destId="{B9B156E9-A3AA-4EDD-B0A4-FF80EC043F92}" srcOrd="0" destOrd="0" presId="urn:microsoft.com/office/officeart/2005/8/layout/bProcess3"/>
    <dgm:cxn modelId="{ACCDDAED-F2DB-4427-9235-E5ED59A18886}" type="presOf" srcId="{65983664-51FE-4E3F-9FFC-1522A6499E94}" destId="{82E5959D-19FA-40F5-B2C8-0080980F493C}" srcOrd="0" destOrd="0" presId="urn:microsoft.com/office/officeart/2005/8/layout/bProcess3"/>
    <dgm:cxn modelId="{6416D8F2-7AA4-4D80-97A2-552705F34587}" srcId="{42DB3F6D-4F3C-4C2D-ACD2-29836D030644}" destId="{8B8CBE77-93DC-4A11-85E8-9BD0AA8C575D}" srcOrd="9" destOrd="0" parTransId="{A9FF30B9-73FF-4A0E-9AB9-0256C869B20D}" sibTransId="{7936134D-AF70-4207-9AEF-2F97EB23185B}"/>
    <dgm:cxn modelId="{A0BC2511-53C6-4508-98A6-37AD51421FE7}" type="presParOf" srcId="{D79069D2-16EC-492A-94F2-66533748EF8F}" destId="{82E5959D-19FA-40F5-B2C8-0080980F493C}" srcOrd="0" destOrd="0" presId="urn:microsoft.com/office/officeart/2005/8/layout/bProcess3"/>
    <dgm:cxn modelId="{D5D722D9-B368-46DF-998F-1E008045519A}" type="presParOf" srcId="{D79069D2-16EC-492A-94F2-66533748EF8F}" destId="{3C119BA3-DDF2-47C3-ADC1-B1549BCFF870}" srcOrd="1" destOrd="0" presId="urn:microsoft.com/office/officeart/2005/8/layout/bProcess3"/>
    <dgm:cxn modelId="{5AEB8956-0D8D-438E-8AC5-8A828629946E}" type="presParOf" srcId="{3C119BA3-DDF2-47C3-ADC1-B1549BCFF870}" destId="{741138AE-E747-41DF-B574-60DFAA0F0414}" srcOrd="0" destOrd="0" presId="urn:microsoft.com/office/officeart/2005/8/layout/bProcess3"/>
    <dgm:cxn modelId="{70402237-1D01-4E9E-84FB-EE7036E45EAA}" type="presParOf" srcId="{D79069D2-16EC-492A-94F2-66533748EF8F}" destId="{65C7352C-17DA-451C-9891-C64424D3A4B6}" srcOrd="2" destOrd="0" presId="urn:microsoft.com/office/officeart/2005/8/layout/bProcess3"/>
    <dgm:cxn modelId="{7E85DF06-7C0D-438D-95A8-6639536ED5F5}" type="presParOf" srcId="{D79069D2-16EC-492A-94F2-66533748EF8F}" destId="{A72C86EB-FAEB-48F1-B784-1E4FAF573C52}" srcOrd="3" destOrd="0" presId="urn:microsoft.com/office/officeart/2005/8/layout/bProcess3"/>
    <dgm:cxn modelId="{5B3C6E2F-4FAC-44DE-878A-D659ABBD5099}" type="presParOf" srcId="{A72C86EB-FAEB-48F1-B784-1E4FAF573C52}" destId="{C5797469-1893-48BA-8FAB-CA4C956734BF}" srcOrd="0" destOrd="0" presId="urn:microsoft.com/office/officeart/2005/8/layout/bProcess3"/>
    <dgm:cxn modelId="{93596EFF-B997-4228-A9A1-3766D9115D8F}" type="presParOf" srcId="{D79069D2-16EC-492A-94F2-66533748EF8F}" destId="{1B186309-ED16-49D4-AAB6-E65B531728DC}" srcOrd="4" destOrd="0" presId="urn:microsoft.com/office/officeart/2005/8/layout/bProcess3"/>
    <dgm:cxn modelId="{6DAB0B74-9BB1-4DFA-933C-96BF57B77B3D}" type="presParOf" srcId="{D79069D2-16EC-492A-94F2-66533748EF8F}" destId="{466171E0-1846-4A4D-9EDB-64B9744000E4}" srcOrd="5" destOrd="0" presId="urn:microsoft.com/office/officeart/2005/8/layout/bProcess3"/>
    <dgm:cxn modelId="{D6D346D5-E7B4-4966-B860-C293F317C3A1}" type="presParOf" srcId="{466171E0-1846-4A4D-9EDB-64B9744000E4}" destId="{64EB9C3F-F8AA-4AC8-8E5C-C5DD4124FED0}" srcOrd="0" destOrd="0" presId="urn:microsoft.com/office/officeart/2005/8/layout/bProcess3"/>
    <dgm:cxn modelId="{8874F93D-9DE0-4C5B-9AD2-16A4BAEF6586}" type="presParOf" srcId="{D79069D2-16EC-492A-94F2-66533748EF8F}" destId="{A607C319-EA55-44C1-B04D-BB9079B18830}" srcOrd="6" destOrd="0" presId="urn:microsoft.com/office/officeart/2005/8/layout/bProcess3"/>
    <dgm:cxn modelId="{2B50EFA4-BCD8-43BD-B3CE-2A529AE4895C}" type="presParOf" srcId="{D79069D2-16EC-492A-94F2-66533748EF8F}" destId="{11BA1F65-0DD9-4DBA-B643-992F6FBBFE30}" srcOrd="7" destOrd="0" presId="urn:microsoft.com/office/officeart/2005/8/layout/bProcess3"/>
    <dgm:cxn modelId="{E5BB7A31-983C-423C-9EB1-3BA97817166E}" type="presParOf" srcId="{11BA1F65-0DD9-4DBA-B643-992F6FBBFE30}" destId="{2A7020F0-C4B2-4518-B759-24529121B5E9}" srcOrd="0" destOrd="0" presId="urn:microsoft.com/office/officeart/2005/8/layout/bProcess3"/>
    <dgm:cxn modelId="{E1F90D6E-5DCE-4CFC-BBF6-7CCBB114C22A}" type="presParOf" srcId="{D79069D2-16EC-492A-94F2-66533748EF8F}" destId="{DE7C5B73-A052-4FF2-BB1A-F1D2E61B5EDA}" srcOrd="8" destOrd="0" presId="urn:microsoft.com/office/officeart/2005/8/layout/bProcess3"/>
    <dgm:cxn modelId="{6A7044F7-BB2F-489E-AE1A-197A1978D166}" type="presParOf" srcId="{D79069D2-16EC-492A-94F2-66533748EF8F}" destId="{E7789946-41ED-4B75-8A77-F17563842424}" srcOrd="9" destOrd="0" presId="urn:microsoft.com/office/officeart/2005/8/layout/bProcess3"/>
    <dgm:cxn modelId="{5868D643-9FA7-4D97-ABBE-5BD956CDEA88}" type="presParOf" srcId="{E7789946-41ED-4B75-8A77-F17563842424}" destId="{3BAAAC92-D3AE-4613-9419-79E9D4DBADD6}" srcOrd="0" destOrd="0" presId="urn:microsoft.com/office/officeart/2005/8/layout/bProcess3"/>
    <dgm:cxn modelId="{B7CF0980-409F-4185-99BD-D8BA83778E88}" type="presParOf" srcId="{D79069D2-16EC-492A-94F2-66533748EF8F}" destId="{B9B156E9-A3AA-4EDD-B0A4-FF80EC043F92}" srcOrd="10" destOrd="0" presId="urn:microsoft.com/office/officeart/2005/8/layout/bProcess3"/>
    <dgm:cxn modelId="{1CBA0C4D-25BA-4712-99DC-7BE740FD8C52}" type="presParOf" srcId="{D79069D2-16EC-492A-94F2-66533748EF8F}" destId="{2F09DB54-4F40-4ABA-A671-F37918D27C1D}" srcOrd="11" destOrd="0" presId="urn:microsoft.com/office/officeart/2005/8/layout/bProcess3"/>
    <dgm:cxn modelId="{D9D2AE39-B2CE-4C38-B75D-BDF70B0ABE20}" type="presParOf" srcId="{2F09DB54-4F40-4ABA-A671-F37918D27C1D}" destId="{AB1193A4-C80B-497B-A181-50F1C26386B0}" srcOrd="0" destOrd="0" presId="urn:microsoft.com/office/officeart/2005/8/layout/bProcess3"/>
    <dgm:cxn modelId="{A763AE58-D6B7-4657-8773-0BEB12F1F4E6}" type="presParOf" srcId="{D79069D2-16EC-492A-94F2-66533748EF8F}" destId="{7EA03131-7E76-49B9-BEF7-5C1401C373EE}" srcOrd="12" destOrd="0" presId="urn:microsoft.com/office/officeart/2005/8/layout/bProcess3"/>
    <dgm:cxn modelId="{BB81DC2D-E039-469B-80CC-269A42C02B7A}" type="presParOf" srcId="{D79069D2-16EC-492A-94F2-66533748EF8F}" destId="{00B21E79-B9E9-430E-8739-A1B7D9AFDA3D}" srcOrd="13" destOrd="0" presId="urn:microsoft.com/office/officeart/2005/8/layout/bProcess3"/>
    <dgm:cxn modelId="{29791AF0-DE73-43FC-A677-AA1CABA1E4E4}" type="presParOf" srcId="{00B21E79-B9E9-430E-8739-A1B7D9AFDA3D}" destId="{84D7300A-920A-43E5-92FF-61CF5104AA85}" srcOrd="0" destOrd="0" presId="urn:microsoft.com/office/officeart/2005/8/layout/bProcess3"/>
    <dgm:cxn modelId="{9713D8CE-DBF4-49C6-A395-90008C5272F1}" type="presParOf" srcId="{D79069D2-16EC-492A-94F2-66533748EF8F}" destId="{A9C30409-27AD-4FE4-93FE-A48FF9853103}" srcOrd="14" destOrd="0" presId="urn:microsoft.com/office/officeart/2005/8/layout/bProcess3"/>
    <dgm:cxn modelId="{25535F2F-69EB-4BBC-B40E-46312672DAD2}" type="presParOf" srcId="{D79069D2-16EC-492A-94F2-66533748EF8F}" destId="{989A878F-3FF5-42B1-8962-36937B71AB66}" srcOrd="15" destOrd="0" presId="urn:microsoft.com/office/officeart/2005/8/layout/bProcess3"/>
    <dgm:cxn modelId="{745B739B-630E-405C-BE20-375E43E190BC}" type="presParOf" srcId="{989A878F-3FF5-42B1-8962-36937B71AB66}" destId="{FDB6FE5C-DE0D-4D0E-837D-6BC4D9EBC992}" srcOrd="0" destOrd="0" presId="urn:microsoft.com/office/officeart/2005/8/layout/bProcess3"/>
    <dgm:cxn modelId="{33464C08-596F-4B41-A967-28B9998FD691}" type="presParOf" srcId="{D79069D2-16EC-492A-94F2-66533748EF8F}" destId="{DBA6B2DF-0B31-4495-B86D-AE394D1E24BD}" srcOrd="16" destOrd="0" presId="urn:microsoft.com/office/officeart/2005/8/layout/bProcess3"/>
    <dgm:cxn modelId="{9F85533A-B67B-4559-80EB-8AF66F5683D0}" type="presParOf" srcId="{D79069D2-16EC-492A-94F2-66533748EF8F}" destId="{7C24CFB7-4A08-4786-A9B3-A2795D948D49}" srcOrd="17" destOrd="0" presId="urn:microsoft.com/office/officeart/2005/8/layout/bProcess3"/>
    <dgm:cxn modelId="{55A11ED1-CE4D-43B7-BE13-BD565C28E313}" type="presParOf" srcId="{7C24CFB7-4A08-4786-A9B3-A2795D948D49}" destId="{5B731F40-2715-4D97-A272-EF97A401F340}" srcOrd="0" destOrd="0" presId="urn:microsoft.com/office/officeart/2005/8/layout/bProcess3"/>
    <dgm:cxn modelId="{B6EE4F8D-9FC2-4183-8BF4-5A8FDB634D16}" type="presParOf" srcId="{D79069D2-16EC-492A-94F2-66533748EF8F}" destId="{78AD8D4F-4213-4CC6-9DEE-313ED6919380}" srcOrd="1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DAACA76-6C5D-4C5E-B524-454F59A42ECF}" type="doc">
      <dgm:prSet loTypeId="urn:microsoft.com/office/officeart/2005/8/layout/cycle5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sr-Latn-RS"/>
        </a:p>
      </dgm:t>
    </dgm:pt>
    <dgm:pt modelId="{9A9EB1E8-F287-43A7-8916-1E3D25E686F8}">
      <dgm:prSet phldrT="[Text]"/>
      <dgm:spPr/>
      <dgm:t>
        <a:bodyPr/>
        <a:lstStyle/>
        <a:p>
          <a:r>
            <a:rPr lang="en-US"/>
            <a:t>Island 1</a:t>
          </a:r>
          <a:endParaRPr lang="sr-Latn-RS"/>
        </a:p>
      </dgm:t>
    </dgm:pt>
    <dgm:pt modelId="{C6F67C35-1CB6-49EC-BDF1-0846C44BB8F1}" type="parTrans" cxnId="{0CA04745-D6E4-454E-8CA2-F6B0F9BDFF1D}">
      <dgm:prSet/>
      <dgm:spPr/>
      <dgm:t>
        <a:bodyPr/>
        <a:lstStyle/>
        <a:p>
          <a:endParaRPr lang="sr-Latn-RS"/>
        </a:p>
      </dgm:t>
    </dgm:pt>
    <dgm:pt modelId="{F7AE2333-F7E3-4864-8B21-AFACB9EFFB29}" type="sibTrans" cxnId="{0CA04745-D6E4-454E-8CA2-F6B0F9BDFF1D}">
      <dgm:prSet/>
      <dgm:spPr/>
      <dgm:t>
        <a:bodyPr/>
        <a:lstStyle/>
        <a:p>
          <a:endParaRPr lang="sr-Latn-RS"/>
        </a:p>
      </dgm:t>
    </dgm:pt>
    <dgm:pt modelId="{A3FD0927-7F98-4ABB-8F21-FA0D06EBEC21}">
      <dgm:prSet phldrT="[Text]"/>
      <dgm:spPr/>
      <dgm:t>
        <a:bodyPr/>
        <a:lstStyle/>
        <a:p>
          <a:r>
            <a:rPr lang="en-US"/>
            <a:t>Island 2</a:t>
          </a:r>
          <a:endParaRPr lang="sr-Latn-RS"/>
        </a:p>
      </dgm:t>
    </dgm:pt>
    <dgm:pt modelId="{3AE4F953-D7D2-4B8C-B2B2-96A4A6602A8C}" type="parTrans" cxnId="{94C7F364-6628-4A5D-926A-00519E26957F}">
      <dgm:prSet/>
      <dgm:spPr/>
      <dgm:t>
        <a:bodyPr/>
        <a:lstStyle/>
        <a:p>
          <a:endParaRPr lang="sr-Latn-RS"/>
        </a:p>
      </dgm:t>
    </dgm:pt>
    <dgm:pt modelId="{9CD616E9-0ED9-4F8E-848B-5329BA26C77C}" type="sibTrans" cxnId="{94C7F364-6628-4A5D-926A-00519E26957F}">
      <dgm:prSet/>
      <dgm:spPr/>
      <dgm:t>
        <a:bodyPr/>
        <a:lstStyle/>
        <a:p>
          <a:endParaRPr lang="sr-Latn-RS"/>
        </a:p>
      </dgm:t>
    </dgm:pt>
    <dgm:pt modelId="{CF96F967-ED23-41EE-BA71-35A4C7ECA315}">
      <dgm:prSet phldrT="[Text]"/>
      <dgm:spPr/>
      <dgm:t>
        <a:bodyPr/>
        <a:lstStyle/>
        <a:p>
          <a:r>
            <a:rPr lang="en-US"/>
            <a:t>Island 3</a:t>
          </a:r>
          <a:endParaRPr lang="sr-Latn-RS"/>
        </a:p>
      </dgm:t>
    </dgm:pt>
    <dgm:pt modelId="{54FE8966-947D-4A4E-8778-838E56C5B211}" type="parTrans" cxnId="{8AD059C2-6CCC-4627-867D-02A6BCB6363D}">
      <dgm:prSet/>
      <dgm:spPr/>
      <dgm:t>
        <a:bodyPr/>
        <a:lstStyle/>
        <a:p>
          <a:endParaRPr lang="sr-Latn-RS"/>
        </a:p>
      </dgm:t>
    </dgm:pt>
    <dgm:pt modelId="{CC367729-188D-4FAE-9154-715FD498DFA1}" type="sibTrans" cxnId="{8AD059C2-6CCC-4627-867D-02A6BCB6363D}">
      <dgm:prSet/>
      <dgm:spPr/>
      <dgm:t>
        <a:bodyPr/>
        <a:lstStyle/>
        <a:p>
          <a:endParaRPr lang="sr-Latn-RS"/>
        </a:p>
      </dgm:t>
    </dgm:pt>
    <dgm:pt modelId="{F419B979-3433-4C1B-B5FE-4E7AADA9689C}">
      <dgm:prSet phldrT="[Text]"/>
      <dgm:spPr/>
      <dgm:t>
        <a:bodyPr/>
        <a:lstStyle/>
        <a:p>
          <a:r>
            <a:rPr lang="en-US"/>
            <a:t>Island 4</a:t>
          </a:r>
          <a:endParaRPr lang="sr-Latn-RS"/>
        </a:p>
      </dgm:t>
    </dgm:pt>
    <dgm:pt modelId="{1BBF1BC7-99B1-4BBE-B76E-F6CA658B9FE4}" type="parTrans" cxnId="{095E18F1-A9C3-4DD4-A5E5-D209C3468C33}">
      <dgm:prSet/>
      <dgm:spPr/>
      <dgm:t>
        <a:bodyPr/>
        <a:lstStyle/>
        <a:p>
          <a:endParaRPr lang="sr-Latn-RS"/>
        </a:p>
      </dgm:t>
    </dgm:pt>
    <dgm:pt modelId="{C60D8A0B-E022-4A87-9CD4-922B8C78389E}" type="sibTrans" cxnId="{095E18F1-A9C3-4DD4-A5E5-D209C3468C33}">
      <dgm:prSet/>
      <dgm:spPr/>
      <dgm:t>
        <a:bodyPr/>
        <a:lstStyle/>
        <a:p>
          <a:endParaRPr lang="sr-Latn-RS"/>
        </a:p>
      </dgm:t>
    </dgm:pt>
    <dgm:pt modelId="{72A17EF7-9DF1-4A9E-97B5-4952C924DBC2}" type="pres">
      <dgm:prSet presAssocID="{FDAACA76-6C5D-4C5E-B524-454F59A42ECF}" presName="cycle" presStyleCnt="0">
        <dgm:presLayoutVars>
          <dgm:dir/>
          <dgm:resizeHandles val="exact"/>
        </dgm:presLayoutVars>
      </dgm:prSet>
      <dgm:spPr/>
    </dgm:pt>
    <dgm:pt modelId="{464AC0E1-C633-4A40-A96A-D61D73788ED2}" type="pres">
      <dgm:prSet presAssocID="{9A9EB1E8-F287-43A7-8916-1E3D25E686F8}" presName="node" presStyleLbl="node1" presStyleIdx="0" presStyleCnt="4">
        <dgm:presLayoutVars>
          <dgm:bulletEnabled val="1"/>
        </dgm:presLayoutVars>
      </dgm:prSet>
      <dgm:spPr/>
    </dgm:pt>
    <dgm:pt modelId="{7BE3356F-86F7-47C0-A069-74C288B8420D}" type="pres">
      <dgm:prSet presAssocID="{9A9EB1E8-F287-43A7-8916-1E3D25E686F8}" presName="spNode" presStyleCnt="0"/>
      <dgm:spPr/>
    </dgm:pt>
    <dgm:pt modelId="{BA04113B-2FFB-40F1-A2B7-10BB70FA1BC3}" type="pres">
      <dgm:prSet presAssocID="{F7AE2333-F7E3-4864-8B21-AFACB9EFFB29}" presName="sibTrans" presStyleLbl="sibTrans1D1" presStyleIdx="0" presStyleCnt="4"/>
      <dgm:spPr/>
    </dgm:pt>
    <dgm:pt modelId="{A9B8B54F-CF82-41EF-BF03-E597A02B23B6}" type="pres">
      <dgm:prSet presAssocID="{A3FD0927-7F98-4ABB-8F21-FA0D06EBEC21}" presName="node" presStyleLbl="node1" presStyleIdx="1" presStyleCnt="4">
        <dgm:presLayoutVars>
          <dgm:bulletEnabled val="1"/>
        </dgm:presLayoutVars>
      </dgm:prSet>
      <dgm:spPr/>
    </dgm:pt>
    <dgm:pt modelId="{288155AB-68B9-43F4-9241-52B3422819C4}" type="pres">
      <dgm:prSet presAssocID="{A3FD0927-7F98-4ABB-8F21-FA0D06EBEC21}" presName="spNode" presStyleCnt="0"/>
      <dgm:spPr/>
    </dgm:pt>
    <dgm:pt modelId="{A695268D-3F22-4FB0-A65A-BB6EE5F64188}" type="pres">
      <dgm:prSet presAssocID="{9CD616E9-0ED9-4F8E-848B-5329BA26C77C}" presName="sibTrans" presStyleLbl="sibTrans1D1" presStyleIdx="1" presStyleCnt="4"/>
      <dgm:spPr/>
    </dgm:pt>
    <dgm:pt modelId="{32D2AC90-F84F-4489-AD0E-F8730D4CF4E8}" type="pres">
      <dgm:prSet presAssocID="{CF96F967-ED23-41EE-BA71-35A4C7ECA315}" presName="node" presStyleLbl="node1" presStyleIdx="2" presStyleCnt="4">
        <dgm:presLayoutVars>
          <dgm:bulletEnabled val="1"/>
        </dgm:presLayoutVars>
      </dgm:prSet>
      <dgm:spPr/>
    </dgm:pt>
    <dgm:pt modelId="{6DF67BEB-CF79-4CB1-8A3A-9E80054D891A}" type="pres">
      <dgm:prSet presAssocID="{CF96F967-ED23-41EE-BA71-35A4C7ECA315}" presName="spNode" presStyleCnt="0"/>
      <dgm:spPr/>
    </dgm:pt>
    <dgm:pt modelId="{EF1142A8-9C39-4F21-8244-8461420A3D88}" type="pres">
      <dgm:prSet presAssocID="{CC367729-188D-4FAE-9154-715FD498DFA1}" presName="sibTrans" presStyleLbl="sibTrans1D1" presStyleIdx="2" presStyleCnt="4"/>
      <dgm:spPr/>
    </dgm:pt>
    <dgm:pt modelId="{53A2FAE2-5FD6-47F2-87A4-C710F87DCF37}" type="pres">
      <dgm:prSet presAssocID="{F419B979-3433-4C1B-B5FE-4E7AADA9689C}" presName="node" presStyleLbl="node1" presStyleIdx="3" presStyleCnt="4">
        <dgm:presLayoutVars>
          <dgm:bulletEnabled val="1"/>
        </dgm:presLayoutVars>
      </dgm:prSet>
      <dgm:spPr/>
    </dgm:pt>
    <dgm:pt modelId="{192DDBE1-B505-4754-A2B7-20519DDB6E1D}" type="pres">
      <dgm:prSet presAssocID="{F419B979-3433-4C1B-B5FE-4E7AADA9689C}" presName="spNode" presStyleCnt="0"/>
      <dgm:spPr/>
    </dgm:pt>
    <dgm:pt modelId="{B64DA5AC-CB91-45EE-AD08-2E3A1681A4D2}" type="pres">
      <dgm:prSet presAssocID="{C60D8A0B-E022-4A87-9CD4-922B8C78389E}" presName="sibTrans" presStyleLbl="sibTrans1D1" presStyleIdx="3" presStyleCnt="4"/>
      <dgm:spPr/>
    </dgm:pt>
  </dgm:ptLst>
  <dgm:cxnLst>
    <dgm:cxn modelId="{C861EE1B-310D-4460-80F6-B26362055D5E}" type="presOf" srcId="{F419B979-3433-4C1B-B5FE-4E7AADA9689C}" destId="{53A2FAE2-5FD6-47F2-87A4-C710F87DCF37}" srcOrd="0" destOrd="0" presId="urn:microsoft.com/office/officeart/2005/8/layout/cycle5"/>
    <dgm:cxn modelId="{D746161D-12D2-4300-BA66-72EACC220438}" type="presOf" srcId="{F7AE2333-F7E3-4864-8B21-AFACB9EFFB29}" destId="{BA04113B-2FFB-40F1-A2B7-10BB70FA1BC3}" srcOrd="0" destOrd="0" presId="urn:microsoft.com/office/officeart/2005/8/layout/cycle5"/>
    <dgm:cxn modelId="{94C7F364-6628-4A5D-926A-00519E26957F}" srcId="{FDAACA76-6C5D-4C5E-B524-454F59A42ECF}" destId="{A3FD0927-7F98-4ABB-8F21-FA0D06EBEC21}" srcOrd="1" destOrd="0" parTransId="{3AE4F953-D7D2-4B8C-B2B2-96A4A6602A8C}" sibTransId="{9CD616E9-0ED9-4F8E-848B-5329BA26C77C}"/>
    <dgm:cxn modelId="{0CA04745-D6E4-454E-8CA2-F6B0F9BDFF1D}" srcId="{FDAACA76-6C5D-4C5E-B524-454F59A42ECF}" destId="{9A9EB1E8-F287-43A7-8916-1E3D25E686F8}" srcOrd="0" destOrd="0" parTransId="{C6F67C35-1CB6-49EC-BDF1-0846C44BB8F1}" sibTransId="{F7AE2333-F7E3-4864-8B21-AFACB9EFFB29}"/>
    <dgm:cxn modelId="{15C4844A-9983-4D39-BB1C-18F78E32231F}" type="presOf" srcId="{CC367729-188D-4FAE-9154-715FD498DFA1}" destId="{EF1142A8-9C39-4F21-8244-8461420A3D88}" srcOrd="0" destOrd="0" presId="urn:microsoft.com/office/officeart/2005/8/layout/cycle5"/>
    <dgm:cxn modelId="{6F614F53-AD24-45AD-AD20-781A95F1336B}" type="presOf" srcId="{A3FD0927-7F98-4ABB-8F21-FA0D06EBEC21}" destId="{A9B8B54F-CF82-41EF-BF03-E597A02B23B6}" srcOrd="0" destOrd="0" presId="urn:microsoft.com/office/officeart/2005/8/layout/cycle5"/>
    <dgm:cxn modelId="{7BE08F53-4F5A-4BEE-910A-F12AF60EB9C2}" type="presOf" srcId="{FDAACA76-6C5D-4C5E-B524-454F59A42ECF}" destId="{72A17EF7-9DF1-4A9E-97B5-4952C924DBC2}" srcOrd="0" destOrd="0" presId="urn:microsoft.com/office/officeart/2005/8/layout/cycle5"/>
    <dgm:cxn modelId="{19B9E6B3-62C5-4F9C-9BEC-A80A4CC4BB06}" type="presOf" srcId="{9CD616E9-0ED9-4F8E-848B-5329BA26C77C}" destId="{A695268D-3F22-4FB0-A65A-BB6EE5F64188}" srcOrd="0" destOrd="0" presId="urn:microsoft.com/office/officeart/2005/8/layout/cycle5"/>
    <dgm:cxn modelId="{0DD4C6B4-DE01-434F-A2E5-9D162A60F7FB}" type="presOf" srcId="{CF96F967-ED23-41EE-BA71-35A4C7ECA315}" destId="{32D2AC90-F84F-4489-AD0E-F8730D4CF4E8}" srcOrd="0" destOrd="0" presId="urn:microsoft.com/office/officeart/2005/8/layout/cycle5"/>
    <dgm:cxn modelId="{858B6BBF-13E5-4FF0-838B-F32BAF5DF616}" type="presOf" srcId="{9A9EB1E8-F287-43A7-8916-1E3D25E686F8}" destId="{464AC0E1-C633-4A40-A96A-D61D73788ED2}" srcOrd="0" destOrd="0" presId="urn:microsoft.com/office/officeart/2005/8/layout/cycle5"/>
    <dgm:cxn modelId="{8AD059C2-6CCC-4627-867D-02A6BCB6363D}" srcId="{FDAACA76-6C5D-4C5E-B524-454F59A42ECF}" destId="{CF96F967-ED23-41EE-BA71-35A4C7ECA315}" srcOrd="2" destOrd="0" parTransId="{54FE8966-947D-4A4E-8778-838E56C5B211}" sibTransId="{CC367729-188D-4FAE-9154-715FD498DFA1}"/>
    <dgm:cxn modelId="{E1A2E0C2-145E-48FC-BCB4-885FB61EB2A0}" type="presOf" srcId="{C60D8A0B-E022-4A87-9CD4-922B8C78389E}" destId="{B64DA5AC-CB91-45EE-AD08-2E3A1681A4D2}" srcOrd="0" destOrd="0" presId="urn:microsoft.com/office/officeart/2005/8/layout/cycle5"/>
    <dgm:cxn modelId="{095E18F1-A9C3-4DD4-A5E5-D209C3468C33}" srcId="{FDAACA76-6C5D-4C5E-B524-454F59A42ECF}" destId="{F419B979-3433-4C1B-B5FE-4E7AADA9689C}" srcOrd="3" destOrd="0" parTransId="{1BBF1BC7-99B1-4BBE-B76E-F6CA658B9FE4}" sibTransId="{C60D8A0B-E022-4A87-9CD4-922B8C78389E}"/>
    <dgm:cxn modelId="{4F586C72-22EB-4484-8635-4D81141C0531}" type="presParOf" srcId="{72A17EF7-9DF1-4A9E-97B5-4952C924DBC2}" destId="{464AC0E1-C633-4A40-A96A-D61D73788ED2}" srcOrd="0" destOrd="0" presId="urn:microsoft.com/office/officeart/2005/8/layout/cycle5"/>
    <dgm:cxn modelId="{B8712740-D952-4681-ACF3-E4C4C8E642C4}" type="presParOf" srcId="{72A17EF7-9DF1-4A9E-97B5-4952C924DBC2}" destId="{7BE3356F-86F7-47C0-A069-74C288B8420D}" srcOrd="1" destOrd="0" presId="urn:microsoft.com/office/officeart/2005/8/layout/cycle5"/>
    <dgm:cxn modelId="{B42D4371-0D38-4493-A56C-0DBD37ECDBCC}" type="presParOf" srcId="{72A17EF7-9DF1-4A9E-97B5-4952C924DBC2}" destId="{BA04113B-2FFB-40F1-A2B7-10BB70FA1BC3}" srcOrd="2" destOrd="0" presId="urn:microsoft.com/office/officeart/2005/8/layout/cycle5"/>
    <dgm:cxn modelId="{14935548-4F50-4B4D-A68D-868CB7066FA4}" type="presParOf" srcId="{72A17EF7-9DF1-4A9E-97B5-4952C924DBC2}" destId="{A9B8B54F-CF82-41EF-BF03-E597A02B23B6}" srcOrd="3" destOrd="0" presId="urn:microsoft.com/office/officeart/2005/8/layout/cycle5"/>
    <dgm:cxn modelId="{67C832E8-BC12-420F-81CE-F2569B72B91D}" type="presParOf" srcId="{72A17EF7-9DF1-4A9E-97B5-4952C924DBC2}" destId="{288155AB-68B9-43F4-9241-52B3422819C4}" srcOrd="4" destOrd="0" presId="urn:microsoft.com/office/officeart/2005/8/layout/cycle5"/>
    <dgm:cxn modelId="{2BC1CC26-3327-4DA4-8646-3DB67232FA0B}" type="presParOf" srcId="{72A17EF7-9DF1-4A9E-97B5-4952C924DBC2}" destId="{A695268D-3F22-4FB0-A65A-BB6EE5F64188}" srcOrd="5" destOrd="0" presId="urn:microsoft.com/office/officeart/2005/8/layout/cycle5"/>
    <dgm:cxn modelId="{5FFD80F9-7B85-497F-9D3B-91D174CE5832}" type="presParOf" srcId="{72A17EF7-9DF1-4A9E-97B5-4952C924DBC2}" destId="{32D2AC90-F84F-4489-AD0E-F8730D4CF4E8}" srcOrd="6" destOrd="0" presId="urn:microsoft.com/office/officeart/2005/8/layout/cycle5"/>
    <dgm:cxn modelId="{B3ACBA6B-EFEE-4E43-861D-9B2FB50465CA}" type="presParOf" srcId="{72A17EF7-9DF1-4A9E-97B5-4952C924DBC2}" destId="{6DF67BEB-CF79-4CB1-8A3A-9E80054D891A}" srcOrd="7" destOrd="0" presId="urn:microsoft.com/office/officeart/2005/8/layout/cycle5"/>
    <dgm:cxn modelId="{BAB737A0-B505-4238-A26A-4941CD72F649}" type="presParOf" srcId="{72A17EF7-9DF1-4A9E-97B5-4952C924DBC2}" destId="{EF1142A8-9C39-4F21-8244-8461420A3D88}" srcOrd="8" destOrd="0" presId="urn:microsoft.com/office/officeart/2005/8/layout/cycle5"/>
    <dgm:cxn modelId="{DA7F03E1-A35F-48CB-9ADE-8F4F117250B1}" type="presParOf" srcId="{72A17EF7-9DF1-4A9E-97B5-4952C924DBC2}" destId="{53A2FAE2-5FD6-47F2-87A4-C710F87DCF37}" srcOrd="9" destOrd="0" presId="urn:microsoft.com/office/officeart/2005/8/layout/cycle5"/>
    <dgm:cxn modelId="{DF00FC66-3609-4C5E-A758-B7C2BA7C8650}" type="presParOf" srcId="{72A17EF7-9DF1-4A9E-97B5-4952C924DBC2}" destId="{192DDBE1-B505-4754-A2B7-20519DDB6E1D}" srcOrd="10" destOrd="0" presId="urn:microsoft.com/office/officeart/2005/8/layout/cycle5"/>
    <dgm:cxn modelId="{CC3F0214-81CC-4A52-BCEF-2F801197F564}" type="presParOf" srcId="{72A17EF7-9DF1-4A9E-97B5-4952C924DBC2}" destId="{B64DA5AC-CB91-45EE-AD08-2E3A1681A4D2}" srcOrd="11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5170A0-19E9-4D61-8264-06C9D9C7B77C}">
      <dsp:nvSpPr>
        <dsp:cNvPr id="0" name=""/>
        <dsp:cNvSpPr/>
      </dsp:nvSpPr>
      <dsp:spPr>
        <a:xfrm>
          <a:off x="3499612" y="2482413"/>
          <a:ext cx="193715" cy="2427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27904"/>
              </a:lnTo>
              <a:lnTo>
                <a:pt x="193715" y="242790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364164-01F8-461D-820C-5E0D66837D39}">
      <dsp:nvSpPr>
        <dsp:cNvPr id="0" name=""/>
        <dsp:cNvSpPr/>
      </dsp:nvSpPr>
      <dsp:spPr>
        <a:xfrm>
          <a:off x="3499612" y="2482413"/>
          <a:ext cx="193715" cy="1510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0983"/>
              </a:lnTo>
              <a:lnTo>
                <a:pt x="193715" y="151098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661DC-C312-4BF1-954D-D2A59C102B8E}">
      <dsp:nvSpPr>
        <dsp:cNvPr id="0" name=""/>
        <dsp:cNvSpPr/>
      </dsp:nvSpPr>
      <dsp:spPr>
        <a:xfrm>
          <a:off x="3499612" y="2482413"/>
          <a:ext cx="193715" cy="594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4061"/>
              </a:lnTo>
              <a:lnTo>
                <a:pt x="193715" y="59406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FD9A9D-E842-477C-A975-41AEDD89E128}">
      <dsp:nvSpPr>
        <dsp:cNvPr id="0" name=""/>
        <dsp:cNvSpPr/>
      </dsp:nvSpPr>
      <dsp:spPr>
        <a:xfrm>
          <a:off x="3234867" y="1565491"/>
          <a:ext cx="781320" cy="271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601"/>
              </a:lnTo>
              <a:lnTo>
                <a:pt x="781320" y="135601"/>
              </a:lnTo>
              <a:lnTo>
                <a:pt x="78132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6E6A46-C98B-4321-9B43-72F9EB2389BE}">
      <dsp:nvSpPr>
        <dsp:cNvPr id="0" name=""/>
        <dsp:cNvSpPr/>
      </dsp:nvSpPr>
      <dsp:spPr>
        <a:xfrm>
          <a:off x="1936971" y="3399334"/>
          <a:ext cx="193715" cy="594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4061"/>
              </a:lnTo>
              <a:lnTo>
                <a:pt x="193715" y="59406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AA104-AA42-4A75-877D-BE4EFB667FFC}">
      <dsp:nvSpPr>
        <dsp:cNvPr id="0" name=""/>
        <dsp:cNvSpPr/>
      </dsp:nvSpPr>
      <dsp:spPr>
        <a:xfrm>
          <a:off x="2407827" y="2482413"/>
          <a:ext cx="91440" cy="271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5F5321-8619-417C-85BD-E6D3C1FB2E55}">
      <dsp:nvSpPr>
        <dsp:cNvPr id="0" name=""/>
        <dsp:cNvSpPr/>
      </dsp:nvSpPr>
      <dsp:spPr>
        <a:xfrm>
          <a:off x="2453547" y="1565491"/>
          <a:ext cx="781320" cy="271202"/>
        </a:xfrm>
        <a:custGeom>
          <a:avLst/>
          <a:gdLst/>
          <a:ahLst/>
          <a:cxnLst/>
          <a:rect l="0" t="0" r="0" b="0"/>
          <a:pathLst>
            <a:path>
              <a:moveTo>
                <a:pt x="781320" y="0"/>
              </a:moveTo>
              <a:lnTo>
                <a:pt x="781320" y="135601"/>
              </a:lnTo>
              <a:lnTo>
                <a:pt x="0" y="135601"/>
              </a:lnTo>
              <a:lnTo>
                <a:pt x="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018A69-C204-410B-AB72-4BF00D6A9BC2}">
      <dsp:nvSpPr>
        <dsp:cNvPr id="0" name=""/>
        <dsp:cNvSpPr/>
      </dsp:nvSpPr>
      <dsp:spPr>
        <a:xfrm>
          <a:off x="3189147" y="648570"/>
          <a:ext cx="91440" cy="271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20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70CAC9-D08A-4039-82E3-BE474EC49645}">
      <dsp:nvSpPr>
        <dsp:cNvPr id="0" name=""/>
        <dsp:cNvSpPr/>
      </dsp:nvSpPr>
      <dsp:spPr>
        <a:xfrm>
          <a:off x="2589148" y="2850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main.cpp</a:t>
          </a:r>
          <a:endParaRPr lang="sr-Latn-RS" sz="1100" kern="1200"/>
        </a:p>
      </dsp:txBody>
      <dsp:txXfrm>
        <a:off x="2589148" y="2850"/>
        <a:ext cx="1291438" cy="645719"/>
      </dsp:txXfrm>
    </dsp:sp>
    <dsp:sp modelId="{EBCCB09D-C807-4033-9C26-02C35379AFAF}">
      <dsp:nvSpPr>
        <dsp:cNvPr id="0" name=""/>
        <dsp:cNvSpPr/>
      </dsp:nvSpPr>
      <dsp:spPr>
        <a:xfrm>
          <a:off x="2589148" y="919772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CommandLineOptions</a:t>
          </a:r>
          <a:endParaRPr lang="sr-Latn-RS" sz="1100" kern="1200"/>
        </a:p>
      </dsp:txBody>
      <dsp:txXfrm>
        <a:off x="2589148" y="919772"/>
        <a:ext cx="1291438" cy="645719"/>
      </dsp:txXfrm>
    </dsp:sp>
    <dsp:sp modelId="{2B2CBAA0-5477-45B1-92AA-8DA6D2B86E8A}">
      <dsp:nvSpPr>
        <dsp:cNvPr id="0" name=""/>
        <dsp:cNvSpPr/>
      </dsp:nvSpPr>
      <dsp:spPr>
        <a:xfrm>
          <a:off x="1807827" y="1836694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TspInstance</a:t>
          </a:r>
          <a:endParaRPr lang="sr-Latn-RS" sz="1100" kern="1200"/>
        </a:p>
      </dsp:txBody>
      <dsp:txXfrm>
        <a:off x="1807827" y="1836694"/>
        <a:ext cx="1291438" cy="645719"/>
      </dsp:txXfrm>
    </dsp:sp>
    <dsp:sp modelId="{91188A2A-A35E-4707-8AC4-B0A7A8F539CB}">
      <dsp:nvSpPr>
        <dsp:cNvPr id="0" name=""/>
        <dsp:cNvSpPr/>
      </dsp:nvSpPr>
      <dsp:spPr>
        <a:xfrm>
          <a:off x="1807827" y="2753615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ExecutionResult</a:t>
          </a:r>
          <a:endParaRPr lang="sr-Latn-RS" sz="1100" kern="1200"/>
        </a:p>
      </dsp:txBody>
      <dsp:txXfrm>
        <a:off x="1807827" y="2753615"/>
        <a:ext cx="1291438" cy="645719"/>
      </dsp:txXfrm>
    </dsp:sp>
    <dsp:sp modelId="{581018BB-F465-4F05-97F1-0E990F34BF40}">
      <dsp:nvSpPr>
        <dsp:cNvPr id="0" name=""/>
        <dsp:cNvSpPr/>
      </dsp:nvSpPr>
      <dsp:spPr>
        <a:xfrm>
          <a:off x="2130687" y="3670537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ResultWriter</a:t>
          </a:r>
          <a:endParaRPr lang="sr-Latn-RS" sz="1100" kern="1200"/>
        </a:p>
      </dsp:txBody>
      <dsp:txXfrm>
        <a:off x="2130687" y="3670537"/>
        <a:ext cx="1291438" cy="645719"/>
      </dsp:txXfrm>
    </dsp:sp>
    <dsp:sp modelId="{A95FB1F3-4E68-43BF-AF38-D23E9B260A8D}">
      <dsp:nvSpPr>
        <dsp:cNvPr id="0" name=""/>
        <dsp:cNvSpPr/>
      </dsp:nvSpPr>
      <dsp:spPr>
        <a:xfrm>
          <a:off x="3370468" y="1836694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GeneticAlgorithm</a:t>
          </a:r>
          <a:endParaRPr lang="sr-Latn-RS" sz="1100" kern="1200"/>
        </a:p>
      </dsp:txBody>
      <dsp:txXfrm>
        <a:off x="3370468" y="1836694"/>
        <a:ext cx="1291438" cy="645719"/>
      </dsp:txXfrm>
    </dsp:sp>
    <dsp:sp modelId="{780442AB-67A0-4B24-8BFB-6512966E914D}">
      <dsp:nvSpPr>
        <dsp:cNvPr id="0" name=""/>
        <dsp:cNvSpPr/>
      </dsp:nvSpPr>
      <dsp:spPr>
        <a:xfrm>
          <a:off x="3693328" y="2753615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Serial GA</a:t>
          </a:r>
          <a:endParaRPr lang="sr-Latn-RS" sz="1100" kern="1200"/>
        </a:p>
      </dsp:txBody>
      <dsp:txXfrm>
        <a:off x="3693328" y="2753615"/>
        <a:ext cx="1291438" cy="645719"/>
      </dsp:txXfrm>
    </dsp:sp>
    <dsp:sp modelId="{29FDAE21-8667-49FE-862D-826C1DC9E5C1}">
      <dsp:nvSpPr>
        <dsp:cNvPr id="0" name=""/>
        <dsp:cNvSpPr/>
      </dsp:nvSpPr>
      <dsp:spPr>
        <a:xfrm>
          <a:off x="3693328" y="3670537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Parallel GA</a:t>
          </a:r>
          <a:endParaRPr lang="sr-Latn-RS" sz="1100" kern="1200"/>
        </a:p>
      </dsp:txBody>
      <dsp:txXfrm>
        <a:off x="3693328" y="3670537"/>
        <a:ext cx="1291438" cy="645719"/>
      </dsp:txXfrm>
    </dsp:sp>
    <dsp:sp modelId="{2DEE4CFB-DB22-475C-B8B1-28FCB1781223}">
      <dsp:nvSpPr>
        <dsp:cNvPr id="0" name=""/>
        <dsp:cNvSpPr/>
      </dsp:nvSpPr>
      <dsp:spPr>
        <a:xfrm>
          <a:off x="3693328" y="4587458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Island model</a:t>
          </a:r>
          <a:endParaRPr lang="sr-Latn-RS" sz="1100" kern="1200"/>
        </a:p>
      </dsp:txBody>
      <dsp:txXfrm>
        <a:off x="3693328" y="4587458"/>
        <a:ext cx="1291438" cy="64571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119BA3-DDF2-47C3-ADC1-B1549BCFF870}">
      <dsp:nvSpPr>
        <dsp:cNvPr id="0" name=""/>
        <dsp:cNvSpPr/>
      </dsp:nvSpPr>
      <dsp:spPr>
        <a:xfrm>
          <a:off x="2387069" y="425274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469194"/>
        <a:ext cx="18002" cy="3600"/>
      </dsp:txXfrm>
    </dsp:sp>
    <dsp:sp modelId="{82E5959D-19FA-40F5-B2C8-0080980F493C}">
      <dsp:nvSpPr>
        <dsp:cNvPr id="0" name=""/>
        <dsp:cNvSpPr/>
      </dsp:nvSpPr>
      <dsp:spPr>
        <a:xfrm>
          <a:off x="823450" y="136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Учитавање градова</a:t>
          </a:r>
          <a:endParaRPr lang="sr-Latn-RS" sz="1400" kern="1200"/>
        </a:p>
      </dsp:txBody>
      <dsp:txXfrm>
        <a:off x="823450" y="1369"/>
        <a:ext cx="1565418" cy="939251"/>
      </dsp:txXfrm>
    </dsp:sp>
    <dsp:sp modelId="{A72C86EB-FAEB-48F1-B784-1E4FAF573C52}">
      <dsp:nvSpPr>
        <dsp:cNvPr id="0" name=""/>
        <dsp:cNvSpPr/>
      </dsp:nvSpPr>
      <dsp:spPr>
        <a:xfrm>
          <a:off x="1606159" y="938820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1101743"/>
        <a:ext cx="97941" cy="3600"/>
      </dsp:txXfrm>
    </dsp:sp>
    <dsp:sp modelId="{65C7352C-17DA-451C-9891-C64424D3A4B6}">
      <dsp:nvSpPr>
        <dsp:cNvPr id="0" name=""/>
        <dsp:cNvSpPr/>
      </dsp:nvSpPr>
      <dsp:spPr>
        <a:xfrm>
          <a:off x="2748915" y="136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Формирање матрице удаљености</a:t>
          </a:r>
          <a:endParaRPr lang="sr-Latn-RS" sz="1400" kern="1200"/>
        </a:p>
      </dsp:txBody>
      <dsp:txXfrm>
        <a:off x="2748915" y="1369"/>
        <a:ext cx="1565418" cy="939251"/>
      </dsp:txXfrm>
    </dsp:sp>
    <dsp:sp modelId="{466171E0-1846-4A4D-9EDB-64B9744000E4}">
      <dsp:nvSpPr>
        <dsp:cNvPr id="0" name=""/>
        <dsp:cNvSpPr/>
      </dsp:nvSpPr>
      <dsp:spPr>
        <a:xfrm>
          <a:off x="2387069" y="1724572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1768492"/>
        <a:ext cx="18002" cy="3600"/>
      </dsp:txXfrm>
    </dsp:sp>
    <dsp:sp modelId="{1B186309-ED16-49D4-AAB6-E65B531728DC}">
      <dsp:nvSpPr>
        <dsp:cNvPr id="0" name=""/>
        <dsp:cNvSpPr/>
      </dsp:nvSpPr>
      <dsp:spPr>
        <a:xfrm>
          <a:off x="823450" y="1300666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Генерисање почетне популације</a:t>
          </a:r>
          <a:endParaRPr lang="sr-Latn-RS" sz="1400" kern="1200"/>
        </a:p>
      </dsp:txBody>
      <dsp:txXfrm>
        <a:off x="823450" y="1300666"/>
        <a:ext cx="1565418" cy="939251"/>
      </dsp:txXfrm>
    </dsp:sp>
    <dsp:sp modelId="{11BA1F65-0DD9-4DBA-B643-992F6FBBFE30}">
      <dsp:nvSpPr>
        <dsp:cNvPr id="0" name=""/>
        <dsp:cNvSpPr/>
      </dsp:nvSpPr>
      <dsp:spPr>
        <a:xfrm>
          <a:off x="1606159" y="2238118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2401040"/>
        <a:ext cx="97941" cy="3600"/>
      </dsp:txXfrm>
    </dsp:sp>
    <dsp:sp modelId="{A607C319-EA55-44C1-B04D-BB9079B18830}">
      <dsp:nvSpPr>
        <dsp:cNvPr id="0" name=""/>
        <dsp:cNvSpPr/>
      </dsp:nvSpPr>
      <dsp:spPr>
        <a:xfrm>
          <a:off x="2748915" y="1300666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Евалуација популације</a:t>
          </a:r>
          <a:endParaRPr lang="sr-Latn-RS" sz="1400" kern="1200"/>
        </a:p>
      </dsp:txBody>
      <dsp:txXfrm>
        <a:off x="2748915" y="1300666"/>
        <a:ext cx="1565418" cy="939251"/>
      </dsp:txXfrm>
    </dsp:sp>
    <dsp:sp modelId="{E7789946-41ED-4B75-8A77-F17563842424}">
      <dsp:nvSpPr>
        <dsp:cNvPr id="0" name=""/>
        <dsp:cNvSpPr/>
      </dsp:nvSpPr>
      <dsp:spPr>
        <a:xfrm>
          <a:off x="2387069" y="3023870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3067789"/>
        <a:ext cx="18002" cy="3600"/>
      </dsp:txXfrm>
    </dsp:sp>
    <dsp:sp modelId="{DE7C5B73-A052-4FF2-BB1A-F1D2E61B5EDA}">
      <dsp:nvSpPr>
        <dsp:cNvPr id="0" name=""/>
        <dsp:cNvSpPr/>
      </dsp:nvSpPr>
      <dsp:spPr>
        <a:xfrm>
          <a:off x="823450" y="2599964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Сортирање популације</a:t>
          </a:r>
          <a:endParaRPr lang="sr-Latn-RS" sz="1400" kern="1200"/>
        </a:p>
      </dsp:txBody>
      <dsp:txXfrm>
        <a:off x="823450" y="2599964"/>
        <a:ext cx="1565418" cy="939251"/>
      </dsp:txXfrm>
    </dsp:sp>
    <dsp:sp modelId="{2F09DB54-4F40-4ABA-A671-F37918D27C1D}">
      <dsp:nvSpPr>
        <dsp:cNvPr id="0" name=""/>
        <dsp:cNvSpPr/>
      </dsp:nvSpPr>
      <dsp:spPr>
        <a:xfrm>
          <a:off x="1606159" y="3537415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3700338"/>
        <a:ext cx="97941" cy="3600"/>
      </dsp:txXfrm>
    </dsp:sp>
    <dsp:sp modelId="{B9B156E9-A3AA-4EDD-B0A4-FF80EC043F92}">
      <dsp:nvSpPr>
        <dsp:cNvPr id="0" name=""/>
        <dsp:cNvSpPr/>
      </dsp:nvSpPr>
      <dsp:spPr>
        <a:xfrm>
          <a:off x="2748915" y="2599964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Елитизам</a:t>
          </a:r>
          <a:endParaRPr lang="sr-Latn-RS" sz="1400" kern="1200"/>
        </a:p>
      </dsp:txBody>
      <dsp:txXfrm>
        <a:off x="2748915" y="2599964"/>
        <a:ext cx="1565418" cy="939251"/>
      </dsp:txXfrm>
    </dsp:sp>
    <dsp:sp modelId="{00B21E79-B9E9-430E-8739-A1B7D9AFDA3D}">
      <dsp:nvSpPr>
        <dsp:cNvPr id="0" name=""/>
        <dsp:cNvSpPr/>
      </dsp:nvSpPr>
      <dsp:spPr>
        <a:xfrm>
          <a:off x="2387069" y="4323167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4367087"/>
        <a:ext cx="18002" cy="3600"/>
      </dsp:txXfrm>
    </dsp:sp>
    <dsp:sp modelId="{7EA03131-7E76-49B9-BEF7-5C1401C373EE}">
      <dsp:nvSpPr>
        <dsp:cNvPr id="0" name=""/>
        <dsp:cNvSpPr/>
      </dsp:nvSpPr>
      <dsp:spPr>
        <a:xfrm>
          <a:off x="823450" y="3899261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Селекција родитеља</a:t>
          </a:r>
          <a:endParaRPr lang="sr-Latn-RS" sz="1400" kern="1200"/>
        </a:p>
      </dsp:txBody>
      <dsp:txXfrm>
        <a:off x="823450" y="3899261"/>
        <a:ext cx="1565418" cy="939251"/>
      </dsp:txXfrm>
    </dsp:sp>
    <dsp:sp modelId="{989A878F-3FF5-42B1-8962-36937B71AB66}">
      <dsp:nvSpPr>
        <dsp:cNvPr id="0" name=""/>
        <dsp:cNvSpPr/>
      </dsp:nvSpPr>
      <dsp:spPr>
        <a:xfrm>
          <a:off x="1606159" y="4836713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4999636"/>
        <a:ext cx="97941" cy="3600"/>
      </dsp:txXfrm>
    </dsp:sp>
    <dsp:sp modelId="{A9C30409-27AD-4FE4-93FE-A48FF9853103}">
      <dsp:nvSpPr>
        <dsp:cNvPr id="0" name=""/>
        <dsp:cNvSpPr/>
      </dsp:nvSpPr>
      <dsp:spPr>
        <a:xfrm>
          <a:off x="2748915" y="3899261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SCX </a:t>
          </a:r>
          <a:r>
            <a:rPr lang="sr-Cyrl-RS" sz="1400" kern="1200"/>
            <a:t>укрштање</a:t>
          </a:r>
          <a:endParaRPr lang="sr-Latn-RS" sz="1400" kern="1200"/>
        </a:p>
      </dsp:txBody>
      <dsp:txXfrm>
        <a:off x="2748915" y="3899261"/>
        <a:ext cx="1565418" cy="939251"/>
      </dsp:txXfrm>
    </dsp:sp>
    <dsp:sp modelId="{7C24CFB7-4A08-4786-A9B3-A2795D948D49}">
      <dsp:nvSpPr>
        <dsp:cNvPr id="0" name=""/>
        <dsp:cNvSpPr/>
      </dsp:nvSpPr>
      <dsp:spPr>
        <a:xfrm>
          <a:off x="2387069" y="5622465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5666385"/>
        <a:ext cx="18002" cy="3600"/>
      </dsp:txXfrm>
    </dsp:sp>
    <dsp:sp modelId="{DBA6B2DF-0B31-4495-B86D-AE394D1E24BD}">
      <dsp:nvSpPr>
        <dsp:cNvPr id="0" name=""/>
        <dsp:cNvSpPr/>
      </dsp:nvSpPr>
      <dsp:spPr>
        <a:xfrm>
          <a:off x="823450" y="519855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Инверзиона мутација</a:t>
          </a:r>
          <a:endParaRPr lang="sr-Latn-RS" sz="1400" kern="1200"/>
        </a:p>
      </dsp:txBody>
      <dsp:txXfrm>
        <a:off x="823450" y="5198559"/>
        <a:ext cx="1565418" cy="939251"/>
      </dsp:txXfrm>
    </dsp:sp>
    <dsp:sp modelId="{78AD8D4F-4213-4CC6-9DEE-313ED6919380}">
      <dsp:nvSpPr>
        <dsp:cNvPr id="0" name=""/>
        <dsp:cNvSpPr/>
      </dsp:nvSpPr>
      <dsp:spPr>
        <a:xfrm>
          <a:off x="2748915" y="519855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Нова популација</a:t>
          </a:r>
          <a:endParaRPr lang="sr-Latn-RS" sz="14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sr-Cyrl-RS" sz="1100" kern="1200"/>
            <a:t>Испис резултата уколико је достигнут крај</a:t>
          </a:r>
          <a:endParaRPr lang="sr-Latn-RS" sz="1100" kern="1200"/>
        </a:p>
      </dsp:txBody>
      <dsp:txXfrm>
        <a:off x="2748915" y="5198559"/>
        <a:ext cx="1565418" cy="9392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4AC0E1-C633-4A40-A96A-D61D73788ED2}">
      <dsp:nvSpPr>
        <dsp:cNvPr id="0" name=""/>
        <dsp:cNvSpPr/>
      </dsp:nvSpPr>
      <dsp:spPr>
        <a:xfrm>
          <a:off x="2130899" y="1004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1</a:t>
          </a:r>
          <a:endParaRPr lang="sr-Latn-RS" sz="1700" kern="1200"/>
        </a:p>
      </dsp:txBody>
      <dsp:txXfrm>
        <a:off x="2158533" y="28638"/>
        <a:ext cx="815637" cy="510820"/>
      </dsp:txXfrm>
    </dsp:sp>
    <dsp:sp modelId="{BA04113B-2FFB-40F1-A2B7-10BB70FA1BC3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1490799" y="182979"/>
              </a:moveTo>
              <a:arcTo wR="935151" hR="935151" stAng="18387254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B8B54F-CF82-41EF-BF03-E597A02B23B6}">
      <dsp:nvSpPr>
        <dsp:cNvPr id="0" name=""/>
        <dsp:cNvSpPr/>
      </dsp:nvSpPr>
      <dsp:spPr>
        <a:xfrm>
          <a:off x="3066050" y="936155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2</a:t>
          </a:r>
          <a:endParaRPr lang="sr-Latn-RS" sz="1700" kern="1200"/>
        </a:p>
      </dsp:txBody>
      <dsp:txXfrm>
        <a:off x="3093684" y="963789"/>
        <a:ext cx="815637" cy="510820"/>
      </dsp:txXfrm>
    </dsp:sp>
    <dsp:sp modelId="{A695268D-3F22-4FB0-A65A-BB6EE5F64188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1773355" y="1349784"/>
              </a:moveTo>
              <a:arcTo wR="935151" hR="935151" stAng="1579208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D2AC90-F84F-4489-AD0E-F8730D4CF4E8}">
      <dsp:nvSpPr>
        <dsp:cNvPr id="0" name=""/>
        <dsp:cNvSpPr/>
      </dsp:nvSpPr>
      <dsp:spPr>
        <a:xfrm>
          <a:off x="2130899" y="1871306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3</a:t>
          </a:r>
          <a:endParaRPr lang="sr-Latn-RS" sz="1700" kern="1200"/>
        </a:p>
      </dsp:txBody>
      <dsp:txXfrm>
        <a:off x="2158533" y="1898940"/>
        <a:ext cx="815637" cy="510820"/>
      </dsp:txXfrm>
    </dsp:sp>
    <dsp:sp modelId="{EF1142A8-9C39-4F21-8244-8461420A3D88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379502" y="1687323"/>
              </a:moveTo>
              <a:arcTo wR="935151" hR="935151" stAng="7587254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A2FAE2-5FD6-47F2-87A4-C710F87DCF37}">
      <dsp:nvSpPr>
        <dsp:cNvPr id="0" name=""/>
        <dsp:cNvSpPr/>
      </dsp:nvSpPr>
      <dsp:spPr>
        <a:xfrm>
          <a:off x="1195748" y="936155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4</a:t>
          </a:r>
          <a:endParaRPr lang="sr-Latn-RS" sz="1700" kern="1200"/>
        </a:p>
      </dsp:txBody>
      <dsp:txXfrm>
        <a:off x="1223382" y="963789"/>
        <a:ext cx="815637" cy="510820"/>
      </dsp:txXfrm>
    </dsp:sp>
    <dsp:sp modelId="{B64DA5AC-CB91-45EE-AD08-2E3A1681A4D2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96946" y="520518"/>
              </a:moveTo>
              <a:arcTo wR="935151" hR="935151" stAng="12379208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370A3-53AE-400D-8700-64EB9B9CB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ispitni_rad.dot</Template>
  <TotalTime>536</TotalTime>
  <Pages>1</Pages>
  <Words>3824</Words>
  <Characters>21801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Паралелизација генетског алгоритма за решавање проблема путујућег трговца</vt:lpstr>
    </vt:vector>
  </TitlesOfParts>
  <Company>RT-RK</Company>
  <LinksUpToDate>false</LinksUpToDate>
  <CharactersWithSpaces>25574</CharactersWithSpaces>
  <SharedDoc>false</SharedDoc>
  <HLinks>
    <vt:vector size="348" baseType="variant">
      <vt:variant>
        <vt:i4>1900600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_Toc311230991</vt:lpwstr>
      </vt:variant>
      <vt:variant>
        <vt:i4>1900600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_Toc311230990</vt:lpwstr>
      </vt:variant>
      <vt:variant>
        <vt:i4>1835064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_Toc311230989</vt:lpwstr>
      </vt:variant>
      <vt:variant>
        <vt:i4>1835064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_Toc311230988</vt:lpwstr>
      </vt:variant>
      <vt:variant>
        <vt:i4>1835064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_Toc311230987</vt:lpwstr>
      </vt:variant>
      <vt:variant>
        <vt:i4>1835064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_Toc311230986</vt:lpwstr>
      </vt:variant>
      <vt:variant>
        <vt:i4>1835064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_Toc311230985</vt:lpwstr>
      </vt:variant>
      <vt:variant>
        <vt:i4>1835064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_Toc311230984</vt:lpwstr>
      </vt:variant>
      <vt:variant>
        <vt:i4>1835064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_Toc311230983</vt:lpwstr>
      </vt:variant>
      <vt:variant>
        <vt:i4>1835064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_Toc311230982</vt:lpwstr>
      </vt:variant>
      <vt:variant>
        <vt:i4>1835064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_Toc311230981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_Toc311230980</vt:lpwstr>
      </vt:variant>
      <vt:variant>
        <vt:i4>1245240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_Toc311230979</vt:lpwstr>
      </vt:variant>
      <vt:variant>
        <vt:i4>1245240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_Toc311230978</vt:lpwstr>
      </vt:variant>
      <vt:variant>
        <vt:i4>1245240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_Toc311230977</vt:lpwstr>
      </vt:variant>
      <vt:variant>
        <vt:i4>1245240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_Toc311230976</vt:lpwstr>
      </vt:variant>
      <vt:variant>
        <vt:i4>1245240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_Toc311230975</vt:lpwstr>
      </vt:variant>
      <vt:variant>
        <vt:i4>1245240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_Toc311230974</vt:lpwstr>
      </vt:variant>
      <vt:variant>
        <vt:i4>1245240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_Toc311230973</vt:lpwstr>
      </vt:variant>
      <vt:variant>
        <vt:i4>1245240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_Toc311230972</vt:lpwstr>
      </vt:variant>
      <vt:variant>
        <vt:i4>1245240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_Toc311230971</vt:lpwstr>
      </vt:variant>
      <vt:variant>
        <vt:i4>1245240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_Toc311230970</vt:lpwstr>
      </vt:variant>
      <vt:variant>
        <vt:i4>1179704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_Toc311230969</vt:lpwstr>
      </vt:variant>
      <vt:variant>
        <vt:i4>1179704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_Toc311230968</vt:lpwstr>
      </vt:variant>
      <vt:variant>
        <vt:i4>1179704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_Toc311230967</vt:lpwstr>
      </vt:variant>
      <vt:variant>
        <vt:i4>1179704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_Toc311230966</vt:lpwstr>
      </vt:variant>
      <vt:variant>
        <vt:i4>1179704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_Toc311230965</vt:lpwstr>
      </vt:variant>
      <vt:variant>
        <vt:i4>1179704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_Toc311230964</vt:lpwstr>
      </vt:variant>
      <vt:variant>
        <vt:i4>1179704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_Toc311230963</vt:lpwstr>
      </vt:variant>
      <vt:variant>
        <vt:i4>1179704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_Toc311230962</vt:lpwstr>
      </vt:variant>
      <vt:variant>
        <vt:i4>1179704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_Toc311230961</vt:lpwstr>
      </vt:variant>
      <vt:variant>
        <vt:i4>1179704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_Toc311230960</vt:lpwstr>
      </vt:variant>
      <vt:variant>
        <vt:i4>1114168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_Toc311230959</vt:lpwstr>
      </vt:variant>
      <vt:variant>
        <vt:i4>1114168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_Toc311230958</vt:lpwstr>
      </vt:variant>
      <vt:variant>
        <vt:i4>1114168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_Toc311230957</vt:lpwstr>
      </vt:variant>
      <vt:variant>
        <vt:i4>1114168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_Toc311230956</vt:lpwstr>
      </vt:variant>
      <vt:variant>
        <vt:i4>1114168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_Toc311230955</vt:lpwstr>
      </vt:variant>
      <vt:variant>
        <vt:i4>1114168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_Toc311230954</vt:lpwstr>
      </vt:variant>
      <vt:variant>
        <vt:i4>1114168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_Toc311230953</vt:lpwstr>
      </vt:variant>
      <vt:variant>
        <vt:i4>1114168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_Toc311230952</vt:lpwstr>
      </vt:variant>
      <vt:variant>
        <vt:i4>1114168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_Toc311230951</vt:lpwstr>
      </vt:variant>
      <vt:variant>
        <vt:i4>1114168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_Toc311230950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_Toc311230949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_Toc311230948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_Toc311230947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_Toc311230946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_Toc311230945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_Toc311230944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_Toc311230943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_Toc311230942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_Toc311230941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_Toc311230940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_Toc311230939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_Toc311230938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_Toc311230937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_Toc311230936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_Toc311230935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_Toc311230934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Паралелизација генетског алгоритма за решавање проблема путујућег трговца</dc:title>
  <dc:subject/>
  <dc:creator>Vladimir Čajka</dc:creator>
  <cp:keywords/>
  <dc:description/>
  <cp:lastModifiedBy>Vladimir Čajka</cp:lastModifiedBy>
  <cp:revision>122</cp:revision>
  <cp:lastPrinted>2026-06-15T14:32:00Z</cp:lastPrinted>
  <dcterms:created xsi:type="dcterms:W3CDTF">2026-01-23T14:55:00Z</dcterms:created>
  <dcterms:modified xsi:type="dcterms:W3CDTF">2026-06-15T14:34:00Z</dcterms:modified>
</cp:coreProperties>
</file>